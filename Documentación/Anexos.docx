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9F2C9A">
      <w:pPr>
        <w:pStyle w:val="Ttulo2"/>
      </w:pPr>
      <w:r>
        <w:lastRenderedPageBreak/>
        <w:t>Estudio de viabilidad</w:t>
      </w:r>
    </w:p>
    <w:p w:rsidR="00441AB0" w:rsidRDefault="00441AB0" w:rsidP="009F2C9A">
      <w:pPr>
        <w:pStyle w:val="Ttulo3"/>
      </w:pPr>
      <w:r>
        <w:t>Estudio de viabilidad legal</w:t>
      </w:r>
    </w:p>
    <w:p w:rsidR="00441AB0" w:rsidRDefault="00441AB0" w:rsidP="009F2C9A">
      <w:pPr>
        <w:pStyle w:val="Ttulo3"/>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9F2C9A">
      <w:pPr>
        <w:pStyle w:val="Ttulo4"/>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5E0A8C"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5E0A8C"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5E0A8C"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5E0A8C"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w:lastRenderedPageBreak/>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WampServer</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Eclipse PHP Developers</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Maven</w:t>
            </w:r>
          </w:p>
        </w:tc>
        <w:tc>
          <w:tcPr>
            <w:tcW w:w="2425" w:type="dxa"/>
          </w:tcPr>
          <w:p w:rsidR="00C566CA" w:rsidRDefault="00C566CA" w:rsidP="00C566CA">
            <w:pPr>
              <w:jc w:val="center"/>
            </w:pPr>
            <w:r>
              <w:t>APACHE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GitHub</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HeidiSQL</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Astah Community</w:t>
            </w:r>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FileSync</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Bootstrap</w:t>
            </w:r>
          </w:p>
        </w:tc>
        <w:tc>
          <w:tcPr>
            <w:tcW w:w="2425" w:type="dxa"/>
          </w:tcPr>
          <w:p w:rsidR="00C566CA" w:rsidRDefault="00C566CA" w:rsidP="00C566CA">
            <w:pPr>
              <w:jc w:val="center"/>
            </w:pPr>
            <w:r>
              <w:t>MIT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9F2C9A">
      <w:pPr>
        <w:pStyle w:val="Ttulo4"/>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4B7E73" w:rsidRPr="004B7E73" w:rsidRDefault="00645B80" w:rsidP="004B7E73">
      <w:pPr>
        <w:pStyle w:val="Ttulo3"/>
      </w:pPr>
      <w:r>
        <w:t>Requisitos de restricción</w:t>
      </w:r>
    </w:p>
    <w:p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rsidR="00A203AC" w:rsidRPr="004B7E73" w:rsidRDefault="00A203AC" w:rsidP="00DC6AD5">
      <w:pPr>
        <w:pStyle w:val="Prrafodelista"/>
        <w:numPr>
          <w:ilvl w:val="0"/>
          <w:numId w:val="18"/>
        </w:numPr>
        <w:rPr>
          <w:b/>
        </w:rPr>
      </w:pPr>
      <w:r>
        <w:rPr>
          <w:b/>
        </w:rPr>
        <w:t xml:space="preserve">RR-02: </w:t>
      </w:r>
      <w:r w:rsidR="004B7E73">
        <w:t>La aplicación sólo permite trabajar con test y prácticas escritas en Java, de ninguna forma soporta otros lenguajes de programación.</w:t>
      </w:r>
    </w:p>
    <w:p w:rsidR="004B7E73" w:rsidRDefault="004B7E73" w:rsidP="004B7E73">
      <w:pPr>
        <w:ind w:left="360"/>
        <w:rPr>
          <w:b/>
        </w:rPr>
      </w:pPr>
    </w:p>
    <w:p w:rsidR="004B7E73" w:rsidRPr="004B7E73" w:rsidRDefault="004B7E73" w:rsidP="004B7E73">
      <w:pPr>
        <w:ind w:left="360"/>
        <w:rPr>
          <w:b/>
        </w:rPr>
      </w:pP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E03823">
        <w:trPr>
          <w:cantSplit/>
        </w:trPr>
        <w:tc>
          <w:tcPr>
            <w:tcW w:w="3598" w:type="dxa"/>
            <w:shd w:val="clear" w:color="auto" w:fill="E7E6E6" w:themeFill="background2"/>
            <w:vAlign w:val="center"/>
          </w:tcPr>
          <w:p w:rsidR="00BC7ED6" w:rsidRPr="003C776D" w:rsidRDefault="00BC7ED6" w:rsidP="00E03823">
            <w:pPr>
              <w:rPr>
                <w:b/>
              </w:rPr>
            </w:pPr>
            <w:r>
              <w:rPr>
                <w:b/>
              </w:rPr>
              <w:t>RF-M01</w:t>
            </w:r>
          </w:p>
        </w:tc>
        <w:tc>
          <w:tcPr>
            <w:tcW w:w="4886" w:type="dxa"/>
            <w:gridSpan w:val="2"/>
            <w:shd w:val="clear" w:color="auto" w:fill="E7E6E6" w:themeFill="background2"/>
          </w:tcPr>
          <w:p w:rsidR="00BC7ED6" w:rsidRPr="00060070" w:rsidRDefault="00BC7ED6" w:rsidP="00E03823">
            <w:pPr>
              <w:rPr>
                <w:b/>
              </w:rPr>
            </w:pPr>
            <w:r>
              <w:rPr>
                <w:b/>
              </w:rPr>
              <w:t>Crear el curso</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Descripción</w:t>
            </w:r>
          </w:p>
        </w:tc>
        <w:tc>
          <w:tcPr>
            <w:tcW w:w="4886" w:type="dxa"/>
            <w:gridSpan w:val="2"/>
            <w:shd w:val="clear" w:color="auto" w:fill="auto"/>
          </w:tcPr>
          <w:p w:rsidR="00BC7ED6" w:rsidRDefault="00BC7ED6" w:rsidP="00BC7ED6">
            <w:r>
              <w:t>Crear un curso en Moodle para la posterior creación de tareas dentro del mismo.</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Precondición</w:t>
            </w:r>
          </w:p>
        </w:tc>
        <w:tc>
          <w:tcPr>
            <w:tcW w:w="4886" w:type="dxa"/>
            <w:gridSpan w:val="2"/>
            <w:shd w:val="clear" w:color="auto" w:fill="E7E6E6" w:themeFill="background2"/>
          </w:tcPr>
          <w:p w:rsidR="00BC7ED6" w:rsidRDefault="00BC7ED6" w:rsidP="00C63806">
            <w:r>
              <w:t>Acceder a Moodle con los datos de acceso del profesor.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rPr>
              <w:t>Secuencia Normal</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BC7ED6">
            <w:r>
              <w:t>El profesor accede a Moodle con sus datos.</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2</w:t>
            </w:r>
          </w:p>
        </w:tc>
        <w:tc>
          <w:tcPr>
            <w:tcW w:w="4127" w:type="dxa"/>
            <w:shd w:val="clear" w:color="auto" w:fill="auto"/>
          </w:tcPr>
          <w:p w:rsidR="00BC7ED6" w:rsidRDefault="00BC7ED6" w:rsidP="00BC7ED6">
            <w:r>
              <w:t>Crea el curso, estableciend</w:t>
            </w:r>
            <w:r w:rsidR="00C63806">
              <w:t>o su nombre y la información que desee.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caps/>
              </w:rPr>
              <w:t>Excepciones</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Importancia</w:t>
            </w:r>
          </w:p>
        </w:tc>
        <w:tc>
          <w:tcPr>
            <w:tcW w:w="4886" w:type="dxa"/>
            <w:gridSpan w:val="2"/>
            <w:shd w:val="clear" w:color="auto" w:fill="E7E6E6" w:themeFill="background2"/>
          </w:tcPr>
          <w:p w:rsidR="00BC7ED6" w:rsidRDefault="00BC7ED6" w:rsidP="00E03823">
            <w:r>
              <w:t>Alta.</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Frecuencia</w:t>
            </w:r>
          </w:p>
        </w:tc>
        <w:tc>
          <w:tcPr>
            <w:tcW w:w="4886" w:type="dxa"/>
            <w:gridSpan w:val="2"/>
            <w:shd w:val="clear" w:color="auto" w:fill="auto"/>
          </w:tcPr>
          <w:p w:rsidR="00BC7ED6" w:rsidRDefault="00BC7ED6" w:rsidP="00E03823">
            <w:r>
              <w:t>Baja.</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Urgencia</w:t>
            </w:r>
          </w:p>
        </w:tc>
        <w:tc>
          <w:tcPr>
            <w:tcW w:w="4886" w:type="dxa"/>
            <w:gridSpan w:val="2"/>
            <w:shd w:val="clear" w:color="auto" w:fill="E7E6E6" w:themeFill="background2"/>
          </w:tcPr>
          <w:p w:rsidR="00BC7ED6" w:rsidRDefault="00BC7ED6" w:rsidP="00E03823">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Si introduce alguno de los parámetros (URL, key, se</w:t>
            </w:r>
            <w:r w:rsidR="00C63806">
              <w:t>cret)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AC3475" w:rsidRDefault="00AC3475" w:rsidP="00115546"/>
    <w:p w:rsidR="00170FC9" w:rsidRDefault="00C63806" w:rsidP="00170FC9">
      <w:pPr>
        <w:pStyle w:val="Ttulo4"/>
      </w:pPr>
      <w:r>
        <w:t xml:space="preserve">Pertenecientes a la Aplicación </w:t>
      </w:r>
      <w:r w:rsidR="00170FC9">
        <w:t>web</w:t>
      </w:r>
    </w:p>
    <w:p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E03823">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72584A" w:rsidRDefault="0072584A"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E03823">
            <w:r>
              <w:t xml:space="preserve">El profesor </w:t>
            </w:r>
            <w:r w:rsidR="00E03823">
              <w:t>configura los parámetros de la tarea desde el correspondiente formulario.</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E03823" w:rsidP="00E03823">
            <w:r>
              <w:t>Que el profesor haya seleccionado desde su panel la opción de configuración de parámetros.</w:t>
            </w:r>
          </w:p>
        </w:tc>
      </w:tr>
      <w:tr w:rsidR="00A23A76" w:rsidTr="00A4283A">
        <w:trPr>
          <w:cantSplit/>
        </w:trPr>
        <w:tc>
          <w:tcPr>
            <w:tcW w:w="3598" w:type="dxa"/>
            <w:vMerge w:val="restart"/>
            <w:shd w:val="clear" w:color="auto" w:fill="auto"/>
            <w:vAlign w:val="center"/>
          </w:tcPr>
          <w:p w:rsidR="00A23A76" w:rsidRDefault="00A23A76" w:rsidP="004474DE">
            <w:pPr>
              <w:rPr>
                <w:b/>
              </w:rPr>
            </w:pPr>
          </w:p>
          <w:p w:rsidR="00A23A76" w:rsidRPr="003C776D" w:rsidRDefault="00A23A76" w:rsidP="004474DE">
            <w:pPr>
              <w:rPr>
                <w:b/>
              </w:rPr>
            </w:pPr>
            <w:r w:rsidRPr="003C776D">
              <w:rPr>
                <w:b/>
              </w:rPr>
              <w:t>Secuencia Normal</w:t>
            </w:r>
          </w:p>
        </w:tc>
        <w:tc>
          <w:tcPr>
            <w:tcW w:w="759" w:type="dxa"/>
            <w:shd w:val="clear" w:color="auto" w:fill="auto"/>
          </w:tcPr>
          <w:p w:rsidR="00A23A76" w:rsidRDefault="00A23A76" w:rsidP="004474DE">
            <w:r>
              <w:t>Paso</w:t>
            </w:r>
          </w:p>
        </w:tc>
        <w:tc>
          <w:tcPr>
            <w:tcW w:w="4127" w:type="dxa"/>
            <w:shd w:val="clear" w:color="auto" w:fill="auto"/>
          </w:tcPr>
          <w:p w:rsidR="00A23A76" w:rsidRDefault="00A23A76" w:rsidP="004474DE">
            <w:r>
              <w:t>Acción</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1</w:t>
            </w:r>
          </w:p>
        </w:tc>
        <w:tc>
          <w:tcPr>
            <w:tcW w:w="4127" w:type="dxa"/>
            <w:shd w:val="clear" w:color="auto" w:fill="auto"/>
          </w:tcPr>
          <w:p w:rsidR="00A23A76" w:rsidRDefault="00A23A76" w:rsidP="004474DE">
            <w:r>
              <w:t>Rellena el formulario y establece los parámetros de la tarea.</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2</w:t>
            </w:r>
          </w:p>
        </w:tc>
        <w:tc>
          <w:tcPr>
            <w:tcW w:w="4127" w:type="dxa"/>
            <w:shd w:val="clear" w:color="auto" w:fill="auto"/>
          </w:tcPr>
          <w:p w:rsidR="00A23A76" w:rsidRDefault="00A23A76" w:rsidP="004474DE">
            <w:r>
              <w:t>Pincha en el botón del formulario para guardar los cambios.</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E03823" w:rsidP="004474DE">
            <w:r>
              <w:t>Los parámetros de la tarea quedan configurados correctamente.</w:t>
            </w:r>
          </w:p>
        </w:tc>
      </w:tr>
      <w:tr w:rsidR="00E03823" w:rsidTr="00E03823">
        <w:trPr>
          <w:cantSplit/>
        </w:trPr>
        <w:tc>
          <w:tcPr>
            <w:tcW w:w="3598" w:type="dxa"/>
            <w:vMerge w:val="restart"/>
            <w:shd w:val="clear" w:color="auto" w:fill="auto"/>
            <w:vAlign w:val="center"/>
          </w:tcPr>
          <w:p w:rsidR="00E03823" w:rsidRPr="003C776D" w:rsidRDefault="00E03823" w:rsidP="004474DE">
            <w:pPr>
              <w:rPr>
                <w:b/>
              </w:rPr>
            </w:pPr>
            <w:r w:rsidRPr="003C776D">
              <w:rPr>
                <w:b/>
                <w:caps/>
              </w:rPr>
              <w:t>Excepciones</w:t>
            </w:r>
          </w:p>
        </w:tc>
        <w:tc>
          <w:tcPr>
            <w:tcW w:w="759" w:type="dxa"/>
            <w:shd w:val="clear" w:color="auto" w:fill="auto"/>
          </w:tcPr>
          <w:p w:rsidR="00E03823" w:rsidRDefault="00E03823" w:rsidP="004474DE">
            <w:r>
              <w:t>Paso</w:t>
            </w:r>
          </w:p>
        </w:tc>
        <w:tc>
          <w:tcPr>
            <w:tcW w:w="4127" w:type="dxa"/>
            <w:shd w:val="clear" w:color="auto" w:fill="auto"/>
          </w:tcPr>
          <w:p w:rsidR="00E03823" w:rsidRDefault="00E03823" w:rsidP="004474DE">
            <w:r>
              <w:t>Acción</w:t>
            </w:r>
          </w:p>
        </w:tc>
      </w:tr>
      <w:tr w:rsidR="00E03823" w:rsidTr="00E03823">
        <w:trPr>
          <w:cantSplit/>
        </w:trPr>
        <w:tc>
          <w:tcPr>
            <w:tcW w:w="3598" w:type="dxa"/>
            <w:vMerge/>
            <w:shd w:val="clear" w:color="auto" w:fill="auto"/>
            <w:vAlign w:val="center"/>
          </w:tcPr>
          <w:p w:rsidR="00E03823" w:rsidRPr="003C776D" w:rsidRDefault="00E03823" w:rsidP="004474DE">
            <w:pPr>
              <w:rPr>
                <w:b/>
                <w:caps/>
              </w:rPr>
            </w:pPr>
          </w:p>
        </w:tc>
        <w:tc>
          <w:tcPr>
            <w:tcW w:w="759" w:type="dxa"/>
            <w:shd w:val="clear" w:color="auto" w:fill="auto"/>
          </w:tcPr>
          <w:p w:rsidR="00E03823" w:rsidRDefault="00E03823" w:rsidP="004474DE">
            <w:r>
              <w:t>1</w:t>
            </w:r>
          </w:p>
        </w:tc>
        <w:tc>
          <w:tcPr>
            <w:tcW w:w="4127" w:type="dxa"/>
            <w:shd w:val="clear" w:color="auto" w:fill="auto"/>
          </w:tcPr>
          <w:p w:rsidR="00E03823" w:rsidRDefault="00E03823" w:rsidP="004474DE">
            <w:r>
              <w:t>El profesor no rellena correctamente los campos del formulario.</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E03823" w:rsidP="004474DE">
            <w:r>
              <w:t>Baja</w:t>
            </w:r>
            <w:r w:rsidR="00A4283A">
              <w: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E03823" w:rsidP="004474DE">
            <w:r>
              <w:t>Media</w:t>
            </w:r>
            <w:r w:rsidR="00A4283A">
              <w:t>.</w:t>
            </w:r>
          </w:p>
        </w:tc>
      </w:tr>
    </w:tbl>
    <w:p w:rsidR="00A75F11" w:rsidRDefault="00A75F11"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E03823" w:rsidP="004474DE">
            <w:pPr>
              <w:rPr>
                <w:b/>
              </w:rPr>
            </w:pPr>
            <w:r>
              <w:rPr>
                <w:b/>
              </w:rPr>
              <w:t xml:space="preserve">Subir </w:t>
            </w:r>
            <w:r w:rsidR="00A75F11">
              <w:rPr>
                <w:b/>
              </w:rPr>
              <w:t>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E03823">
            <w:r>
              <w:t xml:space="preserve">El profesor </w:t>
            </w:r>
            <w:r w:rsidR="00E03823">
              <w:t>podrá subir los test que desee desde el correspondiente formulario de subida de ficheros.</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E03823" w:rsidP="004474DE">
            <w:r>
              <w:t>Que el profesor haya seleccionado desde su panel la opción de subida de test.</w:t>
            </w:r>
          </w:p>
        </w:tc>
      </w:tr>
      <w:tr w:rsidR="0054055C" w:rsidTr="004474DE">
        <w:trPr>
          <w:cantSplit/>
        </w:trPr>
        <w:tc>
          <w:tcPr>
            <w:tcW w:w="3598" w:type="dxa"/>
            <w:vMerge w:val="restart"/>
            <w:shd w:val="clear" w:color="auto" w:fill="auto"/>
            <w:vAlign w:val="center"/>
          </w:tcPr>
          <w:p w:rsidR="0054055C" w:rsidRPr="003C776D" w:rsidRDefault="0054055C" w:rsidP="004474DE">
            <w:pPr>
              <w:rPr>
                <w:b/>
              </w:rPr>
            </w:pPr>
            <w:r w:rsidRPr="003C776D">
              <w:rPr>
                <w:b/>
              </w:rPr>
              <w:t>Secuencia Normal</w:t>
            </w:r>
          </w:p>
        </w:tc>
        <w:tc>
          <w:tcPr>
            <w:tcW w:w="759" w:type="dxa"/>
            <w:shd w:val="clear" w:color="auto" w:fill="auto"/>
          </w:tcPr>
          <w:p w:rsidR="0054055C" w:rsidRDefault="0054055C" w:rsidP="004474DE">
            <w:r>
              <w:t>Paso</w:t>
            </w:r>
          </w:p>
        </w:tc>
        <w:tc>
          <w:tcPr>
            <w:tcW w:w="4127" w:type="dxa"/>
            <w:shd w:val="clear" w:color="auto" w:fill="auto"/>
          </w:tcPr>
          <w:p w:rsidR="0054055C" w:rsidRDefault="0054055C" w:rsidP="004474DE">
            <w:r>
              <w:t>Acción</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1</w:t>
            </w:r>
          </w:p>
        </w:tc>
        <w:tc>
          <w:tcPr>
            <w:tcW w:w="4127" w:type="dxa"/>
            <w:shd w:val="clear" w:color="auto" w:fill="auto"/>
          </w:tcPr>
          <w:p w:rsidR="0054055C" w:rsidRDefault="0054055C" w:rsidP="0054055C">
            <w:r>
              <w:t>El profesor selecciona el fichero zip con los test que desea subir.</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2</w:t>
            </w:r>
          </w:p>
        </w:tc>
        <w:tc>
          <w:tcPr>
            <w:tcW w:w="4127" w:type="dxa"/>
            <w:shd w:val="clear" w:color="auto" w:fill="auto"/>
          </w:tcPr>
          <w:p w:rsidR="0054055C" w:rsidRDefault="0054055C" w:rsidP="00E03823">
            <w:r>
              <w:t>Pincha en el botón del formulario para subir el test.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E03823">
            <w:r>
              <w:t>Los test quedan</w:t>
            </w:r>
            <w:r w:rsidR="00E03823">
              <w:t xml:space="preserve"> subidos.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E03823" w:rsidP="004474DE">
            <w:r>
              <w:t>El profesor no ha subido los test dentro de un fichero zip.</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E03823" w:rsidP="004474DE">
            <w:r>
              <w:t>Alta</w:t>
            </w:r>
            <w:r w:rsidR="00A75F11">
              <w: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E03823" w:rsidP="004474DE">
            <w:r>
              <w:t>Alta</w:t>
            </w:r>
            <w:r w:rsidR="00A75F11">
              <w:t>.</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E03823">
            <w:pPr>
              <w:rPr>
                <w:b/>
              </w:rPr>
            </w:pPr>
            <w:r>
              <w:rPr>
                <w:b/>
              </w:rPr>
              <w:t xml:space="preserve">Consultar estadísticas de </w:t>
            </w:r>
            <w:r w:rsidR="00E03823">
              <w:rPr>
                <w:b/>
              </w:rPr>
              <w:t>las prácticas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2C7253" w:rsidP="00D84C19">
            <w:r>
              <w:t>Que el profesor haya seleccionado desde su panel la opción de consultar estadísticas.</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2C7253">
            <w:r>
              <w:t xml:space="preserve">El profesor </w:t>
            </w:r>
            <w:r w:rsidR="002C7253">
              <w:t>visualiza en una tabla las estadísticas de todas las prácticas de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2C7253" w:rsidP="00A75F11">
            <w:r>
              <w:t>Las estadísticas son mostradas en la tabla.</w:t>
            </w:r>
          </w:p>
        </w:tc>
      </w:tr>
      <w:tr w:rsidR="002C7253" w:rsidTr="002C7253">
        <w:trPr>
          <w:cantSplit/>
        </w:trPr>
        <w:tc>
          <w:tcPr>
            <w:tcW w:w="3598" w:type="dxa"/>
            <w:vMerge w:val="restart"/>
            <w:shd w:val="clear" w:color="auto" w:fill="auto"/>
            <w:vAlign w:val="center"/>
          </w:tcPr>
          <w:p w:rsidR="002C7253" w:rsidRPr="003C776D" w:rsidRDefault="002C7253" w:rsidP="00D84C19">
            <w:pPr>
              <w:rPr>
                <w:b/>
              </w:rPr>
            </w:pPr>
            <w:r w:rsidRPr="003C776D">
              <w:rPr>
                <w:b/>
                <w:caps/>
              </w:rPr>
              <w:t>Excepciones</w:t>
            </w:r>
          </w:p>
        </w:tc>
        <w:tc>
          <w:tcPr>
            <w:tcW w:w="759" w:type="dxa"/>
            <w:shd w:val="clear" w:color="auto" w:fill="auto"/>
          </w:tcPr>
          <w:p w:rsidR="002C7253" w:rsidRDefault="002C7253" w:rsidP="00D84C19">
            <w:r>
              <w:t>Paso</w:t>
            </w:r>
          </w:p>
        </w:tc>
        <w:tc>
          <w:tcPr>
            <w:tcW w:w="4127" w:type="dxa"/>
            <w:shd w:val="clear" w:color="auto" w:fill="auto"/>
          </w:tcPr>
          <w:p w:rsidR="002C7253" w:rsidRDefault="002C7253" w:rsidP="00D84C19">
            <w:r>
              <w:t>Acción</w:t>
            </w:r>
          </w:p>
        </w:tc>
      </w:tr>
      <w:tr w:rsidR="002C7253" w:rsidTr="002C7253">
        <w:trPr>
          <w:cantSplit/>
        </w:trPr>
        <w:tc>
          <w:tcPr>
            <w:tcW w:w="3598" w:type="dxa"/>
            <w:vMerge/>
            <w:shd w:val="clear" w:color="auto" w:fill="auto"/>
            <w:vAlign w:val="center"/>
          </w:tcPr>
          <w:p w:rsidR="002C7253" w:rsidRPr="003C776D" w:rsidRDefault="002C7253" w:rsidP="00D84C19">
            <w:pPr>
              <w:rPr>
                <w:b/>
                <w:caps/>
              </w:rPr>
            </w:pPr>
          </w:p>
        </w:tc>
        <w:tc>
          <w:tcPr>
            <w:tcW w:w="759" w:type="dxa"/>
            <w:shd w:val="clear" w:color="auto" w:fill="auto"/>
          </w:tcPr>
          <w:p w:rsidR="002C7253" w:rsidRDefault="002C7253" w:rsidP="00D84C19">
            <w:r>
              <w:t>1</w:t>
            </w:r>
          </w:p>
        </w:tc>
        <w:tc>
          <w:tcPr>
            <w:tcW w:w="4127" w:type="dxa"/>
            <w:shd w:val="clear" w:color="auto" w:fill="auto"/>
          </w:tcPr>
          <w:p w:rsidR="002C7253" w:rsidRDefault="002C7253" w:rsidP="00D84C19">
            <w:r>
              <w:t>Los alumnos no han realizado ninguna subida de sus prácticas y por lo tanto no hay estadísticas a visualizar.</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2C7253" w:rsidP="00D84C19">
            <w:r>
              <w:t>Media</w:t>
            </w:r>
            <w:r w:rsidR="00645B80">
              <w:t>.</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2C7253" w:rsidP="00D84C19">
            <w:pPr>
              <w:rPr>
                <w:b/>
              </w:rPr>
            </w:pPr>
            <w:r>
              <w:rPr>
                <w:b/>
              </w:rPr>
              <w:t>Descargar prácticas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lastRenderedPageBreak/>
              <w:t>Descripción</w:t>
            </w:r>
          </w:p>
        </w:tc>
        <w:tc>
          <w:tcPr>
            <w:tcW w:w="4886" w:type="dxa"/>
            <w:gridSpan w:val="2"/>
            <w:shd w:val="clear" w:color="auto" w:fill="auto"/>
          </w:tcPr>
          <w:p w:rsidR="00BC61DE" w:rsidRDefault="00BC61DE" w:rsidP="002C7253">
            <w:r>
              <w:t xml:space="preserve">El </w:t>
            </w:r>
            <w:r w:rsidR="002C7253">
              <w:t>profesor podrá descargar todas las prácticas en formato zip que han subido los alumnos.</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2C7253" w:rsidP="002C7253">
            <w:r>
              <w:t xml:space="preserve">Que el profesor haya seleccionado desde su panel la opción de consultar estadísticas. </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2C7253">
            <w:r>
              <w:t xml:space="preserve">El </w:t>
            </w:r>
            <w:r w:rsidR="002C7253">
              <w:t>profesor selecciona la práctica a descargar.</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2C7253">
            <w:r>
              <w:t>La práctica</w:t>
            </w:r>
            <w:r w:rsidR="002C7253">
              <w:t xml:space="preserve"> es descargada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2C7253" w:rsidP="002C7253">
            <w:r>
              <w:t>Los alumnos no han realizado ninguna subida de sus prácticas y por lo tanto el profesor no puede descargar ninguna práctica.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2C7253" w:rsidP="00D84C19">
            <w:r>
              <w:t>Media</w:t>
            </w:r>
            <w:r w:rsidR="00645B80">
              <w:t>.</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2C7253" w:rsidP="00D84C19">
            <w:r>
              <w:t>Media</w:t>
            </w:r>
            <w:r w:rsidR="00645B80">
              <w:t>.</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2C7253" w:rsidP="00D84C19">
            <w:r>
              <w:t>Media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2C7253" w:rsidP="004474DE">
            <w:pPr>
              <w:rPr>
                <w:b/>
              </w:rPr>
            </w:pPr>
            <w:r>
              <w:rPr>
                <w:b/>
              </w:rPr>
              <w:t>Comprobar plagios de prácticas</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2C7253">
            <w:r>
              <w:t xml:space="preserve">El </w:t>
            </w:r>
            <w:r w:rsidR="002C7253">
              <w:t>profesor comprobará la existencia de plagios entre la última práctica subida por los alumnos.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2C7253" w:rsidP="004474DE">
            <w:r>
              <w:t>El profesor ha seleccionado desde su panel la opción de comprobación de plagios.</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2C7253" w:rsidP="004474DE">
            <w:r>
              <w:t>El profesor selecciona la opción de comprobación de plagios de las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2C7253" w:rsidP="002C7253">
            <w:r>
              <w:t>El reporte de plagios se crea correctamente.</w:t>
            </w:r>
          </w:p>
        </w:tc>
      </w:tr>
      <w:tr w:rsidR="002C7253" w:rsidTr="004474DE">
        <w:trPr>
          <w:cantSplit/>
        </w:trPr>
        <w:tc>
          <w:tcPr>
            <w:tcW w:w="3598" w:type="dxa"/>
            <w:vMerge w:val="restart"/>
            <w:shd w:val="clear" w:color="auto" w:fill="auto"/>
            <w:vAlign w:val="center"/>
          </w:tcPr>
          <w:p w:rsidR="002C7253" w:rsidRPr="003C776D" w:rsidRDefault="002C7253" w:rsidP="004474DE">
            <w:pPr>
              <w:rPr>
                <w:b/>
              </w:rPr>
            </w:pPr>
            <w:r w:rsidRPr="003C776D">
              <w:rPr>
                <w:b/>
                <w:caps/>
              </w:rPr>
              <w:t>Excepciones</w:t>
            </w:r>
          </w:p>
        </w:tc>
        <w:tc>
          <w:tcPr>
            <w:tcW w:w="759" w:type="dxa"/>
            <w:shd w:val="clear" w:color="auto" w:fill="auto"/>
          </w:tcPr>
          <w:p w:rsidR="002C7253" w:rsidRDefault="002C7253" w:rsidP="004474DE">
            <w:r>
              <w:t>Paso</w:t>
            </w:r>
          </w:p>
        </w:tc>
        <w:tc>
          <w:tcPr>
            <w:tcW w:w="4127" w:type="dxa"/>
            <w:shd w:val="clear" w:color="auto" w:fill="auto"/>
          </w:tcPr>
          <w:p w:rsidR="002C7253" w:rsidRDefault="002C7253" w:rsidP="004474DE">
            <w:r>
              <w:t>Acción</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2C7253" w:rsidP="004474DE">
            <w:r>
              <w:t>1</w:t>
            </w:r>
          </w:p>
        </w:tc>
        <w:tc>
          <w:tcPr>
            <w:tcW w:w="4127" w:type="dxa"/>
            <w:shd w:val="clear" w:color="auto" w:fill="auto"/>
          </w:tcPr>
          <w:p w:rsidR="002C7253" w:rsidRDefault="0054055C" w:rsidP="004474DE">
            <w:r>
              <w:t>Ningún alumno ha subido práctica.</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54055C" w:rsidP="004474DE">
            <w:r>
              <w:t>2</w:t>
            </w:r>
          </w:p>
        </w:tc>
        <w:tc>
          <w:tcPr>
            <w:tcW w:w="4127" w:type="dxa"/>
            <w:shd w:val="clear" w:color="auto" w:fill="auto"/>
          </w:tcPr>
          <w:p w:rsidR="002C7253" w:rsidRDefault="0054055C" w:rsidP="0054055C">
            <w:r>
              <w:t>Únicamente un alumno ha subido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54055C" w:rsidP="001B69A9">
            <w:pPr>
              <w:rPr>
                <w:b/>
              </w:rPr>
            </w:pPr>
            <w:r>
              <w:rPr>
                <w:b/>
              </w:rPr>
              <w:t>Visualizar gráficas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72584A">
            <w:r>
              <w:t>El profesor puede visualizar diferentes gráficas para obtener una visión global referente a las prácticas subidas por los alumnos.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54055C" w:rsidP="001B69A9">
            <w:r>
              <w:t>El profesor ha seleccionado desde su panel la opción de visualizar gráficas.</w:t>
            </w:r>
          </w:p>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profesor selecciona las gráficas que desea visualizar.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para que las gráficas sean generadas.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54055C" w:rsidP="0054055C">
            <w:r>
              <w:t>Las gráficas son generadas y mostradas.</w:t>
            </w:r>
          </w:p>
        </w:tc>
      </w:tr>
      <w:tr w:rsidR="0054055C" w:rsidTr="001B69A9">
        <w:trPr>
          <w:cantSplit/>
        </w:trPr>
        <w:tc>
          <w:tcPr>
            <w:tcW w:w="3598" w:type="dxa"/>
            <w:vMerge w:val="restart"/>
            <w:shd w:val="clear" w:color="auto" w:fill="auto"/>
            <w:vAlign w:val="center"/>
          </w:tcPr>
          <w:p w:rsidR="0054055C" w:rsidRPr="003C776D" w:rsidRDefault="0054055C" w:rsidP="0054055C">
            <w:pPr>
              <w:rPr>
                <w:b/>
              </w:rPr>
            </w:pPr>
            <w:r w:rsidRPr="003C776D">
              <w:rPr>
                <w:b/>
                <w:caps/>
              </w:rPr>
              <w:t>Excepciones</w:t>
            </w:r>
          </w:p>
        </w:tc>
        <w:tc>
          <w:tcPr>
            <w:tcW w:w="759" w:type="dxa"/>
            <w:shd w:val="clear" w:color="auto" w:fill="auto"/>
          </w:tcPr>
          <w:p w:rsidR="0054055C" w:rsidRDefault="0054055C" w:rsidP="0054055C">
            <w:r>
              <w:t>Paso</w:t>
            </w:r>
          </w:p>
        </w:tc>
        <w:tc>
          <w:tcPr>
            <w:tcW w:w="4127" w:type="dxa"/>
            <w:shd w:val="clear" w:color="auto" w:fill="auto"/>
          </w:tcPr>
          <w:p w:rsidR="0054055C" w:rsidRDefault="0054055C" w:rsidP="0054055C">
            <w:r>
              <w:t>Acción</w:t>
            </w:r>
          </w:p>
        </w:tc>
      </w:tr>
      <w:tr w:rsidR="0054055C" w:rsidTr="00B71179">
        <w:trPr>
          <w:cantSplit/>
        </w:trPr>
        <w:tc>
          <w:tcPr>
            <w:tcW w:w="3598" w:type="dxa"/>
            <w:vMerge/>
            <w:shd w:val="clear" w:color="auto" w:fill="auto"/>
            <w:vAlign w:val="center"/>
          </w:tcPr>
          <w:p w:rsidR="0054055C" w:rsidRPr="003C776D" w:rsidRDefault="0054055C" w:rsidP="0054055C">
            <w:pPr>
              <w:rPr>
                <w:b/>
                <w:caps/>
              </w:rPr>
            </w:pPr>
          </w:p>
        </w:tc>
        <w:tc>
          <w:tcPr>
            <w:tcW w:w="759" w:type="dxa"/>
            <w:shd w:val="clear" w:color="auto" w:fill="auto"/>
            <w:vAlign w:val="center"/>
          </w:tcPr>
          <w:p w:rsidR="0054055C" w:rsidRDefault="0054055C" w:rsidP="0054055C">
            <w:r>
              <w:t>1</w:t>
            </w:r>
          </w:p>
        </w:tc>
        <w:tc>
          <w:tcPr>
            <w:tcW w:w="4127" w:type="dxa"/>
            <w:shd w:val="clear" w:color="auto" w:fill="auto"/>
          </w:tcPr>
          <w:p w:rsidR="0054055C" w:rsidRDefault="0054055C" w:rsidP="0054055C">
            <w:r>
              <w:t>Los alumnos no han realizado ninguna subida de sus prácticas y por lo tanto el profesor no puede descargar ninguna práctica.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Importancia</w:t>
            </w:r>
          </w:p>
        </w:tc>
        <w:tc>
          <w:tcPr>
            <w:tcW w:w="4886" w:type="dxa"/>
            <w:gridSpan w:val="2"/>
            <w:shd w:val="clear" w:color="auto" w:fill="E7E6E6" w:themeFill="background2"/>
          </w:tcPr>
          <w:p w:rsidR="0054055C" w:rsidRDefault="0054055C" w:rsidP="0054055C">
            <w:r>
              <w:t>Media.</w:t>
            </w:r>
          </w:p>
        </w:tc>
      </w:tr>
      <w:tr w:rsidR="0054055C" w:rsidTr="001B69A9">
        <w:trPr>
          <w:cantSplit/>
        </w:trPr>
        <w:tc>
          <w:tcPr>
            <w:tcW w:w="3598" w:type="dxa"/>
            <w:shd w:val="clear" w:color="auto" w:fill="auto"/>
            <w:vAlign w:val="center"/>
          </w:tcPr>
          <w:p w:rsidR="0054055C" w:rsidRPr="003C776D" w:rsidRDefault="0054055C" w:rsidP="0054055C">
            <w:pPr>
              <w:rPr>
                <w:b/>
              </w:rPr>
            </w:pPr>
            <w:r w:rsidRPr="003C776D">
              <w:rPr>
                <w:b/>
              </w:rPr>
              <w:t>Frecuencia</w:t>
            </w:r>
          </w:p>
        </w:tc>
        <w:tc>
          <w:tcPr>
            <w:tcW w:w="4886" w:type="dxa"/>
            <w:gridSpan w:val="2"/>
            <w:shd w:val="clear" w:color="auto" w:fill="auto"/>
          </w:tcPr>
          <w:p w:rsidR="0054055C" w:rsidRDefault="0054055C" w:rsidP="0054055C">
            <w:r>
              <w:t>Media.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Urgencia</w:t>
            </w:r>
          </w:p>
        </w:tc>
        <w:tc>
          <w:tcPr>
            <w:tcW w:w="4886" w:type="dxa"/>
            <w:gridSpan w:val="2"/>
            <w:shd w:val="clear" w:color="auto" w:fill="E7E6E6" w:themeFill="background2"/>
          </w:tcPr>
          <w:p w:rsidR="0054055C" w:rsidRDefault="0054055C" w:rsidP="0054055C">
            <w:r>
              <w:t>Media.</w:t>
            </w:r>
          </w:p>
        </w:tc>
      </w:tr>
    </w:tbl>
    <w:p w:rsidR="0072584A" w:rsidRDefault="0072584A"/>
    <w:p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54055C" w:rsidP="001B69A9">
            <w:pPr>
              <w:rPr>
                <w:b/>
              </w:rPr>
            </w:pPr>
            <w:r>
              <w:rPr>
                <w:b/>
              </w:rPr>
              <w:t>Subir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54055C">
            <w:r>
              <w:t>El alumno podrá subir su práctica en un zip desde el correspondiente formulario de subida de ficheros.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alumno selecciona la práctica zip a subir.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del formulario para subir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A23A76" w:rsidTr="001B69A9">
        <w:trPr>
          <w:cantSplit/>
        </w:trPr>
        <w:tc>
          <w:tcPr>
            <w:tcW w:w="3598" w:type="dxa"/>
            <w:vMerge w:val="restart"/>
            <w:shd w:val="clear" w:color="auto" w:fill="auto"/>
            <w:vAlign w:val="center"/>
          </w:tcPr>
          <w:p w:rsidR="00A23A76" w:rsidRPr="003C776D" w:rsidRDefault="00A23A76" w:rsidP="001B69A9">
            <w:pPr>
              <w:rPr>
                <w:b/>
              </w:rPr>
            </w:pPr>
            <w:r w:rsidRPr="003C776D">
              <w:rPr>
                <w:b/>
                <w:caps/>
              </w:rPr>
              <w:lastRenderedPageBreak/>
              <w:t>Excepciones</w:t>
            </w:r>
          </w:p>
        </w:tc>
        <w:tc>
          <w:tcPr>
            <w:tcW w:w="759" w:type="dxa"/>
            <w:shd w:val="clear" w:color="auto" w:fill="auto"/>
          </w:tcPr>
          <w:p w:rsidR="00A23A76" w:rsidRDefault="00A23A76" w:rsidP="001B69A9">
            <w:r>
              <w:t>Paso</w:t>
            </w:r>
          </w:p>
        </w:tc>
        <w:tc>
          <w:tcPr>
            <w:tcW w:w="4127" w:type="dxa"/>
            <w:shd w:val="clear" w:color="auto" w:fill="auto"/>
          </w:tcPr>
          <w:p w:rsidR="00A23A76" w:rsidRDefault="00A23A76" w:rsidP="001B69A9">
            <w:r>
              <w:t>Acción</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1</w:t>
            </w:r>
          </w:p>
        </w:tc>
        <w:tc>
          <w:tcPr>
            <w:tcW w:w="4127" w:type="dxa"/>
            <w:shd w:val="clear" w:color="auto" w:fill="auto"/>
          </w:tcPr>
          <w:p w:rsidR="00A23A76" w:rsidRDefault="00A23A76" w:rsidP="001B69A9">
            <w:r>
              <w:t>El alumno no ha seleccionado una práctica con extensión zip.</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2</w:t>
            </w:r>
          </w:p>
        </w:tc>
        <w:tc>
          <w:tcPr>
            <w:tcW w:w="4127" w:type="dxa"/>
            <w:shd w:val="clear" w:color="auto" w:fill="auto"/>
          </w:tcPr>
          <w:p w:rsidR="00A23A76" w:rsidRDefault="00A23A76" w:rsidP="00A23A76">
            <w:r>
              <w:t>La fecha límite de entrega de las prácticas ha finalizado.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3</w:t>
            </w:r>
          </w:p>
        </w:tc>
        <w:tc>
          <w:tcPr>
            <w:tcW w:w="4127" w:type="dxa"/>
            <w:shd w:val="clear" w:color="auto" w:fill="auto"/>
          </w:tcPr>
          <w:p w:rsidR="00A23A76" w:rsidRDefault="00A23A76" w:rsidP="001B69A9">
            <w:r>
              <w:t>El alumno ha realizado ya el número máximo de intentos posibles de subida de prácticas.</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4</w:t>
            </w:r>
          </w:p>
        </w:tc>
        <w:tc>
          <w:tcPr>
            <w:tcW w:w="4127" w:type="dxa"/>
            <w:shd w:val="clear" w:color="auto" w:fill="auto"/>
          </w:tcPr>
          <w:p w:rsidR="00A23A76" w:rsidRDefault="00A23A76" w:rsidP="001B69A9">
            <w:r>
              <w:t>El alumno sube una práctica que contiene una incorrecta estructura de carpetas, que no se corresponde con el paquete correcto.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5</w:t>
            </w:r>
          </w:p>
        </w:tc>
        <w:tc>
          <w:tcPr>
            <w:tcW w:w="4127" w:type="dxa"/>
            <w:shd w:val="clear" w:color="auto" w:fill="auto"/>
          </w:tcPr>
          <w:p w:rsidR="00A23A76" w:rsidRDefault="00A23A76" w:rsidP="001B69A9">
            <w:r>
              <w:t>El alumno sube una práctica que presenta errores de compilación.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A23A76" w:rsidP="001B69A9">
            <w:pPr>
              <w:rPr>
                <w:b/>
              </w:rPr>
            </w:pPr>
            <w:r>
              <w:rPr>
                <w:b/>
              </w:rPr>
              <w:t>Consultar datos de la tarea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A23A76" w:rsidP="00A23A76">
            <w:r>
              <w:t>El alumno podrá consultar los datos/parámetros asociados a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A23A76" w:rsidP="0072584A">
            <w:r>
              <w:t>Que el profesor haya configurado los parámetros de la tarea.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A23A76" w:rsidP="0072584A">
            <w:r>
              <w:t>El alumno visualiza los datos de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A23A76">
            <w:r>
              <w:t xml:space="preserve">Los </w:t>
            </w:r>
            <w:r w:rsidR="00A23A76">
              <w:t>datos de la tarea son visualizados.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A23A76" w:rsidP="001B69A9">
            <w:r>
              <w:t>Alta</w:t>
            </w:r>
            <w:r w:rsidR="0072584A">
              <w:t>.</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RF-AW10</w:t>
            </w:r>
          </w:p>
        </w:tc>
        <w:tc>
          <w:tcPr>
            <w:tcW w:w="4886" w:type="dxa"/>
            <w:gridSpan w:val="2"/>
            <w:shd w:val="clear" w:color="auto" w:fill="E7E6E6" w:themeFill="background2"/>
          </w:tcPr>
          <w:p w:rsidR="00A23A76" w:rsidRPr="00060070" w:rsidRDefault="00A23A76" w:rsidP="00B71179">
            <w:pPr>
              <w:rPr>
                <w:b/>
              </w:rPr>
            </w:pPr>
            <w:r>
              <w:rPr>
                <w:b/>
              </w:rPr>
              <w:t>Reemplazar la práctica seleccionada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lastRenderedPageBreak/>
              <w:t>Descripción</w:t>
            </w:r>
          </w:p>
        </w:tc>
        <w:tc>
          <w:tcPr>
            <w:tcW w:w="4886" w:type="dxa"/>
            <w:gridSpan w:val="2"/>
            <w:shd w:val="clear" w:color="auto" w:fill="auto"/>
          </w:tcPr>
          <w:p w:rsidR="00A23A76" w:rsidRDefault="00A23A76" w:rsidP="00A23A76">
            <w:r>
              <w:t>El alumno podrá reemplazar la práctica que había seleccionado para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A23A76">
            <w:r>
              <w:t>Haber seleccionado una práctica previamente.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vuelve a seleccionar la práctica que desee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La práctica seleccionada anteriormente queda reemplazada por la nueva.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Que el alumno no haya seleccionado una práctica previamente.</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Baja.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Baja.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Baja.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RF-AW11</w:t>
            </w:r>
          </w:p>
        </w:tc>
        <w:tc>
          <w:tcPr>
            <w:tcW w:w="4886" w:type="dxa"/>
            <w:gridSpan w:val="2"/>
            <w:shd w:val="clear" w:color="auto" w:fill="E7E6E6" w:themeFill="background2"/>
          </w:tcPr>
          <w:p w:rsidR="00A23A76" w:rsidRPr="00060070" w:rsidRDefault="00A23A76" w:rsidP="00B71179">
            <w:pPr>
              <w:rPr>
                <w:b/>
              </w:rPr>
            </w:pPr>
            <w:r>
              <w:rPr>
                <w:b/>
              </w:rPr>
              <w:t>Consultar reportes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A23A76">
            <w:r>
              <w:t>El alumno podrá ver los reportes generados pertenecientes a la última práctica subida.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selecciona el botón del reporte que desee visualizar.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El reporte se abre en una nueva pestaña y puede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lastRenderedPageBreak/>
              <w:t>RF-AW12</w:t>
            </w:r>
          </w:p>
        </w:tc>
        <w:tc>
          <w:tcPr>
            <w:tcW w:w="4886" w:type="dxa"/>
            <w:gridSpan w:val="2"/>
            <w:shd w:val="clear" w:color="auto" w:fill="E7E6E6" w:themeFill="background2"/>
          </w:tcPr>
          <w:p w:rsidR="00A23A76" w:rsidRPr="00060070" w:rsidRDefault="00A23A76" w:rsidP="00A23A76">
            <w:pPr>
              <w:rPr>
                <w:b/>
              </w:rPr>
            </w:pPr>
            <w:r>
              <w:rPr>
                <w:b/>
              </w:rPr>
              <w:t>Consultar gráficas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1E574C">
            <w:r>
              <w:t xml:space="preserve">El alumno podrá </w:t>
            </w:r>
            <w:r w:rsidR="001E574C">
              <w:t>ver las gráficas para observar la evolución que va teniendo en sus intentos de subida de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1E574C">
            <w:r>
              <w:t xml:space="preserve">El alumno </w:t>
            </w:r>
            <w:r w:rsidR="001E574C">
              <w:t>visualiza las gráficas.</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1E574C" w:rsidP="001E574C">
            <w:r>
              <w:t>Las gráficas están generadas y pueden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7B41D2" w:rsidRDefault="007B41D2">
      <w:r>
        <w:br w:type="page"/>
      </w:r>
    </w:p>
    <w:p w:rsidR="007B41D2" w:rsidRDefault="00A90A9A" w:rsidP="007B41D2">
      <w:pPr>
        <w:pStyle w:val="Ttulo1"/>
      </w:pPr>
      <w:r>
        <w:lastRenderedPageBreak/>
        <w:t>E</w:t>
      </w:r>
      <w:r w:rsidR="007B41D2">
        <w:t>specificación de diseño</w:t>
      </w:r>
    </w:p>
    <w:p w:rsidR="007B41D2" w:rsidRDefault="00B71179" w:rsidP="007B41D2">
      <w:pPr>
        <w:pStyle w:val="Ttulo2"/>
      </w:pPr>
      <w:r>
        <w:t>Diseño de datos</w:t>
      </w:r>
    </w:p>
    <w:p w:rsidR="00B71179" w:rsidRDefault="00B71179" w:rsidP="00B71179">
      <w:r>
        <w:t>En este apartado van a incluirse los modelos relacionales y diagramas de clase del trabajo fin de grado.</w:t>
      </w:r>
    </w:p>
    <w:p w:rsidR="00B71179" w:rsidRDefault="00B71179" w:rsidP="00B71179">
      <w:pPr>
        <w:pStyle w:val="Ttulo3"/>
      </w:pPr>
      <w:r>
        <w:t>Base de datos</w:t>
      </w:r>
    </w:p>
    <w:p w:rsidR="00B71179" w:rsidRDefault="00B71179" w:rsidP="00B71179">
      <w:pPr>
        <w:pStyle w:val="Ttulo4"/>
      </w:pPr>
      <w:r>
        <w:t>Modelo relacional</w:t>
      </w:r>
    </w:p>
    <w:p w:rsidR="00B71179" w:rsidRDefault="00157CF3" w:rsidP="00FE3480">
      <w:pPr>
        <w:jc w:val="center"/>
      </w:pPr>
      <w:r w:rsidRPr="00157CF3">
        <w:rPr>
          <w:noProof/>
          <w:lang w:eastAsia="es-ES"/>
        </w:rPr>
        <w:drawing>
          <wp:inline distT="0" distB="0" distL="0" distR="0">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bookmarkStart w:id="0" w:name="_GoBack"/>
      <w:bookmarkEnd w:id="0"/>
    </w:p>
    <w:p w:rsidR="00380B7E" w:rsidRDefault="00380B7E" w:rsidP="00B71179"/>
    <w:p w:rsidR="00380B7E" w:rsidRDefault="00380B7E" w:rsidP="00380B7E">
      <w:pPr>
        <w:pStyle w:val="Ttulo4"/>
      </w:pPr>
      <w:r>
        <w:t>Diccionario de datos</w:t>
      </w:r>
    </w:p>
    <w:p w:rsidR="00380B7E" w:rsidRDefault="00380B7E" w:rsidP="00380B7E">
      <w:r>
        <w:t>En este apartado va a mostrarse la información referente a las tablas de la base de datos utilizadas en la aplicación.</w:t>
      </w:r>
    </w:p>
    <w:p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2455" w:type="dxa"/>
            <w:shd w:val="clear" w:color="auto" w:fill="E7E6E6" w:themeFill="background2"/>
          </w:tcPr>
          <w:p w:rsidR="00380B7E" w:rsidRDefault="00380B7E" w:rsidP="004B7E73">
            <w:pPr>
              <w:jc w:val="center"/>
              <w:rPr>
                <w:b/>
              </w:rPr>
            </w:pPr>
            <w:r>
              <w:rPr>
                <w:b/>
              </w:rPr>
              <w:t>Tipo</w:t>
            </w:r>
          </w:p>
        </w:tc>
        <w:tc>
          <w:tcPr>
            <w:tcW w:w="4678"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2455" w:type="dxa"/>
          </w:tcPr>
          <w:p w:rsidR="00380B7E" w:rsidRDefault="00380B7E" w:rsidP="004B7E73">
            <w:pPr>
              <w:jc w:val="center"/>
            </w:pPr>
            <w:r>
              <w:t>INT (AUTO_INCREMENT)</w:t>
            </w:r>
          </w:p>
        </w:tc>
        <w:tc>
          <w:tcPr>
            <w:tcW w:w="4678" w:type="dxa"/>
            <w:shd w:val="clear" w:color="auto" w:fill="auto"/>
          </w:tcPr>
          <w:p w:rsidR="00380B7E" w:rsidRDefault="00380B7E" w:rsidP="004B7E73">
            <w:pPr>
              <w:jc w:val="center"/>
            </w:pPr>
            <w:r>
              <w:t>Código que identifica al profesor de forma única.</w:t>
            </w:r>
          </w:p>
        </w:tc>
      </w:tr>
      <w:tr w:rsidR="00380B7E" w:rsidTr="004B7E73">
        <w:trPr>
          <w:cantSplit/>
        </w:trPr>
        <w:tc>
          <w:tcPr>
            <w:tcW w:w="1975" w:type="dxa"/>
            <w:shd w:val="clear" w:color="auto" w:fill="auto"/>
            <w:vAlign w:val="center"/>
          </w:tcPr>
          <w:p w:rsidR="00380B7E" w:rsidRDefault="00380B7E" w:rsidP="004B7E73">
            <w:pPr>
              <w:jc w:val="center"/>
            </w:pPr>
            <w:r>
              <w:t>nombre</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Nombre del profesor.</w:t>
            </w:r>
          </w:p>
        </w:tc>
      </w:tr>
      <w:tr w:rsidR="00380B7E" w:rsidTr="004B7E73">
        <w:trPr>
          <w:cantSplit/>
        </w:trPr>
        <w:tc>
          <w:tcPr>
            <w:tcW w:w="1975" w:type="dxa"/>
            <w:shd w:val="clear" w:color="auto" w:fill="auto"/>
            <w:vAlign w:val="center"/>
          </w:tcPr>
          <w:p w:rsidR="00380B7E" w:rsidRDefault="00380B7E" w:rsidP="004B7E73">
            <w:pPr>
              <w:jc w:val="center"/>
            </w:pPr>
            <w:r>
              <w:lastRenderedPageBreak/>
              <w:t>apellidos</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Apellidos del profesor.</w:t>
            </w:r>
          </w:p>
        </w:tc>
      </w:tr>
      <w:tr w:rsidR="00380B7E" w:rsidTr="004B7E73">
        <w:trPr>
          <w:cantSplit/>
        </w:trPr>
        <w:tc>
          <w:tcPr>
            <w:tcW w:w="1975" w:type="dxa"/>
            <w:shd w:val="clear" w:color="auto" w:fill="auto"/>
            <w:vAlign w:val="center"/>
          </w:tcPr>
          <w:p w:rsidR="00380B7E" w:rsidRDefault="00380B7E" w:rsidP="004B7E73">
            <w:pPr>
              <w:jc w:val="center"/>
            </w:pPr>
            <w:r>
              <w:t>consumer_key</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Parámetro LTI que va a introducirse al crear la tarea de tipo externa en Moodle.</w:t>
            </w:r>
          </w:p>
        </w:tc>
      </w:tr>
      <w:tr w:rsidR="00380B7E" w:rsidTr="004B7E73">
        <w:trPr>
          <w:cantSplit/>
        </w:trPr>
        <w:tc>
          <w:tcPr>
            <w:tcW w:w="1975" w:type="dxa"/>
            <w:shd w:val="clear" w:color="auto" w:fill="auto"/>
            <w:vAlign w:val="center"/>
          </w:tcPr>
          <w:p w:rsidR="00380B7E" w:rsidRDefault="00380B7E" w:rsidP="004B7E73">
            <w:pPr>
              <w:jc w:val="center"/>
            </w:pPr>
            <w:r>
              <w:t>secret</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Parámetro LTI que va a introducirse al crear la tarea de tipo externa en Moodle.</w:t>
            </w:r>
          </w:p>
        </w:tc>
      </w:tr>
      <w:tr w:rsidR="00380B7E" w:rsidTr="004B7E73">
        <w:trPr>
          <w:cantSplit/>
        </w:trPr>
        <w:tc>
          <w:tcPr>
            <w:tcW w:w="1975" w:type="dxa"/>
            <w:shd w:val="clear" w:color="auto" w:fill="auto"/>
            <w:vAlign w:val="center"/>
          </w:tcPr>
          <w:p w:rsidR="00380B7E" w:rsidRDefault="00380B7E" w:rsidP="004B7E73">
            <w:pPr>
              <w:jc w:val="center"/>
            </w:pPr>
            <w:r>
              <w:t>correo</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Correo electrónico del profesor, se corresponde con el de Moodle.</w:t>
            </w:r>
          </w:p>
        </w:tc>
      </w:tr>
    </w:tbl>
    <w:p w:rsidR="00380B7E" w:rsidRDefault="00380B7E" w:rsidP="00380B7E">
      <w:pPr>
        <w:ind w:left="360"/>
      </w:pPr>
    </w:p>
    <w:p w:rsidR="00380B7E" w:rsidRDefault="00380B7E" w:rsidP="00380B7E">
      <w:pPr>
        <w:ind w:left="360"/>
      </w:pPr>
      <w:r w:rsidRPr="00A90A9A">
        <w:rPr>
          <w:i/>
        </w:rPr>
        <w:t xml:space="preserve">* Primary key (PK): </w:t>
      </w:r>
      <w:r>
        <w:t>id.</w:t>
      </w:r>
    </w:p>
    <w:p w:rsidR="00380B7E" w:rsidRDefault="00380B7E" w:rsidP="00380B7E">
      <w:pPr>
        <w:ind w:left="360"/>
      </w:pPr>
    </w:p>
    <w:p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263" w:type="dxa"/>
            <w:shd w:val="clear" w:color="auto" w:fill="E7E6E6" w:themeFill="background2"/>
          </w:tcPr>
          <w:p w:rsidR="00380B7E" w:rsidRDefault="00380B7E" w:rsidP="004B7E73">
            <w:pPr>
              <w:jc w:val="center"/>
              <w:rPr>
                <w:b/>
              </w:rPr>
            </w:pPr>
            <w:r>
              <w:rPr>
                <w:b/>
              </w:rPr>
              <w:t>Tipo</w:t>
            </w:r>
          </w:p>
        </w:tc>
        <w:tc>
          <w:tcPr>
            <w:tcW w:w="5646"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263" w:type="dxa"/>
          </w:tcPr>
          <w:p w:rsidR="00380B7E" w:rsidRDefault="00380B7E" w:rsidP="004B7E73">
            <w:pPr>
              <w:jc w:val="center"/>
            </w:pPr>
            <w:r>
              <w:t>INT</w:t>
            </w:r>
          </w:p>
        </w:tc>
        <w:tc>
          <w:tcPr>
            <w:tcW w:w="5646" w:type="dxa"/>
            <w:shd w:val="clear" w:color="auto" w:fill="auto"/>
          </w:tcPr>
          <w:p w:rsidR="00380B7E" w:rsidRDefault="00380B7E" w:rsidP="004B7E73">
            <w:pPr>
              <w:jc w:val="center"/>
            </w:pPr>
            <w:r>
              <w:t>Código que identifica al alumno de forma única,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curso_id</w:t>
            </w:r>
          </w:p>
        </w:tc>
        <w:tc>
          <w:tcPr>
            <w:tcW w:w="1263" w:type="dxa"/>
          </w:tcPr>
          <w:p w:rsidR="00380B7E" w:rsidRDefault="00380B7E" w:rsidP="00380B7E">
            <w:pPr>
              <w:jc w:val="center"/>
            </w:pPr>
            <w:r>
              <w:t>INT</w:t>
            </w:r>
          </w:p>
        </w:tc>
        <w:tc>
          <w:tcPr>
            <w:tcW w:w="5646" w:type="dxa"/>
            <w:shd w:val="clear" w:color="auto" w:fill="auto"/>
          </w:tcPr>
          <w:p w:rsidR="00380B7E" w:rsidRDefault="00380B7E" w:rsidP="004B7E73">
            <w:pPr>
              <w:jc w:val="center"/>
            </w:pPr>
            <w:r>
              <w:t>Código que identifica al curso en el que se encuentra creada la tarea.</w:t>
            </w:r>
          </w:p>
        </w:tc>
      </w:tr>
      <w:tr w:rsidR="00380B7E" w:rsidTr="004B7E73">
        <w:trPr>
          <w:cantSplit/>
        </w:trPr>
        <w:tc>
          <w:tcPr>
            <w:tcW w:w="1975" w:type="dxa"/>
            <w:shd w:val="clear" w:color="auto" w:fill="auto"/>
            <w:vAlign w:val="center"/>
          </w:tcPr>
          <w:p w:rsidR="00380B7E" w:rsidRDefault="00380B7E" w:rsidP="004B7E73">
            <w:pPr>
              <w:jc w:val="center"/>
            </w:pPr>
            <w:r>
              <w:t>nombre</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Nombre del alumno,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apellidos</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Apellidos del alumno,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correo</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Correo electrónico del alumno, se corresponde con el de Moodle.</w:t>
            </w:r>
          </w:p>
        </w:tc>
      </w:tr>
    </w:tbl>
    <w:p w:rsidR="00380B7E" w:rsidRDefault="00380B7E" w:rsidP="00380B7E">
      <w:pPr>
        <w:ind w:left="360"/>
        <w:rPr>
          <w:i/>
        </w:rPr>
      </w:pPr>
    </w:p>
    <w:p w:rsidR="00380B7E" w:rsidRDefault="00380B7E" w:rsidP="00380B7E">
      <w:pPr>
        <w:ind w:left="360"/>
      </w:pPr>
      <w:r w:rsidRPr="00A90A9A">
        <w:rPr>
          <w:i/>
        </w:rPr>
        <w:t>* Primary key (PK):</w:t>
      </w:r>
      <w:r>
        <w:t xml:space="preserve"> id.</w:t>
      </w:r>
    </w:p>
    <w:p w:rsidR="00380B7E" w:rsidRPr="007B41D2" w:rsidRDefault="00380B7E" w:rsidP="00380B7E">
      <w:pPr>
        <w:ind w:left="360"/>
      </w:pPr>
    </w:p>
    <w:p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123" w:type="dxa"/>
            <w:shd w:val="clear" w:color="auto" w:fill="E7E6E6" w:themeFill="background2"/>
          </w:tcPr>
          <w:p w:rsidR="00380B7E" w:rsidRDefault="00380B7E" w:rsidP="004B7E73">
            <w:pPr>
              <w:jc w:val="center"/>
              <w:rPr>
                <w:b/>
              </w:rPr>
            </w:pPr>
            <w:r>
              <w:rPr>
                <w:b/>
              </w:rPr>
              <w:t>Tipo</w:t>
            </w:r>
          </w:p>
        </w:tc>
        <w:tc>
          <w:tcPr>
            <w:tcW w:w="5946"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123" w:type="dxa"/>
          </w:tcPr>
          <w:p w:rsidR="00380B7E" w:rsidRDefault="00380B7E" w:rsidP="004B7E73">
            <w:pPr>
              <w:jc w:val="center"/>
            </w:pPr>
            <w:r>
              <w:t>INT</w:t>
            </w:r>
          </w:p>
        </w:tc>
        <w:tc>
          <w:tcPr>
            <w:tcW w:w="5946" w:type="dxa"/>
            <w:shd w:val="clear" w:color="auto" w:fill="auto"/>
          </w:tcPr>
          <w:p w:rsidR="00380B7E" w:rsidRDefault="00380B7E" w:rsidP="004B7E73">
            <w:pPr>
              <w:jc w:val="center"/>
            </w:pPr>
            <w:r>
              <w:t>Código que identifica a la tarea de forma única, se corresponde con en el de Moodle.</w:t>
            </w:r>
          </w:p>
        </w:tc>
      </w:tr>
      <w:tr w:rsidR="00380B7E" w:rsidTr="004B7E73">
        <w:trPr>
          <w:cantSplit/>
        </w:trPr>
        <w:tc>
          <w:tcPr>
            <w:tcW w:w="1975" w:type="dxa"/>
            <w:shd w:val="clear" w:color="auto" w:fill="auto"/>
            <w:vAlign w:val="center"/>
          </w:tcPr>
          <w:p w:rsidR="00380B7E" w:rsidRDefault="00380B7E" w:rsidP="00380B7E">
            <w:pPr>
              <w:jc w:val="center"/>
            </w:pPr>
            <w:r>
              <w:t>curso_id</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curso en el que se encuentra creada la tarea.</w:t>
            </w:r>
          </w:p>
        </w:tc>
      </w:tr>
      <w:tr w:rsidR="00380B7E" w:rsidTr="004B7E73">
        <w:trPr>
          <w:cantSplit/>
        </w:trPr>
        <w:tc>
          <w:tcPr>
            <w:tcW w:w="1975" w:type="dxa"/>
            <w:shd w:val="clear" w:color="auto" w:fill="auto"/>
            <w:vAlign w:val="center"/>
          </w:tcPr>
          <w:p w:rsidR="00380B7E" w:rsidRDefault="00380B7E" w:rsidP="00380B7E">
            <w:pPr>
              <w:jc w:val="center"/>
            </w:pPr>
            <w:r>
              <w:t>profesor_id</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profesor asociado a la tarea.</w:t>
            </w:r>
          </w:p>
        </w:tc>
      </w:tr>
      <w:tr w:rsidR="00380B7E" w:rsidTr="004B7E73">
        <w:trPr>
          <w:cantSplit/>
        </w:trPr>
        <w:tc>
          <w:tcPr>
            <w:tcW w:w="1975" w:type="dxa"/>
            <w:shd w:val="clear" w:color="auto" w:fill="auto"/>
            <w:vAlign w:val="center"/>
          </w:tcPr>
          <w:p w:rsidR="00380B7E" w:rsidRDefault="00380B7E" w:rsidP="00380B7E">
            <w:pPr>
              <w:jc w:val="center"/>
            </w:pPr>
            <w:r>
              <w:t>nombre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 la tarea, se corresponde con el de Moodle.</w:t>
            </w:r>
          </w:p>
        </w:tc>
      </w:tr>
      <w:tr w:rsidR="00380B7E" w:rsidTr="004B7E73">
        <w:trPr>
          <w:cantSplit/>
        </w:trPr>
        <w:tc>
          <w:tcPr>
            <w:tcW w:w="1975" w:type="dxa"/>
            <w:shd w:val="clear" w:color="auto" w:fill="auto"/>
            <w:vAlign w:val="center"/>
          </w:tcPr>
          <w:p w:rsidR="00380B7E" w:rsidRDefault="00380B7E" w:rsidP="00380B7E">
            <w:pPr>
              <w:jc w:val="center"/>
            </w:pPr>
            <w:r>
              <w:lastRenderedPageBreak/>
              <w:t>num_max_intentos</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Número de intentos máximo establecido por el profesor, que tienen los alumnos para subir sus prácticas.</w:t>
            </w:r>
          </w:p>
        </w:tc>
      </w:tr>
      <w:tr w:rsidR="00380B7E" w:rsidTr="004B7E73">
        <w:trPr>
          <w:cantSplit/>
        </w:trPr>
        <w:tc>
          <w:tcPr>
            <w:tcW w:w="1975" w:type="dxa"/>
            <w:shd w:val="clear" w:color="auto" w:fill="auto"/>
            <w:vAlign w:val="center"/>
          </w:tcPr>
          <w:p w:rsidR="00380B7E" w:rsidRDefault="00380B7E" w:rsidP="00380B7E">
            <w:pPr>
              <w:jc w:val="center"/>
            </w:pPr>
            <w:r>
              <w:t>paquete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rsidTr="004B7E73">
        <w:trPr>
          <w:cantSplit/>
        </w:trPr>
        <w:tc>
          <w:tcPr>
            <w:tcW w:w="1975" w:type="dxa"/>
            <w:shd w:val="clear" w:color="auto" w:fill="auto"/>
            <w:vAlign w:val="center"/>
          </w:tcPr>
          <w:p w:rsidR="00EA325B" w:rsidRDefault="00EA325B" w:rsidP="00380B7E">
            <w:pPr>
              <w:jc w:val="center"/>
            </w:pPr>
            <w:r>
              <w:t>enunciado</w:t>
            </w:r>
          </w:p>
        </w:tc>
        <w:tc>
          <w:tcPr>
            <w:tcW w:w="1123" w:type="dxa"/>
          </w:tcPr>
          <w:p w:rsidR="00EA325B" w:rsidRDefault="00EA325B" w:rsidP="00380B7E">
            <w:pPr>
              <w:jc w:val="center"/>
            </w:pPr>
            <w:r>
              <w:t>TEXT</w:t>
            </w:r>
          </w:p>
        </w:tc>
        <w:tc>
          <w:tcPr>
            <w:tcW w:w="5946" w:type="dxa"/>
            <w:shd w:val="clear" w:color="auto" w:fill="auto"/>
          </w:tcPr>
          <w:p w:rsidR="00EA325B" w:rsidRDefault="00EA325B" w:rsidP="00380B7E">
            <w:pPr>
              <w:jc w:val="center"/>
            </w:pPr>
            <w:r>
              <w:t>Enunciado de la tarea.</w:t>
            </w:r>
          </w:p>
        </w:tc>
      </w:tr>
      <w:tr w:rsidR="00380B7E" w:rsidTr="004B7E73">
        <w:trPr>
          <w:cantSplit/>
        </w:trPr>
        <w:tc>
          <w:tcPr>
            <w:tcW w:w="1975" w:type="dxa"/>
            <w:shd w:val="clear" w:color="auto" w:fill="auto"/>
            <w:vAlign w:val="center"/>
          </w:tcPr>
          <w:p w:rsidR="00380B7E" w:rsidRDefault="00380B7E" w:rsidP="00380B7E">
            <w:pPr>
              <w:jc w:val="center"/>
            </w:pPr>
            <w:r>
              <w:t>fecha_limite</w:t>
            </w:r>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límite que tienen los alumnos para entregar sus prácticas referentes a la tarea.</w:t>
            </w:r>
          </w:p>
        </w:tc>
      </w:tr>
      <w:tr w:rsidR="00380B7E" w:rsidTr="004B7E73">
        <w:trPr>
          <w:cantSplit/>
        </w:trPr>
        <w:tc>
          <w:tcPr>
            <w:tcW w:w="1975" w:type="dxa"/>
            <w:shd w:val="clear" w:color="auto" w:fill="auto"/>
            <w:vAlign w:val="center"/>
          </w:tcPr>
          <w:p w:rsidR="00380B7E" w:rsidRDefault="00380B7E" w:rsidP="00380B7E">
            <w:pPr>
              <w:jc w:val="center"/>
            </w:pPr>
            <w:r>
              <w:t>fecha_modificacion</w:t>
            </w:r>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de modificación de la tarea.</w:t>
            </w:r>
          </w:p>
        </w:tc>
      </w:tr>
    </w:tbl>
    <w:p w:rsidR="00380B7E" w:rsidRDefault="00380B7E" w:rsidP="00380B7E">
      <w:pPr>
        <w:ind w:left="360"/>
        <w:rPr>
          <w:i/>
        </w:rPr>
      </w:pPr>
    </w:p>
    <w:p w:rsidR="00380B7E" w:rsidRDefault="00380B7E" w:rsidP="00380B7E">
      <w:pPr>
        <w:ind w:left="360"/>
      </w:pPr>
      <w:r w:rsidRPr="00A90A9A">
        <w:rPr>
          <w:i/>
        </w:rPr>
        <w:t>* Primary key (PK):</w:t>
      </w:r>
      <w:r>
        <w:t xml:space="preserve"> id.</w:t>
      </w:r>
    </w:p>
    <w:p w:rsidR="00380B7E" w:rsidRPr="00A90A9A" w:rsidRDefault="00380B7E" w:rsidP="00380B7E">
      <w:pPr>
        <w:ind w:left="360"/>
        <w:rPr>
          <w:i/>
        </w:rPr>
      </w:pPr>
      <w:r w:rsidRPr="00A90A9A">
        <w:rPr>
          <w:i/>
        </w:rPr>
        <w:t xml:space="preserve">* Foreign key (FK): </w:t>
      </w:r>
    </w:p>
    <w:p w:rsidR="00FB0DA0" w:rsidRDefault="00380B7E" w:rsidP="00FB0DA0">
      <w:pPr>
        <w:pStyle w:val="Prrafodelista"/>
        <w:numPr>
          <w:ilvl w:val="0"/>
          <w:numId w:val="29"/>
        </w:numPr>
      </w:pPr>
      <w:r>
        <w:t>profesor_id -&gt; FK hacia el campo “id” de la tabla “profesores”.</w:t>
      </w:r>
    </w:p>
    <w:p w:rsidR="00FB0DA0" w:rsidRPr="00FB0DA0" w:rsidRDefault="00FB0DA0" w:rsidP="00FB0DA0">
      <w:pPr>
        <w:pStyle w:val="Prrafodelista"/>
        <w:ind w:left="1080"/>
      </w:pPr>
    </w:p>
    <w:p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al test de forma única.</w:t>
            </w:r>
          </w:p>
        </w:tc>
      </w:tr>
      <w:tr w:rsidR="00FB0DA0" w:rsidTr="004B7E73">
        <w:trPr>
          <w:cantSplit/>
        </w:trPr>
        <w:tc>
          <w:tcPr>
            <w:tcW w:w="1975" w:type="dxa"/>
            <w:shd w:val="clear" w:color="auto" w:fill="auto"/>
            <w:vAlign w:val="center"/>
          </w:tcPr>
          <w:p w:rsidR="00FB0DA0" w:rsidRDefault="00FB0DA0" w:rsidP="004B7E73">
            <w:pPr>
              <w:jc w:val="center"/>
            </w:pPr>
            <w:r>
              <w:t>tarea_id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 la tarea asociada.</w:t>
            </w:r>
          </w:p>
        </w:tc>
      </w:tr>
      <w:tr w:rsidR="00FB0DA0" w:rsidTr="004B7E73">
        <w:trPr>
          <w:cantSplit/>
        </w:trPr>
        <w:tc>
          <w:tcPr>
            <w:tcW w:w="1975" w:type="dxa"/>
            <w:shd w:val="clear" w:color="auto" w:fill="auto"/>
            <w:vAlign w:val="center"/>
          </w:tcPr>
          <w:p w:rsidR="00FB0DA0" w:rsidRDefault="00FB0DA0" w:rsidP="004B7E73">
            <w:pPr>
              <w:jc w:val="center"/>
            </w:pPr>
            <w:r>
              <w:t>nombre</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test.</w:t>
            </w:r>
          </w:p>
        </w:tc>
      </w:tr>
      <w:tr w:rsidR="00FB0DA0" w:rsidTr="004B7E73">
        <w:trPr>
          <w:cantSplit/>
        </w:trPr>
        <w:tc>
          <w:tcPr>
            <w:tcW w:w="1975" w:type="dxa"/>
            <w:shd w:val="clear" w:color="auto" w:fill="auto"/>
            <w:vAlign w:val="center"/>
          </w:tcPr>
          <w:p w:rsidR="00FB0DA0" w:rsidRDefault="00FB0DA0" w:rsidP="004B7E73">
            <w:pPr>
              <w:jc w:val="center"/>
            </w:pPr>
            <w:r>
              <w:t>fecha_subida</w:t>
            </w:r>
          </w:p>
        </w:tc>
        <w:tc>
          <w:tcPr>
            <w:tcW w:w="1984" w:type="dxa"/>
          </w:tcPr>
          <w:p w:rsidR="00FB0DA0" w:rsidRDefault="00FB0DA0" w:rsidP="004B7E73">
            <w:pPr>
              <w:jc w:val="center"/>
            </w:pPr>
            <w:r>
              <w:t>DATETIME</w:t>
            </w:r>
          </w:p>
        </w:tc>
        <w:tc>
          <w:tcPr>
            <w:tcW w:w="4525" w:type="dxa"/>
            <w:shd w:val="clear" w:color="auto" w:fill="auto"/>
          </w:tcPr>
          <w:p w:rsidR="00FB0DA0" w:rsidRDefault="00FB0DA0" w:rsidP="004B7E73">
            <w:pPr>
              <w:jc w:val="center"/>
            </w:pPr>
            <w:r>
              <w:t>Fecha en la que ha sido subido el test.</w:t>
            </w:r>
          </w:p>
        </w:tc>
      </w:tr>
    </w:tbl>
    <w:p w:rsidR="00FB0DA0" w:rsidRDefault="00FB0DA0" w:rsidP="00FB0DA0">
      <w:pPr>
        <w:ind w:left="360"/>
      </w:pPr>
    </w:p>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FB0DA0" w:rsidRDefault="00FB0DA0" w:rsidP="00FB0DA0">
      <w:pPr>
        <w:pStyle w:val="Prrafodelista"/>
        <w:numPr>
          <w:ilvl w:val="0"/>
          <w:numId w:val="29"/>
        </w:numPr>
      </w:pPr>
      <w:r>
        <w:t>tarea_id -&gt; FK hacia el campo “id” de la tabla “tareas”.</w:t>
      </w:r>
    </w:p>
    <w:p w:rsidR="00FB0DA0" w:rsidRDefault="00FB0DA0" w:rsidP="00FB0DA0"/>
    <w:p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984" w:type="dxa"/>
            <w:shd w:val="clear" w:color="auto" w:fill="E7E6E6" w:themeFill="background2"/>
          </w:tcPr>
          <w:p w:rsidR="00380B7E" w:rsidRDefault="00380B7E" w:rsidP="004B7E73">
            <w:pPr>
              <w:jc w:val="center"/>
              <w:rPr>
                <w:b/>
              </w:rPr>
            </w:pPr>
            <w:r>
              <w:rPr>
                <w:b/>
              </w:rPr>
              <w:t>Tipo</w:t>
            </w:r>
          </w:p>
        </w:tc>
        <w:tc>
          <w:tcPr>
            <w:tcW w:w="4525"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el intento de forma única.</w:t>
            </w:r>
          </w:p>
        </w:tc>
      </w:tr>
      <w:tr w:rsidR="00380B7E" w:rsidTr="004B7E73">
        <w:trPr>
          <w:cantSplit/>
        </w:trPr>
        <w:tc>
          <w:tcPr>
            <w:tcW w:w="1975" w:type="dxa"/>
            <w:shd w:val="clear" w:color="auto" w:fill="auto"/>
            <w:vAlign w:val="center"/>
          </w:tcPr>
          <w:p w:rsidR="00380B7E" w:rsidRDefault="00380B7E" w:rsidP="004B7E73">
            <w:pPr>
              <w:jc w:val="center"/>
            </w:pPr>
            <w:r>
              <w:t>tarea_id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a la tarea asociada.</w:t>
            </w:r>
          </w:p>
        </w:tc>
      </w:tr>
      <w:tr w:rsidR="00380B7E" w:rsidTr="004B7E73">
        <w:trPr>
          <w:cantSplit/>
        </w:trPr>
        <w:tc>
          <w:tcPr>
            <w:tcW w:w="1975" w:type="dxa"/>
            <w:shd w:val="clear" w:color="auto" w:fill="auto"/>
            <w:vAlign w:val="center"/>
          </w:tcPr>
          <w:p w:rsidR="00380B7E" w:rsidRDefault="00380B7E" w:rsidP="004B7E73">
            <w:pPr>
              <w:jc w:val="center"/>
            </w:pPr>
            <w:r>
              <w:t>alumno_id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al alumno asociado.</w:t>
            </w:r>
          </w:p>
        </w:tc>
      </w:tr>
      <w:tr w:rsidR="00FB0DA0" w:rsidTr="004B7E73">
        <w:trPr>
          <w:cantSplit/>
        </w:trPr>
        <w:tc>
          <w:tcPr>
            <w:tcW w:w="1975" w:type="dxa"/>
            <w:shd w:val="clear" w:color="auto" w:fill="auto"/>
            <w:vAlign w:val="center"/>
          </w:tcPr>
          <w:p w:rsidR="00FB0DA0" w:rsidRDefault="00FB0DA0" w:rsidP="004B7E73">
            <w:pPr>
              <w:jc w:val="center"/>
            </w:pPr>
            <w:r>
              <w:lastRenderedPageBreak/>
              <w:t>nombre</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zip que contiene la práctica.</w:t>
            </w:r>
          </w:p>
        </w:tc>
      </w:tr>
      <w:tr w:rsidR="00FB0DA0" w:rsidTr="004B7E73">
        <w:trPr>
          <w:cantSplit/>
        </w:trPr>
        <w:tc>
          <w:tcPr>
            <w:tcW w:w="1975" w:type="dxa"/>
            <w:shd w:val="clear" w:color="auto" w:fill="auto"/>
            <w:vAlign w:val="center"/>
          </w:tcPr>
          <w:p w:rsidR="00FB0DA0" w:rsidRDefault="00FB0DA0" w:rsidP="004B7E73">
            <w:pPr>
              <w:jc w:val="center"/>
            </w:pPr>
            <w:r>
              <w:t>numero_intento</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Número del intento de subida de la práctica.</w:t>
            </w:r>
          </w:p>
        </w:tc>
      </w:tr>
      <w:tr w:rsidR="00380B7E" w:rsidTr="004B7E73">
        <w:trPr>
          <w:cantSplit/>
        </w:trPr>
        <w:tc>
          <w:tcPr>
            <w:tcW w:w="1975" w:type="dxa"/>
            <w:shd w:val="clear" w:color="auto" w:fill="auto"/>
            <w:vAlign w:val="center"/>
          </w:tcPr>
          <w:p w:rsidR="00380B7E" w:rsidRDefault="00380B7E" w:rsidP="004B7E73">
            <w:pPr>
              <w:jc w:val="center"/>
            </w:pPr>
            <w:r>
              <w:t>resultado</w:t>
            </w:r>
          </w:p>
        </w:tc>
        <w:tc>
          <w:tcPr>
            <w:tcW w:w="1984" w:type="dxa"/>
          </w:tcPr>
          <w:p w:rsidR="00380B7E" w:rsidRDefault="00380B7E" w:rsidP="004B7E73">
            <w:pPr>
              <w:jc w:val="center"/>
            </w:pPr>
            <w:r>
              <w:t>TINYINT(1)</w:t>
            </w:r>
          </w:p>
        </w:tc>
        <w:tc>
          <w:tcPr>
            <w:tcW w:w="4525" w:type="dxa"/>
            <w:shd w:val="clear" w:color="auto" w:fill="auto"/>
          </w:tcPr>
          <w:p w:rsidR="00380B7E" w:rsidRDefault="00FB0DA0" w:rsidP="00FB0DA0">
            <w:pPr>
              <w:jc w:val="center"/>
            </w:pPr>
            <w:r>
              <w:t xml:space="preserve">Indica si el intento </w:t>
            </w:r>
            <w:r w:rsidR="00380B7E">
              <w:t>realizado ha pasado los test o no.</w:t>
            </w:r>
          </w:p>
        </w:tc>
      </w:tr>
      <w:tr w:rsidR="00EA325B" w:rsidTr="004B7E73">
        <w:trPr>
          <w:cantSplit/>
        </w:trPr>
        <w:tc>
          <w:tcPr>
            <w:tcW w:w="1975" w:type="dxa"/>
            <w:shd w:val="clear" w:color="auto" w:fill="auto"/>
            <w:vAlign w:val="center"/>
          </w:tcPr>
          <w:p w:rsidR="00EA325B" w:rsidRDefault="00EA325B" w:rsidP="004B7E73">
            <w:pPr>
              <w:jc w:val="center"/>
            </w:pPr>
            <w:r>
              <w:t>comentarios</w:t>
            </w:r>
          </w:p>
        </w:tc>
        <w:tc>
          <w:tcPr>
            <w:tcW w:w="1984" w:type="dxa"/>
          </w:tcPr>
          <w:p w:rsidR="00EA325B" w:rsidRDefault="00EA325B" w:rsidP="004B7E73">
            <w:pPr>
              <w:jc w:val="center"/>
            </w:pPr>
            <w:r>
              <w:t>TEXT</w:t>
            </w:r>
          </w:p>
        </w:tc>
        <w:tc>
          <w:tcPr>
            <w:tcW w:w="4525" w:type="dxa"/>
            <w:shd w:val="clear" w:color="auto" w:fill="auto"/>
          </w:tcPr>
          <w:p w:rsidR="00EA325B" w:rsidRDefault="00EA325B" w:rsidP="00FB0DA0">
            <w:pPr>
              <w:jc w:val="center"/>
            </w:pPr>
            <w:r>
              <w:t>Comentarios referentes a la práctica subida.</w:t>
            </w:r>
          </w:p>
        </w:tc>
      </w:tr>
      <w:tr w:rsidR="00380B7E" w:rsidTr="004B7E73">
        <w:trPr>
          <w:cantSplit/>
        </w:trPr>
        <w:tc>
          <w:tcPr>
            <w:tcW w:w="1975" w:type="dxa"/>
            <w:shd w:val="clear" w:color="auto" w:fill="auto"/>
            <w:vAlign w:val="center"/>
          </w:tcPr>
          <w:p w:rsidR="00380B7E" w:rsidRDefault="00380B7E" w:rsidP="004B7E73">
            <w:pPr>
              <w:jc w:val="center"/>
            </w:pPr>
            <w:r>
              <w:t>fecha_intento</w:t>
            </w:r>
          </w:p>
        </w:tc>
        <w:tc>
          <w:tcPr>
            <w:tcW w:w="1984" w:type="dxa"/>
          </w:tcPr>
          <w:p w:rsidR="00380B7E" w:rsidRDefault="00380B7E" w:rsidP="004B7E73">
            <w:pPr>
              <w:jc w:val="center"/>
            </w:pPr>
            <w:r>
              <w:t>DATETIME</w:t>
            </w:r>
          </w:p>
        </w:tc>
        <w:tc>
          <w:tcPr>
            <w:tcW w:w="4525" w:type="dxa"/>
            <w:shd w:val="clear" w:color="auto" w:fill="auto"/>
          </w:tcPr>
          <w:p w:rsidR="00380B7E" w:rsidRDefault="00380B7E" w:rsidP="004B7E73">
            <w:pPr>
              <w:jc w:val="center"/>
            </w:pPr>
            <w:r>
              <w:t>Fecha en la</w:t>
            </w:r>
            <w:r w:rsidR="00FB0DA0">
              <w:t xml:space="preserve"> que se ha realizado el intento de subida de la práctica.</w:t>
            </w:r>
          </w:p>
        </w:tc>
      </w:tr>
    </w:tbl>
    <w:p w:rsidR="00380B7E" w:rsidRDefault="00380B7E" w:rsidP="00380B7E">
      <w:pPr>
        <w:ind w:left="360"/>
      </w:pPr>
    </w:p>
    <w:p w:rsidR="00380B7E" w:rsidRDefault="00380B7E" w:rsidP="00380B7E">
      <w:pPr>
        <w:ind w:left="360"/>
      </w:pPr>
      <w:r w:rsidRPr="00A90A9A">
        <w:rPr>
          <w:i/>
        </w:rPr>
        <w:t>* Primary key (PK):</w:t>
      </w:r>
      <w:r>
        <w:t xml:space="preserve"> id.</w:t>
      </w:r>
    </w:p>
    <w:p w:rsidR="00380B7E" w:rsidRPr="00A90A9A" w:rsidRDefault="00380B7E" w:rsidP="00380B7E">
      <w:pPr>
        <w:ind w:left="360"/>
        <w:rPr>
          <w:i/>
        </w:rPr>
      </w:pPr>
      <w:r w:rsidRPr="00A90A9A">
        <w:rPr>
          <w:i/>
        </w:rPr>
        <w:t xml:space="preserve">* Foreign key (FK): </w:t>
      </w:r>
    </w:p>
    <w:p w:rsidR="00380B7E" w:rsidRDefault="00380B7E" w:rsidP="00380B7E">
      <w:pPr>
        <w:pStyle w:val="Prrafodelista"/>
        <w:numPr>
          <w:ilvl w:val="0"/>
          <w:numId w:val="29"/>
        </w:numPr>
      </w:pPr>
      <w:r>
        <w:t>tarea_id -&gt; FK hacia el campo “id” de la tabla “tareas”.</w:t>
      </w:r>
    </w:p>
    <w:p w:rsidR="00380B7E" w:rsidRDefault="00380B7E" w:rsidP="00380B7E">
      <w:pPr>
        <w:pStyle w:val="Prrafodelista"/>
        <w:numPr>
          <w:ilvl w:val="0"/>
          <w:numId w:val="29"/>
        </w:numPr>
      </w:pPr>
      <w:r>
        <w:t>alumno_id -&gt; FK hacia el campo “id” de la tabla “alumnos”.</w:t>
      </w:r>
    </w:p>
    <w:p w:rsidR="00380B7E" w:rsidRDefault="00380B7E" w:rsidP="00380B7E">
      <w:pPr>
        <w:ind w:left="720"/>
      </w:pPr>
    </w:p>
    <w:p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la violación de forma única.</w:t>
            </w:r>
          </w:p>
        </w:tc>
      </w:tr>
      <w:tr w:rsidR="00FB0DA0" w:rsidTr="004B7E73">
        <w:trPr>
          <w:cantSplit/>
        </w:trPr>
        <w:tc>
          <w:tcPr>
            <w:tcW w:w="1975" w:type="dxa"/>
            <w:shd w:val="clear" w:color="auto" w:fill="auto"/>
            <w:vAlign w:val="center"/>
          </w:tcPr>
          <w:p w:rsidR="00FB0DA0" w:rsidRDefault="00FB0DA0" w:rsidP="004B7E73">
            <w:pPr>
              <w:jc w:val="center"/>
            </w:pPr>
            <w:r>
              <w:t>intento_id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al intento de subida de práctica asociada.</w:t>
            </w:r>
          </w:p>
        </w:tc>
      </w:tr>
      <w:tr w:rsidR="00FB0DA0" w:rsidTr="004B7E73">
        <w:trPr>
          <w:cantSplit/>
        </w:trPr>
        <w:tc>
          <w:tcPr>
            <w:tcW w:w="1975" w:type="dxa"/>
            <w:shd w:val="clear" w:color="auto" w:fill="auto"/>
            <w:vAlign w:val="center"/>
          </w:tcPr>
          <w:p w:rsidR="00FB0DA0" w:rsidRDefault="00FB0DA0" w:rsidP="004B7E73">
            <w:pPr>
              <w:jc w:val="center"/>
            </w:pPr>
            <w:r>
              <w:t>nombre_fichero</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fichero .java en el que se ha cometido la violación de código.</w:t>
            </w:r>
          </w:p>
        </w:tc>
      </w:tr>
      <w:tr w:rsidR="00FB0DA0" w:rsidTr="004B7E73">
        <w:trPr>
          <w:cantSplit/>
        </w:trPr>
        <w:tc>
          <w:tcPr>
            <w:tcW w:w="1975" w:type="dxa"/>
            <w:shd w:val="clear" w:color="auto" w:fill="auto"/>
            <w:vAlign w:val="center"/>
          </w:tcPr>
          <w:p w:rsidR="00FB0DA0" w:rsidRDefault="00FB0DA0" w:rsidP="004B7E73">
            <w:pPr>
              <w:jc w:val="center"/>
            </w:pPr>
            <w:r>
              <w:t>tipo</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Tipo de violación de código.</w:t>
            </w:r>
          </w:p>
        </w:tc>
      </w:tr>
      <w:tr w:rsidR="00FB0DA0" w:rsidTr="004B7E73">
        <w:trPr>
          <w:cantSplit/>
        </w:trPr>
        <w:tc>
          <w:tcPr>
            <w:tcW w:w="1975" w:type="dxa"/>
            <w:shd w:val="clear" w:color="auto" w:fill="auto"/>
            <w:vAlign w:val="center"/>
          </w:tcPr>
          <w:p w:rsidR="00FB0DA0" w:rsidRDefault="00FB0DA0" w:rsidP="004B7E73">
            <w:pPr>
              <w:jc w:val="center"/>
            </w:pPr>
            <w:r>
              <w:t>cescripción</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Descripción de la violación de código.</w:t>
            </w:r>
          </w:p>
        </w:tc>
      </w:tr>
      <w:tr w:rsidR="00FB0DA0" w:rsidTr="004B7E73">
        <w:trPr>
          <w:cantSplit/>
        </w:trPr>
        <w:tc>
          <w:tcPr>
            <w:tcW w:w="1975" w:type="dxa"/>
            <w:shd w:val="clear" w:color="auto" w:fill="auto"/>
            <w:vAlign w:val="center"/>
          </w:tcPr>
          <w:p w:rsidR="00FB0DA0" w:rsidRDefault="00FB0DA0" w:rsidP="004B7E73">
            <w:pPr>
              <w:jc w:val="center"/>
            </w:pPr>
            <w:r>
              <w:t>prioridad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Indica la prioridad de la violación de código.</w:t>
            </w:r>
          </w:p>
        </w:tc>
      </w:tr>
      <w:tr w:rsidR="00FB0DA0" w:rsidTr="004B7E73">
        <w:trPr>
          <w:cantSplit/>
        </w:trPr>
        <w:tc>
          <w:tcPr>
            <w:tcW w:w="1975" w:type="dxa"/>
            <w:shd w:val="clear" w:color="auto" w:fill="auto"/>
            <w:vAlign w:val="center"/>
          </w:tcPr>
          <w:p w:rsidR="00FB0DA0" w:rsidRDefault="00FB0DA0" w:rsidP="004B7E73">
            <w:pPr>
              <w:jc w:val="center"/>
            </w:pPr>
            <w:r>
              <w:t>línea_inicio</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Línea de inicio del fichero .java en el que se ha cometido la violación de código.</w:t>
            </w:r>
          </w:p>
        </w:tc>
      </w:tr>
      <w:tr w:rsidR="00FB0DA0" w:rsidTr="004B7E73">
        <w:trPr>
          <w:cantSplit/>
        </w:trPr>
        <w:tc>
          <w:tcPr>
            <w:tcW w:w="1975" w:type="dxa"/>
            <w:shd w:val="clear" w:color="auto" w:fill="auto"/>
            <w:vAlign w:val="center"/>
          </w:tcPr>
          <w:p w:rsidR="00FB0DA0" w:rsidRDefault="00FB0DA0" w:rsidP="00FB0DA0">
            <w:pPr>
              <w:jc w:val="center"/>
            </w:pPr>
            <w:r>
              <w:t>línea_fin</w:t>
            </w:r>
          </w:p>
        </w:tc>
        <w:tc>
          <w:tcPr>
            <w:tcW w:w="1984" w:type="dxa"/>
          </w:tcPr>
          <w:p w:rsidR="00FB0DA0" w:rsidRDefault="00FB0DA0" w:rsidP="00FB0DA0">
            <w:pPr>
              <w:jc w:val="center"/>
            </w:pPr>
            <w:r>
              <w:t>INT</w:t>
            </w:r>
          </w:p>
        </w:tc>
        <w:tc>
          <w:tcPr>
            <w:tcW w:w="4525" w:type="dxa"/>
            <w:shd w:val="clear" w:color="auto" w:fill="auto"/>
          </w:tcPr>
          <w:p w:rsidR="00FB0DA0" w:rsidRDefault="00FB0DA0" w:rsidP="00FB0DA0">
            <w:pPr>
              <w:jc w:val="center"/>
            </w:pPr>
            <w:r>
              <w:t>Línea de fin del fichero .java en el que se ha cometido la violación de código.</w:t>
            </w:r>
          </w:p>
        </w:tc>
      </w:tr>
    </w:tbl>
    <w:p w:rsidR="00FB0DA0" w:rsidRDefault="00FB0DA0" w:rsidP="00FB0DA0">
      <w:pPr>
        <w:ind w:left="360"/>
      </w:pPr>
    </w:p>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380B7E" w:rsidRDefault="00FB0DA0" w:rsidP="00B71179">
      <w:pPr>
        <w:pStyle w:val="Prrafodelista"/>
        <w:numPr>
          <w:ilvl w:val="0"/>
          <w:numId w:val="29"/>
        </w:numPr>
      </w:pPr>
      <w:r>
        <w:t>intento_id -&gt; FK hacia el campo “id” de la tabla “intentos”.</w:t>
      </w:r>
    </w:p>
    <w:p w:rsidR="00FB0DA0" w:rsidRDefault="00FB0DA0" w:rsidP="00FB0DA0"/>
    <w:p w:rsidR="00FB0DA0" w:rsidRDefault="00FB0DA0" w:rsidP="00FB0DA0"/>
    <w:p w:rsidR="00FB0DA0" w:rsidRDefault="00FB0DA0" w:rsidP="00FB0DA0">
      <w:pPr>
        <w:pStyle w:val="Prrafodelista"/>
        <w:numPr>
          <w:ilvl w:val="0"/>
          <w:numId w:val="20"/>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al error de forma única.</w:t>
            </w:r>
          </w:p>
        </w:tc>
      </w:tr>
      <w:tr w:rsidR="00FB0DA0" w:rsidTr="004B7E73">
        <w:trPr>
          <w:cantSplit/>
        </w:trPr>
        <w:tc>
          <w:tcPr>
            <w:tcW w:w="1975" w:type="dxa"/>
            <w:shd w:val="clear" w:color="auto" w:fill="auto"/>
            <w:vAlign w:val="center"/>
          </w:tcPr>
          <w:p w:rsidR="00FB0DA0" w:rsidRDefault="00FB0DA0" w:rsidP="004B7E73">
            <w:pPr>
              <w:jc w:val="center"/>
            </w:pPr>
            <w:r>
              <w:t>intento_id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al intento de subida de práctica asociada.</w:t>
            </w:r>
          </w:p>
        </w:tc>
      </w:tr>
      <w:tr w:rsidR="00FB0DA0" w:rsidTr="004B7E73">
        <w:trPr>
          <w:cantSplit/>
        </w:trPr>
        <w:tc>
          <w:tcPr>
            <w:tcW w:w="1975" w:type="dxa"/>
            <w:shd w:val="clear" w:color="auto" w:fill="auto"/>
            <w:vAlign w:val="center"/>
          </w:tcPr>
          <w:p w:rsidR="00FB0DA0" w:rsidRDefault="00FB0DA0" w:rsidP="004B7E73">
            <w:pPr>
              <w:jc w:val="center"/>
            </w:pPr>
            <w:r>
              <w:t>nombre_clase</w:t>
            </w:r>
          </w:p>
        </w:tc>
        <w:tc>
          <w:tcPr>
            <w:tcW w:w="1984" w:type="dxa"/>
          </w:tcPr>
          <w:p w:rsidR="00FB0DA0" w:rsidRDefault="00FB0DA0" w:rsidP="004B7E73">
            <w:pPr>
              <w:jc w:val="center"/>
            </w:pPr>
            <w:r>
              <w:t>VARCHAR</w:t>
            </w:r>
          </w:p>
        </w:tc>
        <w:tc>
          <w:tcPr>
            <w:tcW w:w="4525" w:type="dxa"/>
            <w:shd w:val="clear" w:color="auto" w:fill="auto"/>
          </w:tcPr>
          <w:p w:rsidR="00FB0DA0" w:rsidRDefault="00FB0DA0" w:rsidP="00FB0DA0">
            <w:pPr>
              <w:jc w:val="center"/>
            </w:pPr>
            <w:r>
              <w:t>Nombre del fichero .java en el que se ha cometido el error.</w:t>
            </w:r>
          </w:p>
        </w:tc>
      </w:tr>
      <w:tr w:rsidR="00FB0DA0" w:rsidTr="004B7E73">
        <w:trPr>
          <w:cantSplit/>
        </w:trPr>
        <w:tc>
          <w:tcPr>
            <w:tcW w:w="1975" w:type="dxa"/>
            <w:shd w:val="clear" w:color="auto" w:fill="auto"/>
            <w:vAlign w:val="center"/>
          </w:tcPr>
          <w:p w:rsidR="00FB0DA0" w:rsidRDefault="00FB0DA0" w:rsidP="004B7E73">
            <w:pPr>
              <w:jc w:val="center"/>
            </w:pPr>
            <w:r>
              <w:t>nombre_test</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test en el que se ha cometido el error.</w:t>
            </w:r>
          </w:p>
        </w:tc>
      </w:tr>
      <w:tr w:rsidR="00FB0DA0" w:rsidTr="004B7E73">
        <w:trPr>
          <w:cantSplit/>
        </w:trPr>
        <w:tc>
          <w:tcPr>
            <w:tcW w:w="1975" w:type="dxa"/>
            <w:shd w:val="clear" w:color="auto" w:fill="auto"/>
            <w:vAlign w:val="center"/>
          </w:tcPr>
          <w:p w:rsidR="00FB0DA0" w:rsidRDefault="00FB0DA0" w:rsidP="004B7E73">
            <w:pPr>
              <w:jc w:val="center"/>
            </w:pPr>
            <w:r>
              <w:t>tipo_error</w:t>
            </w:r>
          </w:p>
        </w:tc>
        <w:tc>
          <w:tcPr>
            <w:tcW w:w="1984" w:type="dxa"/>
          </w:tcPr>
          <w:p w:rsidR="00FB0DA0" w:rsidRDefault="00FB0DA0" w:rsidP="004B7E73">
            <w:pPr>
              <w:jc w:val="center"/>
            </w:pPr>
            <w:r>
              <w:t>VARCHAR</w:t>
            </w:r>
          </w:p>
        </w:tc>
        <w:tc>
          <w:tcPr>
            <w:tcW w:w="4525" w:type="dxa"/>
            <w:shd w:val="clear" w:color="auto" w:fill="auto"/>
          </w:tcPr>
          <w:p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rsidTr="004B7E73">
        <w:trPr>
          <w:cantSplit/>
        </w:trPr>
        <w:tc>
          <w:tcPr>
            <w:tcW w:w="1975" w:type="dxa"/>
            <w:shd w:val="clear" w:color="auto" w:fill="auto"/>
            <w:vAlign w:val="center"/>
          </w:tcPr>
          <w:p w:rsidR="00FB0DA0" w:rsidRDefault="00FB0DA0" w:rsidP="004B7E73">
            <w:pPr>
              <w:jc w:val="center"/>
            </w:pPr>
            <w:r>
              <w:t>tipo</w:t>
            </w:r>
          </w:p>
        </w:tc>
        <w:tc>
          <w:tcPr>
            <w:tcW w:w="1984" w:type="dxa"/>
          </w:tcPr>
          <w:p w:rsidR="00FB0DA0" w:rsidRDefault="00FB0DA0" w:rsidP="004B7E73">
            <w:pPr>
              <w:jc w:val="center"/>
            </w:pPr>
            <w:r>
              <w:t>VARCHAR</w:t>
            </w:r>
          </w:p>
        </w:tc>
        <w:tc>
          <w:tcPr>
            <w:tcW w:w="4525" w:type="dxa"/>
            <w:shd w:val="clear" w:color="auto" w:fill="auto"/>
          </w:tcPr>
          <w:p w:rsidR="00FB0DA0" w:rsidRDefault="00FE3480" w:rsidP="00FE3480">
            <w:pPr>
              <w:jc w:val="center"/>
            </w:pPr>
            <w:r>
              <w:t>Descripción el error cometido.</w:t>
            </w:r>
          </w:p>
        </w:tc>
      </w:tr>
    </w:tbl>
    <w:p w:rsidR="00FB0DA0" w:rsidRDefault="00FB0DA0" w:rsidP="00FE3480"/>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FB0DA0" w:rsidRDefault="00FB0DA0" w:rsidP="00FB0DA0">
      <w:pPr>
        <w:pStyle w:val="Prrafodelista"/>
        <w:numPr>
          <w:ilvl w:val="0"/>
          <w:numId w:val="29"/>
        </w:numPr>
      </w:pPr>
      <w:r>
        <w:t>intento_id -&gt; FK hacia el campo “id” de la tabla “intentos”.</w:t>
      </w:r>
    </w:p>
    <w:p w:rsidR="00FB0DA0" w:rsidRDefault="00FB0DA0" w:rsidP="00FB0DA0"/>
    <w:p w:rsidR="00B71179" w:rsidRDefault="00B71179" w:rsidP="00B71179">
      <w:pPr>
        <w:pStyle w:val="Ttulo3"/>
      </w:pPr>
      <w:r>
        <w:t>Diagrama de paquetes</w:t>
      </w:r>
    </w:p>
    <w:p w:rsidR="00EA325B" w:rsidRDefault="00EA325B" w:rsidP="00B71179">
      <w:pPr>
        <w:pStyle w:val="Cuerpo"/>
        <w:sectPr w:rsidR="00EA325B">
          <w:pgSz w:w="11906" w:h="16838"/>
          <w:pgMar w:top="1417" w:right="1701" w:bottom="1417" w:left="1701" w:header="708" w:footer="708" w:gutter="0"/>
          <w:cols w:space="708"/>
          <w:docGrid w:linePitch="360"/>
        </w:sectPr>
      </w:pPr>
      <w:r>
        <w:t>A</w:t>
      </w:r>
      <w:r w:rsidR="00B71179">
        <w:t>ñadir</w:t>
      </w:r>
    </w:p>
    <w:p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68962ECC" wp14:editId="648E2518">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rsidR="005E0A8C" w:rsidRDefault="005E0A8C" w:rsidP="005E0A8C">
      <w:pPr>
        <w:pStyle w:val="Cuerpo"/>
      </w:pPr>
    </w:p>
    <w:p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rsidR="005E0A8C" w:rsidRPr="00766F82" w:rsidRDefault="005E0A8C" w:rsidP="005E0A8C">
      <w:pPr>
        <w:pStyle w:val="Cuerpo"/>
        <w:rPr>
          <w:b/>
          <w:u w:val="single"/>
        </w:rPr>
      </w:pPr>
      <w:r w:rsidRPr="00766F82">
        <w:rPr>
          <w:b/>
          <w:u w:val="single"/>
        </w:rPr>
        <w:lastRenderedPageBreak/>
        <w:t>Explicación del diagrama de clases</w:t>
      </w:r>
    </w:p>
    <w:p w:rsidR="005E0A8C" w:rsidRDefault="00766F82" w:rsidP="005E0A8C">
      <w:pPr>
        <w:pStyle w:val="Cuerpo"/>
      </w:pPr>
      <w:r>
        <w:t>La explicación del diagrama de clases y un poco el papel que tienen dentro de aplicación sería la siguiente:</w:t>
      </w:r>
    </w:p>
    <w:p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rsidR="00766F82" w:rsidRDefault="00766F82" w:rsidP="00766F82">
      <w:pPr>
        <w:pStyle w:val="Cuerpo"/>
        <w:numPr>
          <w:ilvl w:val="0"/>
          <w:numId w:val="20"/>
        </w:numPr>
      </w:pPr>
      <w:r>
        <w:t xml:space="preserve">Si el que accede a la aplicación es un </w:t>
      </w:r>
      <w:r w:rsidRPr="00766F82">
        <w:rPr>
          <w:b/>
        </w:rPr>
        <w:t>profesor</w:t>
      </w:r>
      <w:r>
        <w:t xml:space="preserve"> entonces:</w:t>
      </w:r>
    </w:p>
    <w:p w:rsidR="00766F82" w:rsidRDefault="00766F82" w:rsidP="00766F82">
      <w:pPr>
        <w:pStyle w:val="Cuerpo"/>
        <w:numPr>
          <w:ilvl w:val="1"/>
          <w:numId w:val="20"/>
        </w:numPr>
      </w:pPr>
      <w:r>
        <w:t>Si es su primer acceso, será redirigido a “TareasController” para que rellene el formulario obligatorio de configuración de parámetros de la tarea.</w:t>
      </w:r>
    </w:p>
    <w:p w:rsidR="00766F82" w:rsidRDefault="00766F82" w:rsidP="00766F82">
      <w:pPr>
        <w:pStyle w:val="Cuerpo"/>
        <w:numPr>
          <w:ilvl w:val="1"/>
          <w:numId w:val="20"/>
        </w:numPr>
      </w:pPr>
      <w:r>
        <w:t>En los siguientes accesos, será redirigido al panel principal del profesor que se encuentra en “ProfesoresController”.</w:t>
      </w:r>
    </w:p>
    <w:p w:rsidR="00766F82" w:rsidRDefault="00766F82" w:rsidP="00766F82">
      <w:pPr>
        <w:pStyle w:val="Cuerpo"/>
        <w:numPr>
          <w:ilvl w:val="0"/>
          <w:numId w:val="20"/>
        </w:numPr>
      </w:pPr>
      <w:r>
        <w:t xml:space="preserve">Si el que accede a la aplicación es un </w:t>
      </w:r>
      <w:r w:rsidRPr="00766F82">
        <w:rPr>
          <w:b/>
        </w:rPr>
        <w:t>alumno</w:t>
      </w:r>
      <w:r>
        <w:t xml:space="preserve"> entonces:</w:t>
      </w:r>
    </w:p>
    <w:p w:rsidR="00766F82" w:rsidRDefault="00766F82" w:rsidP="00766F82">
      <w:pPr>
        <w:pStyle w:val="Cuerpo"/>
        <w:numPr>
          <w:ilvl w:val="1"/>
          <w:numId w:val="20"/>
        </w:numPr>
      </w:pPr>
      <w:r>
        <w:t>Si es su primer acceso, será redirigido a “AlumnosController” donde se procederá a su registro en la aplicación.</w:t>
      </w:r>
    </w:p>
    <w:p w:rsidR="00766F82" w:rsidRDefault="00766F82" w:rsidP="00766F82">
      <w:pPr>
        <w:pStyle w:val="Cuerpo"/>
        <w:numPr>
          <w:ilvl w:val="1"/>
          <w:numId w:val="20"/>
        </w:numPr>
      </w:pPr>
      <w:r>
        <w:t>En los siguientes accesos será redirigido al panel principal del alumno, que es el formulario de subida de prácticas, perteneciente a “IntentosController”.</w:t>
      </w:r>
    </w:p>
    <w:p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rsidR="005E0A8C" w:rsidRDefault="005E0A8C" w:rsidP="005E0A8C">
      <w:pPr>
        <w:pStyle w:val="Cuerpo"/>
        <w:rPr>
          <w:b/>
        </w:rPr>
      </w:pPr>
    </w:p>
    <w:p w:rsidR="00EA325B" w:rsidRPr="005E0A8C" w:rsidRDefault="00EA325B" w:rsidP="00EA325B">
      <w:pPr>
        <w:rPr>
          <w:b/>
        </w:rPr>
      </w:pPr>
      <w:r>
        <w:rPr>
          <w:b/>
        </w:rPr>
        <w:br w:type="page"/>
      </w:r>
    </w:p>
    <w:p w:rsidR="00B71179" w:rsidRDefault="00B71179" w:rsidP="00B71179">
      <w:pPr>
        <w:pStyle w:val="Ttulo2"/>
      </w:pPr>
      <w:r>
        <w:lastRenderedPageBreak/>
        <w:t>Diseño procedimental</w:t>
      </w:r>
    </w:p>
    <w:p w:rsidR="00B71179" w:rsidRDefault="00B71179" w:rsidP="00B71179">
      <w:pPr>
        <w:pStyle w:val="Ttulo3"/>
      </w:pPr>
      <w:r>
        <w:t>Diagramas de secuencias</w:t>
      </w:r>
    </w:p>
    <w:p w:rsidR="00B71179" w:rsidRDefault="00B71179" w:rsidP="00B71179">
      <w:pPr>
        <w:pStyle w:val="Cuerpo"/>
        <w:numPr>
          <w:ilvl w:val="0"/>
          <w:numId w:val="20"/>
        </w:numPr>
      </w:pPr>
      <w:r>
        <w:t>Diagrama de secuencia: “Conexión del usuario (profesor/alumno)”</w:t>
      </w:r>
    </w:p>
    <w:p w:rsidR="00B71179" w:rsidRDefault="00B71179" w:rsidP="00B71179">
      <w:pPr>
        <w:pStyle w:val="Cuerpo"/>
        <w:rPr>
          <w:noProof/>
          <w:lang w:eastAsia="es-ES"/>
        </w:rPr>
      </w:pPr>
    </w:p>
    <w:p w:rsidR="00B71179" w:rsidRDefault="00B71179" w:rsidP="00B71179">
      <w:pPr>
        <w:pStyle w:val="Cuerpo"/>
        <w:jc w:val="center"/>
      </w:pPr>
      <w:r w:rsidRPr="00B71179">
        <w:rPr>
          <w:noProof/>
          <w:lang w:eastAsia="es-ES"/>
        </w:rPr>
        <w:drawing>
          <wp:inline distT="0" distB="0" distL="0" distR="0">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“Registro del profesor”</w:t>
      </w:r>
    </w:p>
    <w:p w:rsidR="00B71179" w:rsidRDefault="00B71179" w:rsidP="00B71179">
      <w:pPr>
        <w:pStyle w:val="Cuerpo"/>
        <w:jc w:val="center"/>
      </w:pPr>
      <w:r w:rsidRPr="00B71179">
        <w:rPr>
          <w:noProof/>
          <w:lang w:eastAsia="es-ES"/>
        </w:rPr>
        <w:lastRenderedPageBreak/>
        <w:drawing>
          <wp:inline distT="0" distB="0" distL="0" distR="0">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“Profesor configura parámetros de la tarea”</w:t>
      </w:r>
    </w:p>
    <w:p w:rsidR="00B71179" w:rsidRDefault="00B71179" w:rsidP="00B71179">
      <w:pPr>
        <w:pStyle w:val="Cuerpo"/>
        <w:jc w:val="center"/>
      </w:pPr>
      <w:r w:rsidRPr="00B71179">
        <w:rPr>
          <w:noProof/>
          <w:lang w:eastAsia="es-ES"/>
        </w:rPr>
        <w:drawing>
          <wp:inline distT="0" distB="0" distL="0" distR="0">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B71179">
      <w:pPr>
        <w:pStyle w:val="Cuerpo"/>
        <w:numPr>
          <w:ilvl w:val="0"/>
          <w:numId w:val="20"/>
        </w:numPr>
      </w:pPr>
      <w:r>
        <w:t>Diagrama de secuencia: “Profesor sube test”</w:t>
      </w:r>
    </w:p>
    <w:p w:rsidR="00B71179" w:rsidRDefault="00B71179" w:rsidP="00380B7E">
      <w:pPr>
        <w:pStyle w:val="Cuerpo"/>
        <w:jc w:val="center"/>
      </w:pPr>
      <w:r w:rsidRPr="00B71179">
        <w:rPr>
          <w:noProof/>
          <w:lang w:eastAsia="es-ES"/>
        </w:rPr>
        <w:lastRenderedPageBreak/>
        <w:drawing>
          <wp:inline distT="0" distB="0" distL="0" distR="0">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380B7E">
      <w:pPr>
        <w:pStyle w:val="Cuerpo"/>
        <w:numPr>
          <w:ilvl w:val="0"/>
          <w:numId w:val="20"/>
        </w:numPr>
      </w:pPr>
      <w:r>
        <w:t>Diagrama de secuencia: “Alumno sube práctica”</w:t>
      </w:r>
    </w:p>
    <w:p w:rsidR="00380B7E" w:rsidRDefault="00380B7E" w:rsidP="00380B7E">
      <w:pPr>
        <w:pStyle w:val="Cuerpo"/>
        <w:jc w:val="center"/>
      </w:pPr>
      <w:r w:rsidRPr="00380B7E">
        <w:rPr>
          <w:noProof/>
          <w:lang w:eastAsia="es-ES"/>
        </w:rPr>
        <w:lastRenderedPageBreak/>
        <w:drawing>
          <wp:inline distT="0" distB="0" distL="0" distR="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“Alumno sube práctica incorrecta”</w:t>
      </w:r>
    </w:p>
    <w:p w:rsidR="00380B7E" w:rsidRDefault="00380B7E" w:rsidP="00380B7E">
      <w:pPr>
        <w:pStyle w:val="Cuerpo"/>
        <w:rPr>
          <w:noProof/>
          <w:lang w:eastAsia="es-ES"/>
        </w:rPr>
      </w:pPr>
    </w:p>
    <w:p w:rsidR="00380B7E" w:rsidRPr="00B71179" w:rsidRDefault="00380B7E" w:rsidP="00380B7E">
      <w:pPr>
        <w:pStyle w:val="Cuerpo"/>
        <w:jc w:val="center"/>
      </w:pPr>
      <w:r w:rsidRPr="00380B7E">
        <w:rPr>
          <w:noProof/>
          <w:lang w:eastAsia="es-ES"/>
        </w:rPr>
        <w:lastRenderedPageBreak/>
        <w:drawing>
          <wp:inline distT="0" distB="0" distL="0" distR="0">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Pr="00B71179" w:rsidRDefault="00B71179" w:rsidP="00B71179">
      <w:pPr>
        <w:pStyle w:val="Cuerpo"/>
      </w:pPr>
    </w:p>
    <w:p w:rsidR="00DB68A6" w:rsidRDefault="00FE3480" w:rsidP="00FE3480">
      <w:pPr>
        <w:pStyle w:val="Ttulo2"/>
      </w:pPr>
      <w:r>
        <w:t>Diseño arquitectónico</w:t>
      </w:r>
    </w:p>
    <w:p w:rsidR="00FE3480" w:rsidRPr="00FE3480" w:rsidRDefault="00FE3480" w:rsidP="00FE3480">
      <w:r>
        <w:t>Hacer??</w:t>
      </w:r>
    </w:p>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5E0A8C" w:rsidP="00CF7FED">
      <w:pPr>
        <w:pStyle w:val="Prrafodelista"/>
        <w:jc w:val="center"/>
      </w:pPr>
      <w:hyperlink r:id="rId34"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5E0A8C" w:rsidP="00A457DA">
      <w:pPr>
        <w:pStyle w:val="Prrafodelista"/>
        <w:ind w:left="720"/>
        <w:jc w:val="center"/>
      </w:pPr>
      <w:hyperlink r:id="rId40"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5E0A8C" w:rsidP="00EE0937">
      <w:pPr>
        <w:pStyle w:val="Cuerpo"/>
        <w:ind w:left="720"/>
        <w:jc w:val="center"/>
      </w:pPr>
      <w:hyperlink r:id="rId43"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5E0A8C" w:rsidP="00EE0937">
      <w:pPr>
        <w:pStyle w:val="Cuerpo"/>
        <w:ind w:left="720"/>
        <w:jc w:val="center"/>
      </w:pPr>
      <w:hyperlink r:id="rId45"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5E0A8C" w:rsidP="007B7DC8">
      <w:pPr>
        <w:pStyle w:val="Cuerpo"/>
        <w:ind w:left="720"/>
        <w:jc w:val="center"/>
      </w:pPr>
      <w:hyperlink r:id="rId47"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9"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5E0A8C" w:rsidP="00EE0937">
      <w:pPr>
        <w:pStyle w:val="Prrafodelista"/>
        <w:jc w:val="center"/>
      </w:pPr>
      <w:hyperlink r:id="rId52"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5E0A8C" w:rsidP="008E2418">
      <w:pPr>
        <w:pStyle w:val="Prrafodelista"/>
      </w:pPr>
      <w:hyperlink r:id="rId56"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5E0A8C" w:rsidP="008E2418">
      <w:pPr>
        <w:pStyle w:val="Prrafodelista"/>
        <w:jc w:val="center"/>
      </w:pPr>
      <w:hyperlink r:id="rId57"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5E0A8C" w:rsidP="008E2418">
      <w:pPr>
        <w:pStyle w:val="Prrafodelista"/>
        <w:jc w:val="center"/>
      </w:pPr>
      <w:hyperlink r:id="rId58"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5E0A8C" w:rsidP="008E2418">
      <w:pPr>
        <w:pStyle w:val="Prrafodelista"/>
        <w:jc w:val="center"/>
      </w:pPr>
      <w:hyperlink r:id="rId59"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5E0A8C" w:rsidP="00DC6AD5">
      <w:pPr>
        <w:pStyle w:val="Prrafodelista"/>
        <w:numPr>
          <w:ilvl w:val="0"/>
          <w:numId w:val="13"/>
        </w:numPr>
        <w:tabs>
          <w:tab w:val="left" w:pos="7443"/>
        </w:tabs>
        <w:contextualSpacing/>
      </w:pPr>
      <w:hyperlink r:id="rId69" w:history="1">
        <w:r w:rsidR="008E2418" w:rsidRPr="005D4BEC">
          <w:rPr>
            <w:rStyle w:val="Hipervnculo"/>
          </w:rPr>
          <w:t>http://localhost/servidores/pruebas/</w:t>
        </w:r>
      </w:hyperlink>
    </w:p>
    <w:p w:rsidR="008E2418" w:rsidRPr="009E5AD0" w:rsidRDefault="005E0A8C" w:rsidP="00DC6AD5">
      <w:pPr>
        <w:pStyle w:val="Prrafodelista"/>
        <w:numPr>
          <w:ilvl w:val="0"/>
          <w:numId w:val="13"/>
        </w:numPr>
        <w:tabs>
          <w:tab w:val="left" w:pos="7443"/>
        </w:tabs>
        <w:contextualSpacing/>
        <w:rPr>
          <w:rStyle w:val="Hipervnculo"/>
          <w:color w:val="auto"/>
          <w:u w:val="none"/>
        </w:rPr>
      </w:pPr>
      <w:hyperlink r:id="rId70"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4B7E73" w:rsidP="009E5AD0">
      <w:pPr>
        <w:pStyle w:val="Ttulo3"/>
      </w:pPr>
      <w:r>
        <w:lastRenderedPageBreak/>
        <w:t>Tarea tipo “herramienta externa”</w:t>
      </w:r>
      <w:r w:rsidR="009E5AD0">
        <w:t xml:space="preserve"> en Moodle</w:t>
      </w:r>
      <w:r w:rsidR="003E2932">
        <w:t xml:space="preserve"> </w:t>
      </w:r>
      <w:r w:rsidR="003E2932">
        <w:rPr>
          <w:color w:val="FF0000"/>
        </w:rPr>
        <w:t>(ESTO IRIA AQUÍ O EN EL MANUAL DEL DOCENTE)</w:t>
      </w:r>
    </w:p>
    <w:p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F51514">
        <w:instrText xml:space="preserve"> ADDIN ZOTERO_ITEM CSL_CITATION {"citationID":"1ev6omk2a1","properties":{"formattedCitation":"[2]","plainCitation":"[2]"},"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F51514" w:rsidRPr="00F51514">
        <w:rPr>
          <w:rFonts w:ascii="Calibri" w:hAnsi="Calibri"/>
        </w:rPr>
        <w:t>[2]</w:t>
      </w:r>
      <w:r w:rsidR="00F51514">
        <w:fldChar w:fldCharType="end"/>
      </w:r>
      <w:r w:rsidR="00F51514">
        <w:t>.</w:t>
      </w:r>
    </w:p>
    <w:p w:rsidR="003648A6" w:rsidRDefault="003648A6" w:rsidP="009E5AD0">
      <w:pPr>
        <w:tabs>
          <w:tab w:val="left" w:pos="7443"/>
        </w:tabs>
      </w:pPr>
      <w:r>
        <w:t>Partiendo de que el curso ya está creado, la apariencia que veríamos al entrar al curso sería la siguiente:</w:t>
      </w:r>
    </w:p>
    <w:p w:rsidR="00BC4562" w:rsidRDefault="00BC4562" w:rsidP="003648A6">
      <w:pPr>
        <w:pStyle w:val="Prrafodelista"/>
        <w:tabs>
          <w:tab w:val="left" w:pos="7443"/>
        </w:tabs>
        <w:ind w:left="720"/>
        <w:jc w:val="center"/>
      </w:pPr>
      <w:r>
        <w:rPr>
          <w:noProof/>
          <w:lang w:eastAsia="es-ES"/>
        </w:rPr>
        <w:drawing>
          <wp:inline distT="0" distB="0" distL="0" distR="0" wp14:anchorId="60A92196" wp14:editId="6D0FBFF4">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93260" cy="1849235"/>
                    </a:xfrm>
                    <a:prstGeom prst="rect">
                      <a:avLst/>
                    </a:prstGeom>
                  </pic:spPr>
                </pic:pic>
              </a:graphicData>
            </a:graphic>
          </wp:inline>
        </w:drawing>
      </w:r>
    </w:p>
    <w:p w:rsidR="003648A6" w:rsidRDefault="003648A6" w:rsidP="003648A6">
      <w:pPr>
        <w:tabs>
          <w:tab w:val="left" w:pos="7443"/>
        </w:tabs>
      </w:pPr>
      <w:r>
        <w:t>Y ahora se explicará de forma detallada cómo crear la tarea dentro del curso:</w:t>
      </w:r>
    </w:p>
    <w:p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406727C4" wp14:editId="54E8E13E">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0149" cy="3665399"/>
                    </a:xfrm>
                    <a:prstGeom prst="rect">
                      <a:avLst/>
                    </a:prstGeom>
                  </pic:spPr>
                </pic:pic>
              </a:graphicData>
            </a:graphic>
          </wp:inline>
        </w:drawing>
      </w:r>
    </w:p>
    <w:p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rsidR="00BC4562" w:rsidRDefault="003648A6" w:rsidP="00BC4562">
      <w:pPr>
        <w:pStyle w:val="Prrafodelista"/>
        <w:tabs>
          <w:tab w:val="left" w:pos="7443"/>
        </w:tabs>
        <w:ind w:left="720"/>
      </w:pPr>
      <w:r>
        <w:t>El apartado</w:t>
      </w:r>
      <w:r w:rsidR="00BC4562">
        <w:t xml:space="preserve">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t>web,</w:t>
      </w:r>
      <w:r w:rsidR="003648A6">
        <w:t xml:space="preserve"> y por lo tanto deberá ser establecida correctamente por el profesor ya que si no será imposible acceder a la aplicación.</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rsidR="008B3132" w:rsidRDefault="008B3132" w:rsidP="00DC6AD5">
      <w:pPr>
        <w:pStyle w:val="Prrafodelista"/>
        <w:numPr>
          <w:ilvl w:val="2"/>
          <w:numId w:val="24"/>
        </w:numPr>
        <w:tabs>
          <w:tab w:val="left" w:pos="7443"/>
        </w:tabs>
        <w:rPr>
          <w:u w:val="single"/>
        </w:rPr>
      </w:pPr>
      <w:r>
        <w:rPr>
          <w:u w:val="single"/>
        </w:rPr>
        <w:lastRenderedPageBreak/>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rsidR="008B3132" w:rsidRDefault="008B3132" w:rsidP="008B3132">
      <w:pPr>
        <w:pStyle w:val="Prrafodelista"/>
        <w:tabs>
          <w:tab w:val="left" w:pos="7443"/>
        </w:tabs>
        <w:ind w:left="2160"/>
      </w:pPr>
      <w:r>
        <w:rPr>
          <w:noProof/>
          <w:lang w:eastAsia="es-ES"/>
        </w:rPr>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rsidR="00E11439" w:rsidRDefault="0018567C" w:rsidP="00E11439">
      <w:pPr>
        <w:pStyle w:val="Prrafodelista"/>
        <w:tabs>
          <w:tab w:val="left" w:pos="7443"/>
        </w:tabs>
        <w:ind w:left="720"/>
        <w:jc w:val="center"/>
      </w:pPr>
      <w:r>
        <w:rPr>
          <w:noProof/>
          <w:lang w:eastAsia="es-ES"/>
        </w:rPr>
        <w:lastRenderedPageBreak/>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lastRenderedPageBreak/>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5E0A8C" w:rsidP="00ED24F5">
      <w:pPr>
        <w:pStyle w:val="Cuerpo"/>
      </w:pPr>
      <w:hyperlink r:id="rId76"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51514" w:rsidRPr="00F51514" w:rsidRDefault="00F33AA8" w:rsidP="00F51514">
      <w:pPr>
        <w:pStyle w:val="Bibliografa"/>
        <w:rPr>
          <w:rFonts w:ascii="Calibri" w:hAnsi="Calibri"/>
        </w:rPr>
      </w:pPr>
      <w:r>
        <w:fldChar w:fldCharType="begin"/>
      </w:r>
      <w:r w:rsidR="00F51514">
        <w:instrText xml:space="preserve"> ADDIN ZOTERO_BIBL {"custom":[]} CSL_BIBLIOGRAPHY </w:instrText>
      </w:r>
      <w:r>
        <w:fldChar w:fldCharType="separate"/>
      </w:r>
      <w:r w:rsidR="00F51514" w:rsidRPr="00F51514">
        <w:rPr>
          <w:rFonts w:ascii="Calibri" w:hAnsi="Calibri"/>
        </w:rPr>
        <w:t>[1]</w:t>
      </w:r>
      <w:r w:rsidR="00F51514" w:rsidRPr="00F51514">
        <w:rPr>
          <w:rFonts w:ascii="Calibri" w:hAnsi="Calibri"/>
        </w:rPr>
        <w:tab/>
        <w:t xml:space="preserve">«Bases y Tipos de Cotización 2015», </w:t>
      </w:r>
      <w:r w:rsidR="00F51514" w:rsidRPr="00F51514">
        <w:rPr>
          <w:rFonts w:ascii="Calibri" w:hAnsi="Calibri"/>
          <w:i/>
          <w:iCs/>
        </w:rPr>
        <w:t>Crear-Empresas</w:t>
      </w:r>
      <w:r w:rsidR="00F51514" w:rsidRPr="00F51514">
        <w:rPr>
          <w:rFonts w:ascii="Calibri" w:hAnsi="Calibri"/>
        </w:rPr>
        <w:t>. [En línea]. Disponible en: http://www.crear-empresas.com/bases-tipos-cotizacion. [Accedido: 05-ene-2016].</w:t>
      </w:r>
    </w:p>
    <w:p w:rsidR="00F51514" w:rsidRPr="00F51514" w:rsidRDefault="00F51514" w:rsidP="00F51514">
      <w:pPr>
        <w:pStyle w:val="Bibliografa"/>
        <w:rPr>
          <w:rFonts w:ascii="Calibri" w:hAnsi="Calibri"/>
        </w:rPr>
      </w:pPr>
      <w:r w:rsidRPr="00F51514">
        <w:rPr>
          <w:rFonts w:ascii="Calibri" w:hAnsi="Calibri"/>
        </w:rPr>
        <w:t>[2]</w:t>
      </w:r>
      <w:r w:rsidRPr="00F51514">
        <w:rPr>
          <w:rFonts w:ascii="Calibri" w:hAnsi="Calibri"/>
        </w:rPr>
        <w:tab/>
        <w:t>«Moodle - Creación de un curso». [En línea]. Disponible en: https://docs.moodle.org/all/es/A%C3%B1adiendo_un_nuevo_curso.</w:t>
      </w:r>
    </w:p>
    <w:p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A62" w:rsidRDefault="008C4A62" w:rsidP="00B3333E">
      <w:r>
        <w:separator/>
      </w:r>
    </w:p>
  </w:endnote>
  <w:endnote w:type="continuationSeparator" w:id="0">
    <w:p w:rsidR="008C4A62" w:rsidRDefault="008C4A62"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A62" w:rsidRDefault="008C4A62" w:rsidP="00B3333E">
      <w:r>
        <w:separator/>
      </w:r>
    </w:p>
  </w:footnote>
  <w:footnote w:type="continuationSeparator" w:id="0">
    <w:p w:rsidR="008C4A62" w:rsidRDefault="008C4A62"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648A6"/>
    <w:rsid w:val="00380B7E"/>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EFF"/>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66F82"/>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8454C"/>
    <w:rsid w:val="00E900E1"/>
    <w:rsid w:val="00E96165"/>
    <w:rsid w:val="00EA325B"/>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getbootstrap.com/" TargetMode="External"/><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www.heidisql.com/" TargetMode="External"/><Relationship Id="rId45" Type="http://schemas.openxmlformats.org/officeDocument/2006/relationships/hyperlink" Target="http://cakephp.org/" TargetMode="External"/><Relationship Id="rId53" Type="http://schemas.openxmlformats.org/officeDocument/2006/relationships/image" Target="media/image39.png"/><Relationship Id="rId58" Type="http://schemas.openxmlformats.org/officeDocument/2006/relationships/hyperlink" Target="http://www.activestate.com/activeperl/downloads" TargetMode="External"/><Relationship Id="rId66" Type="http://schemas.openxmlformats.org/officeDocument/2006/relationships/image" Target="media/image48.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maven.apache.org/" TargetMode="External"/><Relationship Id="rId48" Type="http://schemas.openxmlformats.org/officeDocument/2006/relationships/image" Target="media/image36.png"/><Relationship Id="rId56" Type="http://schemas.openxmlformats.org/officeDocument/2006/relationships/hyperlink" Target="https://moodle.org/plugins/pluginversions.php?plugin=local_ltiprovider" TargetMode="External"/><Relationship Id="rId64" Type="http://schemas.openxmlformats.org/officeDocument/2006/relationships/image" Target="media/image46.png"/><Relationship Id="rId69" Type="http://schemas.openxmlformats.org/officeDocument/2006/relationships/hyperlink" Target="http://localhost/servidores/prueba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hyperlink" Target="http://retired.beyondlogic.org/solutions/processutil/processutil.htm" TargetMode="External"/><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hyperlink" Target="http://pruebas/" TargetMode="Externa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www.eclipse.org/downloads/" TargetMode="External"/><Relationship Id="rId57" Type="http://schemas.openxmlformats.org/officeDocument/2006/relationships/hyperlink" Target="http://www.webmin.com/download.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download.moodle.org/releases/latest/"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www.wampserver.com/en/" TargetMode="External"/><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hyperlink" Target="http://localhost/AutoCorreccionJava_TFG/Profesores/registrar" TargetMode="Externa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4C2D3-6EA2-4BA9-8B10-8E7FB6BE4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1315</TotalTime>
  <Pages>60</Pages>
  <Words>8880</Words>
  <Characters>48844</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49</cp:revision>
  <dcterms:created xsi:type="dcterms:W3CDTF">2015-10-05T11:58:00Z</dcterms:created>
  <dcterms:modified xsi:type="dcterms:W3CDTF">2016-01-20T12:14:00Z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id="flTDgpez"/&gt;&lt;style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