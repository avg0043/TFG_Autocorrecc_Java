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77777777" w:rsidR="008F39E7" w:rsidRPr="008F39E7" w:rsidRDefault="008F39E7" w:rsidP="008F39E7">
      <w:r>
        <w:t>Esta es la introducción…</w:t>
      </w:r>
    </w:p>
    <w:p w14:paraId="185A81D7" w14:textId="77777777" w:rsidR="008E2418" w:rsidRDefault="008E2418" w:rsidP="00DF74C3">
      <w:pPr>
        <w:pStyle w:val="Ttulo2"/>
      </w:pPr>
      <w:r>
        <w:t>Planificación temporal del proyecto</w:t>
      </w:r>
    </w:p>
    <w:p w14:paraId="6333D0E6" w14:textId="77777777" w:rsidR="008E2418" w:rsidRDefault="008E2418" w:rsidP="008E2418">
      <w:r>
        <w:t>Gráfico con todas las iteraciones:</w:t>
      </w:r>
    </w:p>
    <w:p w14:paraId="55E1EAF2" w14:textId="77777777" w:rsidR="008E2418" w:rsidRDefault="008E2418" w:rsidP="00DF74C3">
      <w:pPr>
        <w:pStyle w:val="Ttulo3"/>
      </w:pPr>
      <w:r>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DC6AD5">
      <w:pPr>
        <w:pStyle w:val="Prrafodelista"/>
        <w:numPr>
          <w:ilvl w:val="1"/>
          <w:numId w:val="14"/>
        </w:numPr>
        <w:contextualSpacing/>
      </w:pPr>
      <w:r>
        <w:t>Instalación del WampServer</w:t>
      </w:r>
    </w:p>
    <w:p w14:paraId="2AE489C4" w14:textId="77777777" w:rsidR="008E2418" w:rsidRDefault="008E2418" w:rsidP="00DC6AD5">
      <w:pPr>
        <w:pStyle w:val="Prrafodelista"/>
        <w:numPr>
          <w:ilvl w:val="1"/>
          <w:numId w:val="14"/>
        </w:numPr>
        <w:contextualSpacing/>
      </w:pPr>
      <w:r>
        <w:t>Instalación de Moodle</w:t>
      </w:r>
    </w:p>
    <w:p w14:paraId="1C85F042" w14:textId="77777777" w:rsidR="008E2418" w:rsidRDefault="008E2418" w:rsidP="00DC6AD5">
      <w:pPr>
        <w:pStyle w:val="Prrafodelista"/>
        <w:numPr>
          <w:ilvl w:val="1"/>
          <w:numId w:val="14"/>
        </w:numPr>
        <w:contextualSpacing/>
      </w:pPr>
      <w:r>
        <w:t>Instalación del Plugin LTI</w:t>
      </w:r>
    </w:p>
    <w:p w14:paraId="595ED576" w14:textId="77777777" w:rsidR="008E2418" w:rsidRDefault="008E2418" w:rsidP="00DC6AD5">
      <w:pPr>
        <w:pStyle w:val="Prrafodelista"/>
        <w:numPr>
          <w:ilvl w:val="1"/>
          <w:numId w:val="14"/>
        </w:numPr>
        <w:contextualSpacing/>
      </w:pPr>
      <w:r>
        <w:t>Instalación de Webmin</w:t>
      </w:r>
    </w:p>
    <w:p w14:paraId="263006A1" w14:textId="77777777" w:rsidR="008E2418" w:rsidRDefault="008E2418" w:rsidP="00DC6AD5">
      <w:pPr>
        <w:pStyle w:val="Prrafodelista"/>
        <w:numPr>
          <w:ilvl w:val="1"/>
          <w:numId w:val="14"/>
        </w:numPr>
        <w:contextualSpacing/>
      </w:pPr>
      <w:r>
        <w:t>Instalación de GitHub</w:t>
      </w:r>
    </w:p>
    <w:p w14:paraId="1B7B2482" w14:textId="77777777" w:rsidR="008E2418" w:rsidRDefault="008E2418" w:rsidP="00DC6AD5">
      <w:pPr>
        <w:pStyle w:val="Prrafodelista"/>
        <w:numPr>
          <w:ilvl w:val="1"/>
          <w:numId w:val="14"/>
        </w:numPr>
        <w:contextualSpacing/>
      </w:pPr>
      <w:r>
        <w:t>Creación de una Base de datos para la plataforma Moodle</w:t>
      </w:r>
    </w:p>
    <w:p w14:paraId="5E3456C8" w14:textId="77777777" w:rsidR="008E2418" w:rsidRDefault="008E2418" w:rsidP="00DC6AD5">
      <w:pPr>
        <w:pStyle w:val="Prrafodelista"/>
        <w:numPr>
          <w:ilvl w:val="1"/>
          <w:numId w:val="14"/>
        </w:numPr>
        <w:contextualSpacing/>
      </w:pPr>
      <w:r>
        <w:t>Creación de una cuenta en XP-DEV</w:t>
      </w:r>
    </w:p>
    <w:p w14:paraId="18F22268" w14:textId="77777777" w:rsidR="008E2418" w:rsidRDefault="008E2418" w:rsidP="00DC6AD5">
      <w:pPr>
        <w:pStyle w:val="Prrafodelista"/>
        <w:numPr>
          <w:ilvl w:val="0"/>
          <w:numId w:val="14"/>
        </w:numPr>
        <w:contextualSpacing/>
      </w:pPr>
      <w:r>
        <w:t>Primera toma de contacto con Moodle y primer ejemplo usando el plugin LTI.</w:t>
      </w:r>
    </w:p>
    <w:p w14:paraId="1C1EAAE7" w14:textId="77777777" w:rsidR="008E2418" w:rsidRDefault="008E2418" w:rsidP="00DC6AD5">
      <w:pPr>
        <w:pStyle w:val="Prrafodelista"/>
        <w:numPr>
          <w:ilvl w:val="0"/>
          <w:numId w:val="14"/>
        </w:numPr>
        <w:contextualSpacing/>
      </w:pPr>
      <w:r>
        <w:t>Investigación acerca del protocolo OAuth.</w:t>
      </w:r>
    </w:p>
    <w:p w14:paraId="5F8F1F75" w14:textId="77777777" w:rsidR="008E2418" w:rsidRDefault="008E2418" w:rsidP="00DC6AD5">
      <w:pPr>
        <w:pStyle w:val="Prrafodelista"/>
        <w:numPr>
          <w:ilvl w:val="0"/>
          <w:numId w:val="14"/>
        </w:numPr>
        <w:contextualSpacing/>
      </w:pPr>
      <w:r>
        <w:t>Comienzo de la documentación del Anexo del manual del programador.</w:t>
      </w:r>
    </w:p>
    <w:p w14:paraId="10B6A68C" w14:textId="77777777" w:rsidR="008E2418" w:rsidRDefault="008E2418" w:rsidP="008E2418">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4A1FF092" w14:textId="77777777" w:rsidR="008E2418" w:rsidRDefault="008E2418" w:rsidP="008E2418">
      <w:pPr>
        <w:jc w:val="center"/>
      </w:pPr>
      <w:r>
        <w:rPr>
          <w:noProof/>
          <w:lang w:eastAsia="es-ES"/>
        </w:rPr>
        <w:lastRenderedPageBreak/>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65CF538" w14:textId="77777777" w:rsidR="003B38DF" w:rsidRDefault="003B38DF" w:rsidP="003B38DF"/>
    <w:p w14:paraId="7738398F" w14:textId="77777777" w:rsidR="00E4606B" w:rsidRDefault="00E4606B" w:rsidP="00DF74C3">
      <w:pPr>
        <w:pStyle w:val="Ttulo3"/>
      </w:pPr>
      <w:r>
        <w:t>Iteración 2 (1 Oct 2015 a 15 Oct 2015)</w:t>
      </w:r>
    </w:p>
    <w:p w14:paraId="43052972" w14:textId="77777777" w:rsidR="00E4606B" w:rsidRDefault="00E4606B" w:rsidP="00E4606B">
      <w:r>
        <w:t>En esta iteración:</w:t>
      </w:r>
    </w:p>
    <w:p w14:paraId="3813D60D" w14:textId="77777777" w:rsidR="00E4606B" w:rsidRDefault="00E4606B" w:rsidP="00DC6AD5">
      <w:pPr>
        <w:pStyle w:val="Prrafodelista"/>
        <w:numPr>
          <w:ilvl w:val="0"/>
          <w:numId w:val="26"/>
        </w:numPr>
      </w:pPr>
      <w:r>
        <w:t>Se crean los hosts virtuales modificando el fichero de configuración de apache.</w:t>
      </w:r>
    </w:p>
    <w:p w14:paraId="6C07902E" w14:textId="77777777" w:rsidR="00E4606B" w:rsidRDefault="00E4606B" w:rsidP="00DC6AD5">
      <w:pPr>
        <w:pStyle w:val="Prrafodelista"/>
        <w:numPr>
          <w:ilvl w:val="0"/>
          <w:numId w:val="26"/>
        </w:numPr>
      </w:pPr>
      <w:r>
        <w:t>Se trabaja sobre los Anexos y se modifican los siguientes apartados:</w:t>
      </w:r>
    </w:p>
    <w:p w14:paraId="79331E48" w14:textId="77777777" w:rsidR="00E4606B" w:rsidRDefault="00E4606B" w:rsidP="00DC6AD5">
      <w:pPr>
        <w:pStyle w:val="Prrafodelista"/>
        <w:numPr>
          <w:ilvl w:val="1"/>
          <w:numId w:val="26"/>
        </w:numPr>
      </w:pPr>
      <w:r>
        <w:t>Manual del programador.</w:t>
      </w:r>
    </w:p>
    <w:p w14:paraId="391DADD0" w14:textId="77777777" w:rsidR="00E4606B" w:rsidRDefault="00E4606B" w:rsidP="00DC6AD5">
      <w:pPr>
        <w:pStyle w:val="Prrafodelista"/>
        <w:numPr>
          <w:ilvl w:val="1"/>
          <w:numId w:val="26"/>
        </w:numPr>
      </w:pPr>
      <w:r>
        <w:t>Especificación de requisitos.</w:t>
      </w:r>
    </w:p>
    <w:p w14:paraId="42A1CF91" w14:textId="77777777" w:rsidR="00E4606B" w:rsidRDefault="00E4606B" w:rsidP="00DC6AD5">
      <w:pPr>
        <w:pStyle w:val="Prrafodelista"/>
        <w:numPr>
          <w:ilvl w:val="1"/>
          <w:numId w:val="26"/>
        </w:numPr>
      </w:pPr>
      <w:r>
        <w:t>Plan de proyecto software.</w:t>
      </w:r>
    </w:p>
    <w:p w14:paraId="54A4C0B2" w14:textId="77777777" w:rsidR="00E4606B" w:rsidRDefault="00E4606B" w:rsidP="00DC6AD5">
      <w:pPr>
        <w:pStyle w:val="Prrafodelista"/>
        <w:numPr>
          <w:ilvl w:val="1"/>
          <w:numId w:val="26"/>
        </w:numPr>
      </w:pPr>
      <w:r>
        <w:t>Diagramas de casos de uso.</w:t>
      </w:r>
    </w:p>
    <w:p w14:paraId="4F815065" w14:textId="77777777" w:rsidR="00E4606B" w:rsidRDefault="00E4606B" w:rsidP="00DC6AD5">
      <w:pPr>
        <w:pStyle w:val="Prrafodelista"/>
        <w:numPr>
          <w:ilvl w:val="1"/>
          <w:numId w:val="26"/>
        </w:numPr>
      </w:pPr>
      <w:r>
        <w:t>Modificación del formato del documento (tamaño y letra de los títulos).</w:t>
      </w:r>
    </w:p>
    <w:p w14:paraId="2EF60377" w14:textId="77777777"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3E74BEE3" w14:textId="77777777" w:rsidR="0008359C" w:rsidRDefault="00C72026" w:rsidP="0008359C">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1FCBD1B9" w14:textId="77777777" w:rsidR="00E4606B" w:rsidRPr="00E4606B" w:rsidRDefault="0008359C" w:rsidP="0008359C">
      <w:pPr>
        <w:jc w:val="center"/>
      </w:pPr>
      <w:r>
        <w:rPr>
          <w:noProof/>
          <w:lang w:eastAsia="es-ES"/>
        </w:rPr>
        <w:lastRenderedPageBreak/>
        <w:drawing>
          <wp:inline distT="0" distB="0" distL="0" distR="0" wp14:anchorId="4C67165A" wp14:editId="29D15D3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14:paraId="69397614" w14:textId="77777777" w:rsidR="001B69A9" w:rsidRDefault="001B69A9" w:rsidP="003B38DF"/>
    <w:p w14:paraId="5C73CF3B" w14:textId="77777777" w:rsidR="001B69A9" w:rsidRDefault="001B69A9" w:rsidP="00DF74C3">
      <w:pPr>
        <w:pStyle w:val="Ttulo3"/>
      </w:pPr>
      <w:r>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DC6AD5">
      <w:pPr>
        <w:pStyle w:val="Prrafodelista"/>
        <w:numPr>
          <w:ilvl w:val="0"/>
          <w:numId w:val="27"/>
        </w:numPr>
      </w:pPr>
      <w:r>
        <w:t>Investigación sobre Bootstrap e implementación de algún ejemplo para entender mejor su funcionamiento.</w:t>
      </w:r>
    </w:p>
    <w:p w14:paraId="4EEE74E0" w14:textId="77777777" w:rsidR="001B69A9" w:rsidRDefault="001B69A9" w:rsidP="00DC6AD5">
      <w:pPr>
        <w:pStyle w:val="Prrafodelista"/>
        <w:numPr>
          <w:ilvl w:val="0"/>
          <w:numId w:val="27"/>
        </w:numPr>
      </w:pPr>
      <w:r>
        <w:t>Documentación de los Anexos:</w:t>
      </w:r>
    </w:p>
    <w:p w14:paraId="2D068B9E" w14:textId="77777777" w:rsidR="001B69A9" w:rsidRDefault="009046FC" w:rsidP="00DC6AD5">
      <w:pPr>
        <w:pStyle w:val="Prrafodelista"/>
        <w:numPr>
          <w:ilvl w:val="1"/>
          <w:numId w:val="27"/>
        </w:numPr>
      </w:pPr>
      <w:r>
        <w:t>Se añade la anterior iteración a la planificación temporal del proyecto.</w:t>
      </w:r>
    </w:p>
    <w:p w14:paraId="6F2708DB" w14:textId="77777777" w:rsidR="009046FC" w:rsidRDefault="009046FC" w:rsidP="00DC6AD5">
      <w:pPr>
        <w:pStyle w:val="Prrafodelista"/>
        <w:numPr>
          <w:ilvl w:val="1"/>
          <w:numId w:val="27"/>
        </w:numPr>
      </w:pPr>
      <w:r>
        <w:t>Modificación de los requisitos, diagramas y plantillas de los casos de uso.</w:t>
      </w:r>
    </w:p>
    <w:p w14:paraId="478BBF4E" w14:textId="77777777" w:rsidR="009046FC" w:rsidRDefault="009046FC" w:rsidP="009046FC"/>
    <w:p w14:paraId="5736F604" w14:textId="77777777" w:rsidR="009046FC" w:rsidRPr="001B69A9" w:rsidRDefault="00C72026" w:rsidP="009046FC">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7288D9C2" w14:textId="77777777" w:rsidR="003B38DF" w:rsidRDefault="003B38DF" w:rsidP="003B38DF"/>
    <w:p w14:paraId="0716CD4F" w14:textId="77777777" w:rsidR="009046FC" w:rsidRDefault="009046FC" w:rsidP="009046FC">
      <w:pPr>
        <w:jc w:val="center"/>
      </w:pPr>
      <w:r>
        <w:rPr>
          <w:noProof/>
          <w:lang w:eastAsia="es-ES"/>
        </w:rPr>
        <w:lastRenderedPageBreak/>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77777777" w:rsidR="009046FC" w:rsidRDefault="009046FC" w:rsidP="009046FC"/>
    <w:p w14:paraId="6FDF30D8" w14:textId="77777777" w:rsidR="00C72026" w:rsidRDefault="00C72026" w:rsidP="00DF74C3">
      <w:pPr>
        <w:pStyle w:val="Ttulo3"/>
      </w:pPr>
      <w:r>
        <w:t>Iteración 4 (29 Oct 2015 a 12 Nov 2015)</w:t>
      </w:r>
    </w:p>
    <w:p w14:paraId="6061D484" w14:textId="77777777" w:rsidR="00C72026" w:rsidRDefault="00C72026" w:rsidP="00C72026">
      <w:r>
        <w:t>Tareas realizadas en esta iteración:</w:t>
      </w:r>
    </w:p>
    <w:p w14:paraId="2422A425" w14:textId="77777777"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14:paraId="78D77EAA" w14:textId="77777777" w:rsidR="00C72026" w:rsidRDefault="00C72026" w:rsidP="00C72026">
      <w:pPr>
        <w:pStyle w:val="Prrafodelista"/>
        <w:numPr>
          <w:ilvl w:val="0"/>
          <w:numId w:val="31"/>
        </w:numPr>
      </w:pPr>
      <w:r>
        <w:t>Se crea por primera vez un script sql que va a permitir la creación y eliminación de las tablas de la base de datos.</w:t>
      </w:r>
    </w:p>
    <w:p w14:paraId="7E232C1A" w14:textId="77777777" w:rsidR="00C72026" w:rsidRDefault="00C72026" w:rsidP="00C72026">
      <w:pPr>
        <w:pStyle w:val="Prrafodelista"/>
        <w:numPr>
          <w:ilvl w:val="0"/>
          <w:numId w:val="31"/>
        </w:numPr>
      </w:pPr>
      <w:r>
        <w:t>Se investiga sobre Maven y se consigue:</w:t>
      </w:r>
    </w:p>
    <w:p w14:paraId="265FD476" w14:textId="77777777" w:rsidR="00C72026" w:rsidRDefault="00C72026" w:rsidP="00C72026">
      <w:pPr>
        <w:pStyle w:val="Prrafodelista"/>
        <w:numPr>
          <w:ilvl w:val="1"/>
          <w:numId w:val="31"/>
        </w:numPr>
      </w:pPr>
      <w:r>
        <w:t>La creación automática desde php de un arquetipo maven.</w:t>
      </w:r>
    </w:p>
    <w:p w14:paraId="456685D0" w14:textId="77777777"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14:paraId="09285954" w14:textId="77777777" w:rsidR="00C72026" w:rsidRDefault="005B6988" w:rsidP="00C72026">
      <w:pPr>
        <w:pStyle w:val="Prrafodelista"/>
        <w:numPr>
          <w:ilvl w:val="1"/>
          <w:numId w:val="31"/>
        </w:numPr>
      </w:pPr>
      <w:r>
        <w:t>Ejecutar los test subidos por el profesor para corregir las prácticas y comprobar si han sido pasados correctamente o no.</w:t>
      </w:r>
    </w:p>
    <w:p w14:paraId="6BF79A0B" w14:textId="77777777" w:rsidR="00C72026" w:rsidRDefault="005B6988" w:rsidP="00C72026">
      <w:pPr>
        <w:pStyle w:val="Prrafodelista"/>
        <w:numPr>
          <w:ilvl w:val="0"/>
          <w:numId w:val="31"/>
        </w:numPr>
      </w:pPr>
      <w:r>
        <w:t>En cuanto a la documentación de los Anexos:</w:t>
      </w:r>
    </w:p>
    <w:p w14:paraId="14DD907C" w14:textId="77777777" w:rsidR="005B6988" w:rsidRDefault="005B6988" w:rsidP="005B6988">
      <w:pPr>
        <w:pStyle w:val="Prrafodelista"/>
        <w:numPr>
          <w:ilvl w:val="1"/>
          <w:numId w:val="31"/>
        </w:numPr>
      </w:pPr>
      <w:r>
        <w:t>Se añade la pasa iteración en la planificación temporal del proyecto.</w:t>
      </w:r>
    </w:p>
    <w:p w14:paraId="12FC9B86" w14:textId="77777777" w:rsidR="005B6988" w:rsidRDefault="005B6988" w:rsidP="005B6988">
      <w:pPr>
        <w:pStyle w:val="Prrafodelista"/>
        <w:numPr>
          <w:ilvl w:val="1"/>
          <w:numId w:val="31"/>
        </w:numPr>
      </w:pPr>
      <w:r>
        <w:t>Se modifican los diagramas de casos de uso.</w:t>
      </w:r>
    </w:p>
    <w:p w14:paraId="7FE7192D" w14:textId="77777777" w:rsidR="005B6988" w:rsidRDefault="005B6988" w:rsidP="005B6988">
      <w:pPr>
        <w:pStyle w:val="Prrafodelista"/>
        <w:numPr>
          <w:ilvl w:val="1"/>
          <w:numId w:val="31"/>
        </w:numPr>
      </w:pPr>
      <w:r>
        <w:t>Se añade el apartado de diccionario de datos.</w:t>
      </w:r>
    </w:p>
    <w:p w14:paraId="5FBDC7B6" w14:textId="77777777" w:rsidR="005B6988" w:rsidRDefault="005B6988" w:rsidP="005B6988">
      <w:pPr>
        <w:pStyle w:val="Prrafodelista"/>
        <w:numPr>
          <w:ilvl w:val="1"/>
          <w:numId w:val="31"/>
        </w:numPr>
      </w:pPr>
      <w:r>
        <w:t>Se modifican los requisitos funcionales.</w:t>
      </w:r>
    </w:p>
    <w:p w14:paraId="0EA36E68" w14:textId="77777777"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14:paraId="2ECF44BA" w14:textId="77777777" w:rsidR="005B6988" w:rsidRDefault="005B6988" w:rsidP="005B6988">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608C6F35" w14:textId="77777777" w:rsidR="005B6988" w:rsidRPr="00C72026" w:rsidRDefault="005B6988" w:rsidP="005B6988"/>
    <w:p w14:paraId="069323B7" w14:textId="77777777" w:rsidR="005B6988" w:rsidRDefault="005B6988" w:rsidP="005B6988">
      <w:pPr>
        <w:jc w:val="center"/>
      </w:pPr>
      <w:r>
        <w:rPr>
          <w:noProof/>
          <w:lang w:eastAsia="es-ES"/>
        </w:rPr>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3C42D4">
      <w:pPr>
        <w:pStyle w:val="Prrafodelista"/>
        <w:numPr>
          <w:ilvl w:val="0"/>
          <w:numId w:val="39"/>
        </w:numPr>
      </w:pPr>
      <w:r>
        <w:t>Se permite la subida de ficheros .zip para que los profesores y alumnos puedan subir sus test y prácticas respectivamente.</w:t>
      </w:r>
    </w:p>
    <w:p w14:paraId="3FEE0B35" w14:textId="77777777"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3C42D4">
      <w:pPr>
        <w:pStyle w:val="Prrafodelista"/>
        <w:numPr>
          <w:ilvl w:val="0"/>
          <w:numId w:val="39"/>
        </w:numPr>
      </w:pPr>
      <w:r>
        <w:t>Se comienza a leer documentación acerca del plugin PMD de Maven y se consigue:</w:t>
      </w:r>
    </w:p>
    <w:p w14:paraId="2BE2B69C" w14:textId="77777777" w:rsidR="003C42D4" w:rsidRDefault="003C42D4" w:rsidP="003C42D4">
      <w:pPr>
        <w:pStyle w:val="Prrafodelista"/>
        <w:numPr>
          <w:ilvl w:val="1"/>
          <w:numId w:val="39"/>
        </w:numPr>
      </w:pPr>
      <w:r>
        <w:t>Generar el fichero xml.</w:t>
      </w:r>
    </w:p>
    <w:p w14:paraId="3384445B" w14:textId="77777777" w:rsidR="003C42D4" w:rsidRDefault="003C42D4" w:rsidP="003C42D4">
      <w:pPr>
        <w:pStyle w:val="Prrafodelista"/>
        <w:numPr>
          <w:ilvl w:val="1"/>
          <w:numId w:val="39"/>
        </w:numPr>
      </w:pPr>
      <w:r>
        <w:t>Generar el reporte en formato html.</w:t>
      </w:r>
    </w:p>
    <w:p w14:paraId="743F2E0C" w14:textId="77777777" w:rsidR="003C42D4" w:rsidRDefault="003C42D4" w:rsidP="003C42D4">
      <w:pPr>
        <w:pStyle w:val="Prrafodelista"/>
        <w:numPr>
          <w:ilvl w:val="0"/>
          <w:numId w:val="39"/>
        </w:numPr>
      </w:pPr>
      <w:r>
        <w:lastRenderedPageBreak/>
        <w:t>Se investiga acerca de cómo leer ficheros xml desde php.</w:t>
      </w:r>
    </w:p>
    <w:p w14:paraId="36D67E24" w14:textId="77777777" w:rsidR="003C42D4" w:rsidRDefault="003C42D4" w:rsidP="003C42D4">
      <w:pPr>
        <w:pStyle w:val="Prrafodelista"/>
        <w:numPr>
          <w:ilvl w:val="0"/>
          <w:numId w:val="39"/>
        </w:numPr>
      </w:pPr>
      <w:r>
        <w:t>En cuanto a la documentación:</w:t>
      </w:r>
    </w:p>
    <w:p w14:paraId="5DB2079D" w14:textId="77777777"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14:paraId="11DAF864" w14:textId="77777777" w:rsidR="003C42D4" w:rsidRDefault="003C42D4" w:rsidP="003C42D4">
      <w:pPr>
        <w:pStyle w:val="Prrafodelista"/>
        <w:numPr>
          <w:ilvl w:val="1"/>
          <w:numId w:val="39"/>
        </w:numPr>
      </w:pPr>
      <w:r>
        <w:t>Memoria: se crea un documento para la memoria y se comienza a trabajar sobre el apartado de aspectos relevantes.</w:t>
      </w:r>
    </w:p>
    <w:p w14:paraId="1877CC74" w14:textId="77777777" w:rsidR="003C42D4" w:rsidRDefault="003C42D4" w:rsidP="003C42D4">
      <w:pPr>
        <w:jc w:val="center"/>
      </w:pPr>
      <w:r>
        <w:rPr>
          <w:noProof/>
          <w:lang w:eastAsia="es-ES"/>
        </w:rPr>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46EB337D" w14:textId="77777777" w:rsidR="003C42D4" w:rsidRDefault="003C42D4" w:rsidP="003C42D4">
      <w:pPr>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14:paraId="26E974F1" w14:textId="77777777"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14:paraId="65380489" w14:textId="77777777"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14:paraId="7B2C56B5" w14:textId="77777777"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3A4419">
      <w:pPr>
        <w:pStyle w:val="Prrafodelista"/>
        <w:numPr>
          <w:ilvl w:val="0"/>
          <w:numId w:val="43"/>
        </w:numPr>
      </w:pPr>
      <w:r>
        <w:t>En cuanto a la documentación:</w:t>
      </w:r>
    </w:p>
    <w:p w14:paraId="068D0A46" w14:textId="77777777" w:rsidR="003A4419" w:rsidRDefault="003A4419" w:rsidP="003A4419">
      <w:pPr>
        <w:pStyle w:val="Prrafodelista"/>
        <w:numPr>
          <w:ilvl w:val="1"/>
          <w:numId w:val="43"/>
        </w:numPr>
      </w:pPr>
      <w:r>
        <w:t>Memoria</w:t>
      </w:r>
      <w:r w:rsidR="00E10096">
        <w:t>:</w:t>
      </w:r>
    </w:p>
    <w:p w14:paraId="6BCFC5B7" w14:textId="77777777" w:rsidR="00E10096" w:rsidRDefault="00E10096" w:rsidP="00E10096">
      <w:pPr>
        <w:pStyle w:val="Prrafodelista"/>
        <w:numPr>
          <w:ilvl w:val="2"/>
          <w:numId w:val="43"/>
        </w:numPr>
      </w:pPr>
      <w:r>
        <w:t>Añadidos nuevos sub apartados en el apartado “aspectos relevantes”.</w:t>
      </w:r>
    </w:p>
    <w:p w14:paraId="1CE0F6B8" w14:textId="77777777" w:rsidR="00E10096" w:rsidRDefault="00E10096" w:rsidP="00E10096">
      <w:pPr>
        <w:pStyle w:val="Prrafodelista"/>
        <w:numPr>
          <w:ilvl w:val="1"/>
          <w:numId w:val="43"/>
        </w:numPr>
      </w:pPr>
      <w:r>
        <w:t>Anexos:</w:t>
      </w:r>
    </w:p>
    <w:p w14:paraId="7D65A06B" w14:textId="77777777" w:rsidR="00E10096" w:rsidRDefault="00E10096" w:rsidP="00E10096">
      <w:pPr>
        <w:pStyle w:val="Prrafodelista"/>
        <w:numPr>
          <w:ilvl w:val="2"/>
          <w:numId w:val="43"/>
        </w:numPr>
      </w:pPr>
      <w:r>
        <w:t>Añadida pasada iteración en la planificación temporal del proyecto.</w:t>
      </w:r>
    </w:p>
    <w:p w14:paraId="3EC83630" w14:textId="77777777" w:rsidR="00E10096" w:rsidRDefault="00E10096" w:rsidP="00E10096">
      <w:pPr>
        <w:pStyle w:val="Prrafodelista"/>
        <w:numPr>
          <w:ilvl w:val="2"/>
          <w:numId w:val="43"/>
        </w:numPr>
      </w:pPr>
      <w:r>
        <w:t>Añadidos nuevos requisitos funcionales.</w:t>
      </w:r>
    </w:p>
    <w:p w14:paraId="21D39918" w14:textId="77777777" w:rsidR="00E10096" w:rsidRDefault="00E10096" w:rsidP="00E10096">
      <w:pPr>
        <w:pStyle w:val="Prrafodelista"/>
        <w:numPr>
          <w:ilvl w:val="2"/>
          <w:numId w:val="43"/>
        </w:numPr>
      </w:pPr>
      <w:r>
        <w:t>Añadido nuevo sub apartado “conexión lti” en el apartado “manual del programador”.</w:t>
      </w:r>
    </w:p>
    <w:p w14:paraId="4DA4F666" w14:textId="77777777" w:rsidR="00E10096" w:rsidRDefault="00E10096" w:rsidP="00E10096">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C8D883C" w14:textId="77777777" w:rsidR="00E10096" w:rsidRDefault="00E10096" w:rsidP="00E10096">
      <w:pPr>
        <w:jc w:val="center"/>
      </w:pPr>
      <w:r>
        <w:rPr>
          <w:noProof/>
          <w:lang w:eastAsia="es-ES"/>
        </w:rPr>
        <w:lastRenderedPageBreak/>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6CB05630" w14:textId="77777777" w:rsidR="00DF74C3" w:rsidRDefault="00DF74C3" w:rsidP="00DF74C3">
      <w:pPr>
        <w:pStyle w:val="Ttulo3"/>
      </w:pPr>
      <w:r>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DF74C3">
      <w:pPr>
        <w:pStyle w:val="Cuerpo"/>
        <w:numPr>
          <w:ilvl w:val="0"/>
          <w:numId w:val="44"/>
        </w:numPr>
      </w:pPr>
      <w:r>
        <w:t>Se diseña una página de error para que sea mostrada cuando se producen accesos locales a la aplicación, los cuales no son permitidos.</w:t>
      </w:r>
    </w:p>
    <w:p w14:paraId="1F6BFEB0" w14:textId="77777777" w:rsidR="00DF74C3" w:rsidRDefault="00DF74C3" w:rsidP="00DF74C3">
      <w:pPr>
        <w:pStyle w:val="Cuerpo"/>
        <w:numPr>
          <w:ilvl w:val="0"/>
          <w:numId w:val="44"/>
        </w:numPr>
      </w:pPr>
      <w:r>
        <w:t>Se crean generan nuevas gráficas para ser mostradas tanto para el profesor como para el alumno. Además se modifican gráficas existentes.</w:t>
      </w:r>
    </w:p>
    <w:p w14:paraId="0D167BBC" w14:textId="77777777" w:rsidR="00DF74C3" w:rsidRDefault="00DF74C3" w:rsidP="00DF74C3">
      <w:pPr>
        <w:pStyle w:val="Cuerpo"/>
        <w:numPr>
          <w:ilvl w:val="0"/>
          <w:numId w:val="44"/>
        </w:numPr>
      </w:pPr>
      <w:r>
        <w:t>Se comienza a trabajar sobre el diseño de la interfaz gráfica de la aplicación.</w:t>
      </w:r>
    </w:p>
    <w:p w14:paraId="32958DF3" w14:textId="77777777" w:rsidR="00DF74C3" w:rsidRDefault="00DF74C3" w:rsidP="00DF74C3">
      <w:pPr>
        <w:pStyle w:val="Cuerpo"/>
        <w:numPr>
          <w:ilvl w:val="0"/>
          <w:numId w:val="44"/>
        </w:numPr>
      </w:pPr>
      <w:r>
        <w:t>Documentación:</w:t>
      </w:r>
    </w:p>
    <w:p w14:paraId="2E737507" w14:textId="77777777" w:rsidR="00DF74C3" w:rsidRDefault="00DF74C3" w:rsidP="00DF74C3">
      <w:pPr>
        <w:pStyle w:val="Cuerpo"/>
        <w:numPr>
          <w:ilvl w:val="1"/>
          <w:numId w:val="44"/>
        </w:numPr>
      </w:pPr>
      <w:r>
        <w:t>Memoria:</w:t>
      </w:r>
    </w:p>
    <w:p w14:paraId="1E5D478A" w14:textId="77777777" w:rsidR="00DF74C3" w:rsidRDefault="002A0DDB" w:rsidP="00DF74C3">
      <w:pPr>
        <w:pStyle w:val="Cuerpo"/>
        <w:numPr>
          <w:ilvl w:val="2"/>
          <w:numId w:val="44"/>
        </w:numPr>
      </w:pPr>
      <w:r>
        <w:t>Creación el apartado “herramientas”.</w:t>
      </w:r>
    </w:p>
    <w:p w14:paraId="7B8E433C" w14:textId="77777777" w:rsidR="002A0DDB" w:rsidRDefault="002A0DDB" w:rsidP="00DF74C3">
      <w:pPr>
        <w:pStyle w:val="Cuerpo"/>
        <w:numPr>
          <w:ilvl w:val="2"/>
          <w:numId w:val="44"/>
        </w:numPr>
      </w:pPr>
      <w:r>
        <w:t>Creación del apartado “conceptos teóricos”.</w:t>
      </w:r>
    </w:p>
    <w:p w14:paraId="1BB6474A" w14:textId="77777777" w:rsidR="002A0DDB" w:rsidRDefault="002A0DDB" w:rsidP="002A0DDB">
      <w:pPr>
        <w:pStyle w:val="Cuerpo"/>
        <w:numPr>
          <w:ilvl w:val="1"/>
          <w:numId w:val="44"/>
        </w:numPr>
      </w:pPr>
      <w:r>
        <w:t>Anexos:</w:t>
      </w:r>
    </w:p>
    <w:p w14:paraId="3AD9AA57" w14:textId="77777777" w:rsidR="002A0DDB" w:rsidRDefault="002A0DDB" w:rsidP="002A0DDB">
      <w:pPr>
        <w:pStyle w:val="Cuerpo"/>
        <w:numPr>
          <w:ilvl w:val="2"/>
          <w:numId w:val="44"/>
        </w:numPr>
      </w:pPr>
      <w:r>
        <w:t>Se añade la pasada iteración a la planificación temporal del proyecto.</w:t>
      </w:r>
    </w:p>
    <w:p w14:paraId="4B6897E2" w14:textId="77777777" w:rsidR="002A0DDB" w:rsidRDefault="002A0DDB" w:rsidP="002A0DDB">
      <w:pPr>
        <w:pStyle w:val="Cuerpo"/>
        <w:numPr>
          <w:ilvl w:val="2"/>
          <w:numId w:val="44"/>
        </w:numPr>
      </w:pPr>
      <w:r>
        <w:t>En el apartado “manual del programador” se hace referencia a los nombres de clases y métodos cuando es necesario.</w:t>
      </w:r>
    </w:p>
    <w:p w14:paraId="06978F7F" w14:textId="77777777" w:rsidR="002A0DDB" w:rsidRPr="00DF74C3" w:rsidRDefault="002A0DDB" w:rsidP="002A0DDB">
      <w:pPr>
        <w:pStyle w:val="Cuerpo"/>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7F68BF2B" w14:textId="77777777" w:rsidR="002A0DDB" w:rsidRDefault="002A0DDB" w:rsidP="002A0DDB">
      <w:pPr>
        <w:jc w:val="center"/>
      </w:pPr>
      <w:r>
        <w:rPr>
          <w:noProof/>
          <w:lang w:eastAsia="es-ES"/>
        </w:rPr>
        <w:lastRenderedPageBreak/>
        <w:drawing>
          <wp:inline distT="0" distB="0" distL="0" distR="0" wp14:anchorId="4D1CDE17" wp14:editId="6780E741">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BEE696D" w14:textId="77777777" w:rsidR="00441AB0" w:rsidRDefault="00441AB0" w:rsidP="009F2C9A">
      <w:pPr>
        <w:pStyle w:val="Ttulo3"/>
      </w:pPr>
      <w:r>
        <w:t>Estudio de viabilidad legal</w:t>
      </w:r>
    </w:p>
    <w:p w14:paraId="444F3E2F" w14:textId="77777777" w:rsidR="00441AB0" w:rsidRDefault="00441AB0" w:rsidP="009F2C9A">
      <w:pPr>
        <w:pStyle w:val="Ttulo3"/>
      </w:pPr>
      <w:r>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164AEB">
      <w:pPr>
        <w:pStyle w:val="Cuerpo"/>
        <w:numPr>
          <w:ilvl w:val="0"/>
          <w:numId w:val="4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D63AB4"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D63AB4"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D63AB4"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D63AB4"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77777777"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14:paraId="312E5913" w14:textId="77777777"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5A1BF323" w14:textId="77777777" w:rsidR="00C90AC9" w:rsidRPr="00C90AC9" w:rsidRDefault="00C90AC9" w:rsidP="00F33AA8">
      <w:pPr>
        <w:pStyle w:val="Cuerpo"/>
        <w:jc w:val="center"/>
        <w:rPr>
          <w:b/>
          <w:u w:val="single"/>
        </w:rPr>
      </w:pPr>
    </w:p>
    <w:p w14:paraId="7D4B5942" w14:textId="77777777" w:rsidR="0019270D" w:rsidRPr="00F33AA8" w:rsidRDefault="00F33AA8" w:rsidP="00F33AA8">
      <w:pPr>
        <w:pStyle w:val="Prrafodelista"/>
        <w:numPr>
          <w:ilvl w:val="0"/>
          <w:numId w:val="4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w:lastRenderedPageBreak/>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C90AC9">
      <w:pPr>
        <w:pStyle w:val="Prrafodelista"/>
        <w:numPr>
          <w:ilvl w:val="0"/>
          <w:numId w:val="4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C566CA">
            <w:pPr>
              <w:jc w:val="center"/>
            </w:pPr>
            <w:r>
              <w:t>199, 00 €</w:t>
            </w:r>
          </w:p>
        </w:tc>
      </w:tr>
    </w:tbl>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CD2D19">
      <w:pPr>
        <w:pStyle w:val="Prrafodelista"/>
        <w:numPr>
          <w:ilvl w:val="0"/>
          <w:numId w:val="4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3F569E">
      <w:pPr>
        <w:pStyle w:val="Prrafodelista"/>
        <w:numPr>
          <w:ilvl w:val="0"/>
          <w:numId w:val="4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0A2B9B81" w14:textId="77777777" w:rsidR="00D3502C" w:rsidRDefault="00D3502C" w:rsidP="009F2C9A">
      <w:pPr>
        <w:pStyle w:val="Ttulo4"/>
      </w:pPr>
      <w:r>
        <w:t>Análisis de costes - beneficio</w:t>
      </w:r>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68ED2925" w14:textId="77777777"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14:paraId="6D505E49" w14:textId="77777777"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77777777"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CB97504" w14:textId="77777777"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31CAF4E5" w14:textId="77777777" w:rsidR="001742FA" w:rsidRPr="001742FA" w:rsidRDefault="001742FA" w:rsidP="001742FA">
      <w:pPr>
        <w:pStyle w:val="Prrafodelista"/>
        <w:ind w:left="720"/>
        <w:contextualSpacing/>
        <w:rPr>
          <w:b/>
        </w:rPr>
      </w:pP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77777777"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14:paraId="76BED4CD" w14:textId="77777777"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089B891B" w14:textId="77777777"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51E776A6" w14:textId="77777777" w:rsidR="000C0112" w:rsidRPr="000C0112" w:rsidRDefault="000C0112" w:rsidP="000C0112">
      <w:pPr>
        <w:ind w:left="360"/>
        <w:contextualSpacing/>
        <w:rPr>
          <w:b/>
        </w:rPr>
      </w:pPr>
    </w:p>
    <w:p w14:paraId="37BF8DBB" w14:textId="77777777" w:rsidR="001742FA" w:rsidRDefault="001742FA" w:rsidP="001742FA">
      <w:pPr>
        <w:pStyle w:val="Ttulo4"/>
      </w:pPr>
      <w:r>
        <w:t>Rol alumno</w:t>
      </w:r>
    </w:p>
    <w:p w14:paraId="4AAD0717" w14:textId="77777777"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14:paraId="6AF5D41F" w14:textId="77777777"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2C198736" w14:textId="77777777"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6A64E826" w14:textId="77777777" w:rsidR="00645B80" w:rsidRPr="00645B80" w:rsidRDefault="00645B80" w:rsidP="00645B80">
      <w:pPr>
        <w:pStyle w:val="Prrafodelista"/>
        <w:ind w:left="720"/>
        <w:contextualSpacing/>
        <w:rPr>
          <w:b/>
        </w:rPr>
      </w:pP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77777777" w:rsidR="00A203AC" w:rsidRPr="004B7E73" w:rsidRDefault="00A203AC" w:rsidP="00DC6AD5">
      <w:pPr>
        <w:pStyle w:val="Prrafodelista"/>
        <w:numPr>
          <w:ilvl w:val="0"/>
          <w:numId w:val="18"/>
        </w:numPr>
        <w:rPr>
          <w:b/>
        </w:rPr>
      </w:pPr>
      <w:r>
        <w:rPr>
          <w:b/>
        </w:rPr>
        <w:t xml:space="preserve">RR-02: </w:t>
      </w:r>
      <w:r w:rsidR="004B7E73">
        <w:t xml:space="preserve">La aplicación sólo permite trabajar con test y prácticas escritas en Java, </w:t>
      </w:r>
      <w:r w:rsidR="004B7E73" w:rsidRPr="007D2E0E">
        <w:rPr>
          <w:highlight w:val="yellow"/>
        </w:rPr>
        <w:t xml:space="preserve">de </w:t>
      </w:r>
      <w:commentRangeStart w:id="0"/>
      <w:r w:rsidR="004B7E73" w:rsidRPr="007D2E0E">
        <w:rPr>
          <w:highlight w:val="yellow"/>
        </w:rPr>
        <w:t>ninguna forma</w:t>
      </w:r>
      <w:r w:rsidR="004B7E73">
        <w:t xml:space="preserve"> </w:t>
      </w:r>
      <w:commentRangeEnd w:id="0"/>
      <w:r w:rsidR="007D2E0E">
        <w:rPr>
          <w:rStyle w:val="Refdecomentario"/>
        </w:rPr>
        <w:commentReference w:id="0"/>
      </w:r>
      <w:r w:rsidR="004B7E73">
        <w:t xml:space="preserve">soporta otros lenguajes de </w:t>
      </w:r>
      <w:commentRangeStart w:id="1"/>
      <w:r w:rsidR="004B7E73">
        <w:t>programación</w:t>
      </w:r>
      <w:commentRangeEnd w:id="1"/>
      <w:r w:rsidR="007D2E0E">
        <w:rPr>
          <w:rStyle w:val="Refdecomentario"/>
        </w:rPr>
        <w:commentReference w:id="1"/>
      </w:r>
      <w:r w:rsidR="004B7E73">
        <w:t>.</w:t>
      </w:r>
    </w:p>
    <w:p w14:paraId="5B358038" w14:textId="77777777" w:rsidR="004B7E73" w:rsidRDefault="004B7E73" w:rsidP="004B7E73">
      <w:pPr>
        <w:ind w:left="360"/>
        <w:rPr>
          <w:b/>
        </w:rPr>
      </w:pPr>
      <w:bookmarkStart w:id="2" w:name="_GoBack"/>
      <w:bookmarkEnd w:id="2"/>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DC6AD5">
      <w:pPr>
        <w:pStyle w:val="Prrafodelista"/>
        <w:numPr>
          <w:ilvl w:val="0"/>
          <w:numId w:val="19"/>
        </w:numPr>
      </w:pPr>
      <w:r>
        <w:t>Las propias de Moodle</w:t>
      </w:r>
    </w:p>
    <w:p w14:paraId="7DFBF92A" w14:textId="77777777" w:rsidR="00115546" w:rsidRDefault="00BC7ED6" w:rsidP="00DC6AD5">
      <w:pPr>
        <w:pStyle w:val="Prrafodelista"/>
        <w:numPr>
          <w:ilvl w:val="0"/>
          <w:numId w:val="19"/>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DC6AD5">
      <w:pPr>
        <w:pStyle w:val="Cuerpo"/>
        <w:numPr>
          <w:ilvl w:val="0"/>
          <w:numId w:val="20"/>
        </w:numPr>
        <w:rPr>
          <w:b/>
        </w:rPr>
      </w:pPr>
      <w:r w:rsidRPr="00EF165C">
        <w:rPr>
          <w:b/>
        </w:rPr>
        <w:t>Diagrama casos de uso “seleccionar actividad”</w:t>
      </w:r>
    </w:p>
    <w:p w14:paraId="3D55953D" w14:textId="77777777" w:rsidR="00B92510" w:rsidRPr="00B92510" w:rsidRDefault="00EF165C" w:rsidP="00DC6AD5">
      <w:pPr>
        <w:pStyle w:val="Cuerpo"/>
        <w:numPr>
          <w:ilvl w:val="1"/>
          <w:numId w:val="20"/>
        </w:numPr>
        <w:rPr>
          <w:u w:val="single"/>
        </w:rPr>
      </w:pPr>
      <w:r w:rsidRPr="00EF165C">
        <w:rPr>
          <w:u w:val="single"/>
        </w:rPr>
        <w:t>Rol profesor:</w:t>
      </w:r>
    </w:p>
    <w:p w14:paraId="174B1E2E" w14:textId="77777777" w:rsidR="00B92510" w:rsidRDefault="00B92510" w:rsidP="00B92510">
      <w:pPr>
        <w:pStyle w:val="Cuerpo"/>
        <w:jc w:val="center"/>
      </w:pPr>
      <w:r w:rsidRPr="00B92510">
        <w:rPr>
          <w:noProof/>
          <w:lang w:eastAsia="es-ES"/>
        </w:rPr>
        <w:drawing>
          <wp:inline distT="0" distB="0" distL="0" distR="0" wp14:anchorId="6742BCF4" wp14:editId="0657B895">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14:paraId="37D17618" w14:textId="77777777" w:rsidR="00B92510" w:rsidRPr="00B92510" w:rsidRDefault="00EF165C" w:rsidP="00DC6AD5">
      <w:pPr>
        <w:pStyle w:val="Cuerpo"/>
        <w:numPr>
          <w:ilvl w:val="1"/>
          <w:numId w:val="20"/>
        </w:numPr>
        <w:rPr>
          <w:u w:val="single"/>
        </w:rPr>
      </w:pPr>
      <w:r w:rsidRPr="00EF165C">
        <w:rPr>
          <w:u w:val="single"/>
        </w:rPr>
        <w:t>Rol alumno:</w:t>
      </w:r>
    </w:p>
    <w:p w14:paraId="79AC5713" w14:textId="77777777"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14:anchorId="6E50DABB" wp14:editId="2EE43763">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14:paraId="6395645E" w14:textId="77777777" w:rsidR="00EF165C" w:rsidRDefault="00EF165C" w:rsidP="00EF26E0">
      <w:pPr>
        <w:pStyle w:val="Cuerpo"/>
        <w:jc w:val="center"/>
        <w:rPr>
          <w:u w:val="single"/>
        </w:rPr>
      </w:pPr>
    </w:p>
    <w:p w14:paraId="75385CB6" w14:textId="77777777" w:rsidR="00EF26E0" w:rsidRPr="00EF165C" w:rsidRDefault="00EF26E0" w:rsidP="00EF26E0">
      <w:pPr>
        <w:rPr>
          <w:u w:val="single"/>
        </w:rPr>
      </w:pPr>
    </w:p>
    <w:p w14:paraId="0E49A7E8" w14:textId="77777777" w:rsidR="003C776D" w:rsidRDefault="003C776D" w:rsidP="003C776D">
      <w:pPr>
        <w:pStyle w:val="Ttulo3"/>
      </w:pPr>
      <w:r>
        <w:t>Plantillas de casos de uso</w:t>
      </w:r>
    </w:p>
    <w:p w14:paraId="3ABB3770" w14:textId="77777777" w:rsidR="00F64894" w:rsidRDefault="003C776D" w:rsidP="003C776D">
      <w:r>
        <w:t>La plantilla tipo que se va utilizar en este apa</w:t>
      </w:r>
      <w:r w:rsidR="00EF26E0">
        <w:t>rtado tiene la siguiente forma:</w:t>
      </w:r>
    </w:p>
    <w:p w14:paraId="3B4A9A74" w14:textId="77777777"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3C776D">
            <w:r>
              <w:t>&lt;baja, media, alta&gt;</w:t>
            </w:r>
          </w:p>
        </w:tc>
      </w:tr>
    </w:tbl>
    <w:p w14:paraId="61608854" w14:textId="77777777" w:rsidR="003C776D" w:rsidRDefault="003C776D" w:rsidP="003C776D"/>
    <w:p w14:paraId="4F5AFB92" w14:textId="77777777" w:rsidR="00EF26E0" w:rsidRPr="003C776D" w:rsidRDefault="00EF26E0" w:rsidP="003C776D">
      <w:r>
        <w:br w:type="page"/>
      </w:r>
    </w:p>
    <w:p w14:paraId="7071EFF2" w14:textId="77777777"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14:paraId="62B9D54A" w14:textId="77777777" w:rsidTr="00E03823">
        <w:trPr>
          <w:cantSplit/>
        </w:trPr>
        <w:tc>
          <w:tcPr>
            <w:tcW w:w="3598" w:type="dxa"/>
            <w:shd w:val="clear" w:color="auto" w:fill="E7E6E6" w:themeFill="background2"/>
            <w:vAlign w:val="center"/>
          </w:tcPr>
          <w:p w14:paraId="5E0F03EF" w14:textId="77777777" w:rsidR="00BC7ED6" w:rsidRPr="003C776D" w:rsidRDefault="00BC7ED6" w:rsidP="00E03823">
            <w:pPr>
              <w:rPr>
                <w:b/>
              </w:rPr>
            </w:pPr>
            <w:r>
              <w:rPr>
                <w:b/>
              </w:rPr>
              <w:t>RF-M01</w:t>
            </w:r>
          </w:p>
        </w:tc>
        <w:tc>
          <w:tcPr>
            <w:tcW w:w="4886" w:type="dxa"/>
            <w:gridSpan w:val="2"/>
            <w:shd w:val="clear" w:color="auto" w:fill="E7E6E6" w:themeFill="background2"/>
          </w:tcPr>
          <w:p w14:paraId="0116CCC2" w14:textId="77777777" w:rsidR="00BC7ED6" w:rsidRPr="00060070" w:rsidRDefault="00BC7ED6" w:rsidP="00E03823">
            <w:pPr>
              <w:rPr>
                <w:b/>
              </w:rPr>
            </w:pPr>
            <w:r>
              <w:rPr>
                <w:b/>
              </w:rPr>
              <w:t>Crear el curso</w:t>
            </w:r>
          </w:p>
        </w:tc>
      </w:tr>
      <w:tr w:rsidR="00BC7ED6" w14:paraId="7CC81F4F" w14:textId="77777777" w:rsidTr="00E03823">
        <w:trPr>
          <w:cantSplit/>
        </w:trPr>
        <w:tc>
          <w:tcPr>
            <w:tcW w:w="3598" w:type="dxa"/>
            <w:shd w:val="clear" w:color="auto" w:fill="auto"/>
            <w:vAlign w:val="center"/>
          </w:tcPr>
          <w:p w14:paraId="0E38552C" w14:textId="77777777" w:rsidR="00BC7ED6" w:rsidRPr="003C776D" w:rsidRDefault="00BC7ED6" w:rsidP="00E03823">
            <w:pPr>
              <w:rPr>
                <w:b/>
              </w:rPr>
            </w:pPr>
            <w:r w:rsidRPr="003C776D">
              <w:rPr>
                <w:b/>
              </w:rPr>
              <w:t>Descripción</w:t>
            </w:r>
          </w:p>
        </w:tc>
        <w:tc>
          <w:tcPr>
            <w:tcW w:w="4886" w:type="dxa"/>
            <w:gridSpan w:val="2"/>
            <w:shd w:val="clear" w:color="auto" w:fill="auto"/>
          </w:tcPr>
          <w:p w14:paraId="22283D65" w14:textId="77777777" w:rsidR="00BC7ED6" w:rsidRDefault="00BC7ED6" w:rsidP="00BC7ED6">
            <w:r>
              <w:t>Crear un curso en Moodle para la posterior creación de tareas dentro del mismo.</w:t>
            </w:r>
          </w:p>
        </w:tc>
      </w:tr>
      <w:tr w:rsidR="00BC7ED6" w14:paraId="60C5164C" w14:textId="77777777" w:rsidTr="00E03823">
        <w:trPr>
          <w:cantSplit/>
        </w:trPr>
        <w:tc>
          <w:tcPr>
            <w:tcW w:w="3598" w:type="dxa"/>
            <w:shd w:val="clear" w:color="auto" w:fill="E7E6E6" w:themeFill="background2"/>
            <w:vAlign w:val="center"/>
          </w:tcPr>
          <w:p w14:paraId="24660ED0" w14:textId="77777777" w:rsidR="00BC7ED6" w:rsidRPr="003C776D" w:rsidRDefault="00BC7ED6" w:rsidP="00E03823">
            <w:pPr>
              <w:rPr>
                <w:b/>
              </w:rPr>
            </w:pPr>
            <w:r w:rsidRPr="003C776D">
              <w:rPr>
                <w:b/>
              </w:rPr>
              <w:t>Precondición</w:t>
            </w:r>
          </w:p>
        </w:tc>
        <w:tc>
          <w:tcPr>
            <w:tcW w:w="4886" w:type="dxa"/>
            <w:gridSpan w:val="2"/>
            <w:shd w:val="clear" w:color="auto" w:fill="E7E6E6" w:themeFill="background2"/>
          </w:tcPr>
          <w:p w14:paraId="7A5317CD" w14:textId="77777777" w:rsidR="00BC7ED6" w:rsidRDefault="00BC7ED6" w:rsidP="00C63806">
            <w:r>
              <w:t>Acceder a Moodle con los datos de acceso del profesor.</w:t>
            </w:r>
          </w:p>
        </w:tc>
      </w:tr>
      <w:tr w:rsidR="00BC7ED6" w14:paraId="5EDA0C54" w14:textId="77777777" w:rsidTr="00E03823">
        <w:trPr>
          <w:cantSplit/>
        </w:trPr>
        <w:tc>
          <w:tcPr>
            <w:tcW w:w="3598" w:type="dxa"/>
            <w:vMerge w:val="restart"/>
            <w:shd w:val="clear" w:color="auto" w:fill="auto"/>
            <w:vAlign w:val="center"/>
          </w:tcPr>
          <w:p w14:paraId="03F54126" w14:textId="77777777" w:rsidR="00BC7ED6" w:rsidRPr="003C776D" w:rsidRDefault="00BC7ED6" w:rsidP="00E03823">
            <w:pPr>
              <w:rPr>
                <w:b/>
              </w:rPr>
            </w:pPr>
            <w:r w:rsidRPr="003C776D">
              <w:rPr>
                <w:b/>
              </w:rPr>
              <w:t>Secuencia Normal</w:t>
            </w:r>
          </w:p>
        </w:tc>
        <w:tc>
          <w:tcPr>
            <w:tcW w:w="759" w:type="dxa"/>
            <w:shd w:val="clear" w:color="auto" w:fill="auto"/>
          </w:tcPr>
          <w:p w14:paraId="72D0F29E" w14:textId="77777777" w:rsidR="00BC7ED6" w:rsidRDefault="00BC7ED6" w:rsidP="00E03823">
            <w:r>
              <w:t>Paso</w:t>
            </w:r>
          </w:p>
        </w:tc>
        <w:tc>
          <w:tcPr>
            <w:tcW w:w="4127" w:type="dxa"/>
            <w:shd w:val="clear" w:color="auto" w:fill="auto"/>
          </w:tcPr>
          <w:p w14:paraId="54F890DB" w14:textId="77777777" w:rsidR="00BC7ED6" w:rsidRDefault="00BC7ED6" w:rsidP="00E03823">
            <w:r>
              <w:t>Acción</w:t>
            </w:r>
          </w:p>
        </w:tc>
      </w:tr>
      <w:tr w:rsidR="00BC7ED6" w14:paraId="4E31983C" w14:textId="77777777" w:rsidTr="00E03823">
        <w:trPr>
          <w:cantSplit/>
        </w:trPr>
        <w:tc>
          <w:tcPr>
            <w:tcW w:w="3598" w:type="dxa"/>
            <w:vMerge/>
            <w:shd w:val="clear" w:color="auto" w:fill="auto"/>
            <w:vAlign w:val="center"/>
          </w:tcPr>
          <w:p w14:paraId="6E17EC7F" w14:textId="77777777" w:rsidR="00BC7ED6" w:rsidRPr="003C776D" w:rsidRDefault="00BC7ED6" w:rsidP="00E03823">
            <w:pPr>
              <w:rPr>
                <w:b/>
              </w:rPr>
            </w:pPr>
          </w:p>
        </w:tc>
        <w:tc>
          <w:tcPr>
            <w:tcW w:w="759" w:type="dxa"/>
            <w:shd w:val="clear" w:color="auto" w:fill="auto"/>
            <w:vAlign w:val="center"/>
          </w:tcPr>
          <w:p w14:paraId="26D8B940" w14:textId="77777777" w:rsidR="00BC7ED6" w:rsidRDefault="00BC7ED6" w:rsidP="00E03823">
            <w:r>
              <w:t>1</w:t>
            </w:r>
          </w:p>
        </w:tc>
        <w:tc>
          <w:tcPr>
            <w:tcW w:w="4127" w:type="dxa"/>
            <w:shd w:val="clear" w:color="auto" w:fill="auto"/>
          </w:tcPr>
          <w:p w14:paraId="6347A27E" w14:textId="77777777" w:rsidR="00BC7ED6" w:rsidRDefault="00BC7ED6" w:rsidP="00BC7ED6">
            <w:r>
              <w:t>El profesor accede a Moodle con sus datos.</w:t>
            </w:r>
          </w:p>
        </w:tc>
      </w:tr>
      <w:tr w:rsidR="00BC7ED6" w14:paraId="0C1F10CB" w14:textId="77777777" w:rsidTr="00E03823">
        <w:trPr>
          <w:cantSplit/>
        </w:trPr>
        <w:tc>
          <w:tcPr>
            <w:tcW w:w="3598" w:type="dxa"/>
            <w:vMerge/>
            <w:shd w:val="clear" w:color="auto" w:fill="auto"/>
            <w:vAlign w:val="center"/>
          </w:tcPr>
          <w:p w14:paraId="5FAA152E" w14:textId="77777777" w:rsidR="00BC7ED6" w:rsidRPr="003C776D" w:rsidRDefault="00BC7ED6" w:rsidP="00E03823">
            <w:pPr>
              <w:rPr>
                <w:b/>
              </w:rPr>
            </w:pPr>
          </w:p>
        </w:tc>
        <w:tc>
          <w:tcPr>
            <w:tcW w:w="759" w:type="dxa"/>
            <w:shd w:val="clear" w:color="auto" w:fill="auto"/>
            <w:vAlign w:val="center"/>
          </w:tcPr>
          <w:p w14:paraId="1AFB6852" w14:textId="77777777" w:rsidR="00BC7ED6" w:rsidRDefault="00BC7ED6" w:rsidP="00E03823">
            <w:r>
              <w:t>2</w:t>
            </w:r>
          </w:p>
        </w:tc>
        <w:tc>
          <w:tcPr>
            <w:tcW w:w="4127" w:type="dxa"/>
            <w:shd w:val="clear" w:color="auto" w:fill="auto"/>
          </w:tcPr>
          <w:p w14:paraId="39DDC6C4" w14:textId="77777777" w:rsidR="00BC7ED6" w:rsidRDefault="00BC7ED6" w:rsidP="00BC7ED6">
            <w:r>
              <w:t>Crea el curso, estableciend</w:t>
            </w:r>
            <w:r w:rsidR="00C63806">
              <w:t>o su nombre y la información que desee.</w:t>
            </w:r>
          </w:p>
        </w:tc>
      </w:tr>
      <w:tr w:rsidR="00BC7ED6" w14:paraId="47D18A98" w14:textId="77777777" w:rsidTr="00E03823">
        <w:trPr>
          <w:cantSplit/>
        </w:trPr>
        <w:tc>
          <w:tcPr>
            <w:tcW w:w="3598" w:type="dxa"/>
            <w:shd w:val="clear" w:color="auto" w:fill="E7E6E6" w:themeFill="background2"/>
            <w:vAlign w:val="center"/>
          </w:tcPr>
          <w:p w14:paraId="1ED3E914" w14:textId="77777777" w:rsidR="00BC7ED6" w:rsidRPr="003C776D" w:rsidRDefault="00BC7ED6" w:rsidP="00E03823">
            <w:pPr>
              <w:rPr>
                <w:b/>
              </w:rPr>
            </w:pPr>
            <w:r w:rsidRPr="003C776D">
              <w:rPr>
                <w:b/>
              </w:rPr>
              <w:t>Post-condición</w:t>
            </w:r>
          </w:p>
        </w:tc>
        <w:tc>
          <w:tcPr>
            <w:tcW w:w="4886" w:type="dxa"/>
            <w:gridSpan w:val="2"/>
            <w:shd w:val="clear" w:color="auto" w:fill="E7E6E6" w:themeFill="background2"/>
          </w:tcPr>
          <w:p w14:paraId="42A179FC" w14:textId="77777777" w:rsidR="00BC7ED6" w:rsidRDefault="00C63806" w:rsidP="00C63806">
            <w:r>
              <w:t>El nuevo curso queda creado y accesible para entrar.</w:t>
            </w:r>
          </w:p>
        </w:tc>
      </w:tr>
      <w:tr w:rsidR="00BC7ED6" w14:paraId="28DB2826" w14:textId="77777777" w:rsidTr="00E03823">
        <w:trPr>
          <w:cantSplit/>
        </w:trPr>
        <w:tc>
          <w:tcPr>
            <w:tcW w:w="3598" w:type="dxa"/>
            <w:vMerge w:val="restart"/>
            <w:shd w:val="clear" w:color="auto" w:fill="auto"/>
            <w:vAlign w:val="center"/>
          </w:tcPr>
          <w:p w14:paraId="4CBEBF16" w14:textId="77777777" w:rsidR="00BC7ED6" w:rsidRPr="003C776D" w:rsidRDefault="00BC7ED6" w:rsidP="00E03823">
            <w:pPr>
              <w:rPr>
                <w:b/>
              </w:rPr>
            </w:pPr>
            <w:r w:rsidRPr="003C776D">
              <w:rPr>
                <w:b/>
                <w:caps/>
              </w:rPr>
              <w:t>Excepciones</w:t>
            </w:r>
          </w:p>
        </w:tc>
        <w:tc>
          <w:tcPr>
            <w:tcW w:w="759" w:type="dxa"/>
            <w:shd w:val="clear" w:color="auto" w:fill="auto"/>
          </w:tcPr>
          <w:p w14:paraId="4CB58EFA" w14:textId="77777777" w:rsidR="00BC7ED6" w:rsidRDefault="00BC7ED6" w:rsidP="00E03823">
            <w:r>
              <w:t>Paso</w:t>
            </w:r>
          </w:p>
        </w:tc>
        <w:tc>
          <w:tcPr>
            <w:tcW w:w="4127" w:type="dxa"/>
            <w:shd w:val="clear" w:color="auto" w:fill="auto"/>
          </w:tcPr>
          <w:p w14:paraId="6C3ADA72" w14:textId="77777777" w:rsidR="00BC7ED6" w:rsidRDefault="00BC7ED6" w:rsidP="00E03823">
            <w:r>
              <w:t>Acción</w:t>
            </w:r>
          </w:p>
        </w:tc>
      </w:tr>
      <w:tr w:rsidR="00BC7ED6" w14:paraId="6B5B11A7" w14:textId="77777777" w:rsidTr="00E03823">
        <w:trPr>
          <w:cantSplit/>
        </w:trPr>
        <w:tc>
          <w:tcPr>
            <w:tcW w:w="3598" w:type="dxa"/>
            <w:vMerge/>
            <w:shd w:val="clear" w:color="auto" w:fill="auto"/>
            <w:vAlign w:val="center"/>
          </w:tcPr>
          <w:p w14:paraId="7AA00075" w14:textId="77777777" w:rsidR="00BC7ED6" w:rsidRPr="003C776D" w:rsidRDefault="00BC7ED6" w:rsidP="00E03823">
            <w:pPr>
              <w:rPr>
                <w:b/>
              </w:rPr>
            </w:pPr>
          </w:p>
        </w:tc>
        <w:tc>
          <w:tcPr>
            <w:tcW w:w="759" w:type="dxa"/>
            <w:shd w:val="clear" w:color="auto" w:fill="auto"/>
            <w:vAlign w:val="center"/>
          </w:tcPr>
          <w:p w14:paraId="673E93B8" w14:textId="77777777" w:rsidR="00BC7ED6" w:rsidRDefault="00BC7ED6" w:rsidP="00E03823">
            <w:r>
              <w:t>1</w:t>
            </w:r>
          </w:p>
        </w:tc>
        <w:tc>
          <w:tcPr>
            <w:tcW w:w="4127" w:type="dxa"/>
            <w:shd w:val="clear" w:color="auto" w:fill="auto"/>
          </w:tcPr>
          <w:p w14:paraId="66B5E690" w14:textId="77777777" w:rsidR="00BC7ED6" w:rsidRDefault="00BC7ED6" w:rsidP="00C63806">
            <w:r>
              <w:t xml:space="preserve">Si el profesor introduce </w:t>
            </w:r>
            <w:r w:rsidR="00C63806">
              <w:t>sus datos de acceso</w:t>
            </w:r>
            <w:r>
              <w:t xml:space="preserve"> incorrectos, no podrá acceder a Moodle.</w:t>
            </w:r>
          </w:p>
        </w:tc>
      </w:tr>
      <w:tr w:rsidR="00BC7ED6" w14:paraId="5EA86A6D" w14:textId="77777777" w:rsidTr="00E03823">
        <w:trPr>
          <w:cantSplit/>
        </w:trPr>
        <w:tc>
          <w:tcPr>
            <w:tcW w:w="3598" w:type="dxa"/>
            <w:shd w:val="clear" w:color="auto" w:fill="E7E6E6" w:themeFill="background2"/>
            <w:vAlign w:val="center"/>
          </w:tcPr>
          <w:p w14:paraId="1FC130BA" w14:textId="77777777" w:rsidR="00BC7ED6" w:rsidRPr="003C776D" w:rsidRDefault="00BC7ED6" w:rsidP="00E03823">
            <w:pPr>
              <w:rPr>
                <w:b/>
              </w:rPr>
            </w:pPr>
            <w:r w:rsidRPr="003C776D">
              <w:rPr>
                <w:b/>
              </w:rPr>
              <w:t>Importancia</w:t>
            </w:r>
          </w:p>
        </w:tc>
        <w:tc>
          <w:tcPr>
            <w:tcW w:w="4886" w:type="dxa"/>
            <w:gridSpan w:val="2"/>
            <w:shd w:val="clear" w:color="auto" w:fill="E7E6E6" w:themeFill="background2"/>
          </w:tcPr>
          <w:p w14:paraId="51770930" w14:textId="77777777" w:rsidR="00BC7ED6" w:rsidRDefault="00BC7ED6" w:rsidP="00E03823">
            <w:r>
              <w:t>Alta.</w:t>
            </w:r>
          </w:p>
        </w:tc>
      </w:tr>
      <w:tr w:rsidR="00BC7ED6" w14:paraId="2BBC9BE7" w14:textId="77777777" w:rsidTr="00E03823">
        <w:trPr>
          <w:cantSplit/>
        </w:trPr>
        <w:tc>
          <w:tcPr>
            <w:tcW w:w="3598" w:type="dxa"/>
            <w:shd w:val="clear" w:color="auto" w:fill="auto"/>
            <w:vAlign w:val="center"/>
          </w:tcPr>
          <w:p w14:paraId="7E07B854" w14:textId="77777777" w:rsidR="00BC7ED6" w:rsidRPr="003C776D" w:rsidRDefault="00BC7ED6" w:rsidP="00E03823">
            <w:pPr>
              <w:rPr>
                <w:b/>
              </w:rPr>
            </w:pPr>
            <w:r w:rsidRPr="003C776D">
              <w:rPr>
                <w:b/>
              </w:rPr>
              <w:t>Frecuencia</w:t>
            </w:r>
          </w:p>
        </w:tc>
        <w:tc>
          <w:tcPr>
            <w:tcW w:w="4886" w:type="dxa"/>
            <w:gridSpan w:val="2"/>
            <w:shd w:val="clear" w:color="auto" w:fill="auto"/>
          </w:tcPr>
          <w:p w14:paraId="09375B77" w14:textId="77777777" w:rsidR="00BC7ED6" w:rsidRDefault="00BC7ED6" w:rsidP="00E03823">
            <w:r>
              <w:t>Baja.</w:t>
            </w:r>
          </w:p>
        </w:tc>
      </w:tr>
      <w:tr w:rsidR="00BC7ED6" w14:paraId="46422591" w14:textId="77777777" w:rsidTr="00E03823">
        <w:trPr>
          <w:cantSplit/>
        </w:trPr>
        <w:tc>
          <w:tcPr>
            <w:tcW w:w="3598" w:type="dxa"/>
            <w:shd w:val="clear" w:color="auto" w:fill="E7E6E6" w:themeFill="background2"/>
            <w:vAlign w:val="center"/>
          </w:tcPr>
          <w:p w14:paraId="7DB5C52E" w14:textId="77777777" w:rsidR="00BC7ED6" w:rsidRPr="003C776D" w:rsidRDefault="00BC7ED6" w:rsidP="00E03823">
            <w:pPr>
              <w:rPr>
                <w:b/>
              </w:rPr>
            </w:pPr>
            <w:r w:rsidRPr="003C776D">
              <w:rPr>
                <w:b/>
              </w:rPr>
              <w:t>Urgencia</w:t>
            </w:r>
          </w:p>
        </w:tc>
        <w:tc>
          <w:tcPr>
            <w:tcW w:w="4886" w:type="dxa"/>
            <w:gridSpan w:val="2"/>
            <w:shd w:val="clear" w:color="auto" w:fill="E7E6E6" w:themeFill="background2"/>
          </w:tcPr>
          <w:p w14:paraId="415A74DD" w14:textId="77777777" w:rsidR="00BC7ED6" w:rsidRDefault="00BC7ED6" w:rsidP="00E03823">
            <w:r>
              <w:t>Alta.</w:t>
            </w:r>
          </w:p>
        </w:tc>
      </w:tr>
    </w:tbl>
    <w:p w14:paraId="72A7F900" w14:textId="77777777" w:rsidR="00BC7ED6" w:rsidRDefault="00BC7ED6" w:rsidP="00BC7ED6"/>
    <w:p w14:paraId="31086039" w14:textId="77777777"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7777777" w:rsidR="00060070" w:rsidRPr="003C776D" w:rsidRDefault="00C63806" w:rsidP="00D84C19">
            <w:pPr>
              <w:rPr>
                <w:b/>
              </w:rPr>
            </w:pPr>
            <w:r>
              <w:rPr>
                <w:b/>
              </w:rPr>
              <w:t>RF-M02</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060070">
            <w:r>
              <w:t>Alta</w:t>
            </w:r>
            <w:r w:rsidR="00645B80">
              <w:t>.</w:t>
            </w:r>
          </w:p>
        </w:tc>
      </w:tr>
    </w:tbl>
    <w:p w14:paraId="7A5F9430" w14:textId="77777777" w:rsidR="00115546" w:rsidRDefault="00115546" w:rsidP="00115546"/>
    <w:p w14:paraId="3FC4F1E5" w14:textId="77777777"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D84C19">
            <w:r>
              <w:t>Media</w:t>
            </w:r>
            <w:r w:rsidR="00645B80">
              <w:t>.</w:t>
            </w:r>
          </w:p>
        </w:tc>
      </w:tr>
    </w:tbl>
    <w:p w14:paraId="01F80190" w14:textId="77777777" w:rsidR="006A14CA" w:rsidRDefault="006A14CA" w:rsidP="00115546"/>
    <w:p w14:paraId="2260AD8F" w14:textId="77777777" w:rsidR="00C63806" w:rsidRDefault="00C63806" w:rsidP="00115546"/>
    <w:p w14:paraId="71EEFBEC" w14:textId="77777777"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D84C19">
            <w:r>
              <w:t>Alta</w:t>
            </w:r>
            <w:r w:rsidR="00645B80">
              <w:t>.</w:t>
            </w:r>
          </w:p>
        </w:tc>
      </w:tr>
    </w:tbl>
    <w:p w14:paraId="2C7FF692" w14:textId="77777777" w:rsidR="00AC3475" w:rsidRDefault="00AC3475" w:rsidP="00115546"/>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77777777" w:rsidR="00A4283A" w:rsidRDefault="00C60BF7" w:rsidP="004474DE">
            <w:r>
              <w:t>El profesor queda registrado.</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C60BF7">
            <w:r>
              <w:t>Alta.</w:t>
            </w:r>
          </w:p>
        </w:tc>
      </w:tr>
    </w:tbl>
    <w:p w14:paraId="69C9CD0D" w14:textId="77777777" w:rsidR="0072584A" w:rsidRDefault="0072584A" w:rsidP="00A4283A"/>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4474DE">
            <w:r>
              <w:t>Media</w:t>
            </w:r>
            <w:r w:rsidR="00A4283A">
              <w:t>.</w:t>
            </w:r>
          </w:p>
        </w:tc>
      </w:tr>
    </w:tbl>
    <w:p w14:paraId="77C880B8" w14:textId="77777777" w:rsidR="00A75F11" w:rsidRDefault="00A75F11" w:rsidP="00A4283A"/>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77777777" w:rsidR="00A75F11" w:rsidRDefault="00A75F11" w:rsidP="00E03823">
            <w:r>
              <w:t xml:space="preserve">El profesor </w:t>
            </w:r>
            <w:r w:rsidR="00E03823">
              <w:t>podrá subir los test que desee desde el correspondiente formulario de subida de ficheros.</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77777777" w:rsidR="0054055C" w:rsidRDefault="0054055C" w:rsidP="0054055C">
            <w:r>
              <w:t>El profesor selecciona el fichero zip con los test que desea subir.</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A75F11" w14:paraId="31B91C97" w14:textId="77777777" w:rsidTr="004474DE">
        <w:trPr>
          <w:cantSplit/>
        </w:trPr>
        <w:tc>
          <w:tcPr>
            <w:tcW w:w="3598" w:type="dxa"/>
            <w:vMerge w:val="restart"/>
            <w:shd w:val="clear" w:color="auto" w:fill="auto"/>
            <w:vAlign w:val="center"/>
          </w:tcPr>
          <w:p w14:paraId="4FA9FB4B" w14:textId="77777777" w:rsidR="00A75F11" w:rsidRPr="003C776D" w:rsidRDefault="00A75F11" w:rsidP="004474DE">
            <w:pPr>
              <w:rPr>
                <w:b/>
              </w:rPr>
            </w:pPr>
            <w:r w:rsidRPr="003C776D">
              <w:rPr>
                <w:b/>
                <w:caps/>
              </w:rPr>
              <w:t>Excepciones</w:t>
            </w:r>
          </w:p>
        </w:tc>
        <w:tc>
          <w:tcPr>
            <w:tcW w:w="759" w:type="dxa"/>
            <w:shd w:val="clear" w:color="auto" w:fill="auto"/>
          </w:tcPr>
          <w:p w14:paraId="471A4F60" w14:textId="77777777" w:rsidR="00A75F11" w:rsidRDefault="00A75F11" w:rsidP="004474DE">
            <w:r>
              <w:t>Paso</w:t>
            </w:r>
          </w:p>
        </w:tc>
        <w:tc>
          <w:tcPr>
            <w:tcW w:w="4127" w:type="dxa"/>
            <w:shd w:val="clear" w:color="auto" w:fill="auto"/>
          </w:tcPr>
          <w:p w14:paraId="5763FBA0" w14:textId="77777777" w:rsidR="00A75F11" w:rsidRDefault="00A75F11" w:rsidP="004474DE">
            <w:r>
              <w:t>Acción</w:t>
            </w:r>
          </w:p>
        </w:tc>
      </w:tr>
      <w:tr w:rsidR="00A75F11" w14:paraId="05D0D38D" w14:textId="77777777" w:rsidTr="004474DE">
        <w:trPr>
          <w:cantSplit/>
        </w:trPr>
        <w:tc>
          <w:tcPr>
            <w:tcW w:w="3598" w:type="dxa"/>
            <w:vMerge/>
            <w:shd w:val="clear" w:color="auto" w:fill="auto"/>
            <w:vAlign w:val="center"/>
          </w:tcPr>
          <w:p w14:paraId="258AA32D" w14:textId="77777777" w:rsidR="00A75F11" w:rsidRPr="003C776D" w:rsidRDefault="00A75F11" w:rsidP="004474DE">
            <w:pPr>
              <w:rPr>
                <w:b/>
              </w:rPr>
            </w:pPr>
          </w:p>
        </w:tc>
        <w:tc>
          <w:tcPr>
            <w:tcW w:w="759" w:type="dxa"/>
            <w:shd w:val="clear" w:color="auto" w:fill="auto"/>
            <w:vAlign w:val="center"/>
          </w:tcPr>
          <w:p w14:paraId="52A2B26A" w14:textId="77777777" w:rsidR="00A75F11" w:rsidRDefault="00A75F11" w:rsidP="004474DE">
            <w:r>
              <w:t>1</w:t>
            </w:r>
          </w:p>
        </w:tc>
        <w:tc>
          <w:tcPr>
            <w:tcW w:w="4127" w:type="dxa"/>
            <w:shd w:val="clear" w:color="auto" w:fill="auto"/>
          </w:tcPr>
          <w:p w14:paraId="46A367C5" w14:textId="77777777" w:rsidR="00A75F11" w:rsidRDefault="00E03823" w:rsidP="004474DE">
            <w:r>
              <w:t>El profesor no ha subido los test dentro de un fichero zip.</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4474DE">
            <w:r>
              <w:t>Alta</w:t>
            </w:r>
            <w:r w:rsidR="00A75F11">
              <w:t>.</w:t>
            </w:r>
          </w:p>
        </w:tc>
      </w:tr>
    </w:tbl>
    <w:p w14:paraId="239F723E" w14:textId="77777777" w:rsidR="004F742E" w:rsidRDefault="004F742E" w:rsidP="00170FC9"/>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D84C19">
            <w:r>
              <w:t>Media</w:t>
            </w:r>
            <w:r w:rsidR="00645B80">
              <w:t>.</w:t>
            </w:r>
          </w:p>
        </w:tc>
      </w:tr>
    </w:tbl>
    <w:p w14:paraId="41ED9919" w14:textId="77777777" w:rsidR="004F742E" w:rsidRDefault="004F742E" w:rsidP="00170FC9"/>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lastRenderedPageBreak/>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D84C19">
            <w:r>
              <w:t>Media</w:t>
            </w:r>
            <w:r w:rsidR="00645B80">
              <w:t>.</w:t>
            </w:r>
          </w:p>
        </w:tc>
      </w:tr>
    </w:tbl>
    <w:p w14:paraId="39F4C788" w14:textId="77777777" w:rsidR="00BC61DE" w:rsidRDefault="00BC61DE" w:rsidP="00170FC9"/>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4474DE">
            <w:r>
              <w:t>Media</w:t>
            </w:r>
            <w:r w:rsidR="004474DE">
              <w:t>.</w:t>
            </w:r>
          </w:p>
        </w:tc>
      </w:tr>
    </w:tbl>
    <w:p w14:paraId="31179B34" w14:textId="77777777" w:rsidR="00AC3475" w:rsidRDefault="00AC3475" w:rsidP="00170FC9"/>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54055C">
            <w:r>
              <w:t>Media.</w:t>
            </w:r>
          </w:p>
        </w:tc>
      </w:tr>
    </w:tbl>
    <w:p w14:paraId="415CE509" w14:textId="77777777" w:rsidR="0072584A" w:rsidRDefault="0072584A"/>
    <w:p w14:paraId="23CB50EE" w14:textId="77777777"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lastRenderedPageBreak/>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1B69A9">
            <w:r>
              <w:t>Alta.</w:t>
            </w:r>
          </w:p>
        </w:tc>
      </w:tr>
    </w:tbl>
    <w:p w14:paraId="33BC77B2" w14:textId="77777777" w:rsidR="0072584A" w:rsidRDefault="0072584A"/>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1B69A9">
            <w:r>
              <w:t>Alta.</w:t>
            </w:r>
          </w:p>
        </w:tc>
      </w:tr>
    </w:tbl>
    <w:p w14:paraId="25511065" w14:textId="77777777" w:rsidR="0072584A" w:rsidRDefault="0072584A"/>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B71179">
            <w:r>
              <w:t>Baja.</w:t>
            </w:r>
          </w:p>
        </w:tc>
      </w:tr>
    </w:tbl>
    <w:p w14:paraId="14DCCFD4" w14:textId="77777777" w:rsidR="00A23A76" w:rsidRDefault="00A23A76"/>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B71179">
            <w:r>
              <w:t>Alta.</w:t>
            </w:r>
          </w:p>
        </w:tc>
      </w:tr>
    </w:tbl>
    <w:p w14:paraId="6DDD7634" w14:textId="77777777" w:rsidR="00A23A76" w:rsidRDefault="00A23A76"/>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B71179">
            <w:r>
              <w:t>Alta.</w:t>
            </w:r>
          </w:p>
        </w:tc>
      </w:tr>
    </w:tbl>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66D2B752" w14:textId="77777777" w:rsidR="00B71179" w:rsidRDefault="00157CF3" w:rsidP="00FE3480">
      <w:pPr>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3CCFA23A" w14:textId="77777777" w:rsidR="00380B7E" w:rsidRDefault="00380B7E" w:rsidP="00B71179"/>
    <w:p w14:paraId="048F51F5" w14:textId="77777777" w:rsidR="00380B7E" w:rsidRDefault="00380B7E" w:rsidP="00380B7E">
      <w:pPr>
        <w:pStyle w:val="Ttulo4"/>
      </w:pPr>
      <w:r>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lastRenderedPageBreak/>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B7E73">
            <w:pPr>
              <w:jc w:val="center"/>
            </w:pPr>
            <w:r>
              <w:t>Correo electrónico del profesor, se corresponde con el de Moodle.</w:t>
            </w:r>
          </w:p>
        </w:tc>
      </w:tr>
    </w:tbl>
    <w:p w14:paraId="114DA20E" w14:textId="77777777" w:rsidR="00380B7E" w:rsidRDefault="00380B7E" w:rsidP="00380B7E">
      <w:pPr>
        <w:ind w:left="360"/>
      </w:pPr>
    </w:p>
    <w:p w14:paraId="6A4EA908" w14:textId="77777777" w:rsidR="00380B7E" w:rsidRDefault="00380B7E" w:rsidP="00380B7E">
      <w:pPr>
        <w:ind w:left="360"/>
      </w:pPr>
      <w:r w:rsidRPr="00A90A9A">
        <w:rPr>
          <w:i/>
        </w:rPr>
        <w:t xml:space="preserve">* Primary key (PK): </w:t>
      </w:r>
      <w:r>
        <w:t>id.</w:t>
      </w:r>
    </w:p>
    <w:p w14:paraId="66B78FB7" w14:textId="77777777" w:rsidR="00380B7E" w:rsidRDefault="00380B7E" w:rsidP="00380B7E">
      <w:pPr>
        <w:ind w:left="360"/>
      </w:pPr>
    </w:p>
    <w:p w14:paraId="2B114A54" w14:textId="77777777"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B7E73">
            <w:pPr>
              <w:jc w:val="center"/>
            </w:pPr>
            <w:r>
              <w:t>Correo electrónico del alumno, se corresponde con el de Moodle.</w:t>
            </w:r>
          </w:p>
        </w:tc>
      </w:tr>
    </w:tbl>
    <w:p w14:paraId="1007B38E" w14:textId="77777777" w:rsidR="00380B7E" w:rsidRDefault="00380B7E" w:rsidP="00380B7E">
      <w:pPr>
        <w:ind w:left="360"/>
        <w:rPr>
          <w:i/>
        </w:rPr>
      </w:pPr>
    </w:p>
    <w:p w14:paraId="128000CB" w14:textId="77777777" w:rsidR="00380B7E" w:rsidRDefault="00380B7E" w:rsidP="00380B7E">
      <w:pPr>
        <w:ind w:left="360"/>
      </w:pPr>
      <w:r w:rsidRPr="00A90A9A">
        <w:rPr>
          <w:i/>
        </w:rPr>
        <w:t>* Primary key (PK):</w:t>
      </w:r>
      <w:r>
        <w:t xml:space="preserve"> id.</w:t>
      </w:r>
    </w:p>
    <w:p w14:paraId="53AB2156" w14:textId="77777777" w:rsidR="00380B7E" w:rsidRPr="007B41D2" w:rsidRDefault="00380B7E" w:rsidP="00380B7E">
      <w:pPr>
        <w:ind w:left="360"/>
      </w:pPr>
    </w:p>
    <w:p w14:paraId="672AD3B9" w14:textId="77777777"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lastRenderedPageBreak/>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380B7E">
            <w:pPr>
              <w:jc w:val="center"/>
            </w:pPr>
            <w:r>
              <w:t>Fecha de modificación de la tarea.</w:t>
            </w:r>
          </w:p>
        </w:tc>
      </w:tr>
    </w:tbl>
    <w:p w14:paraId="61F3B7BA" w14:textId="77777777" w:rsidR="00380B7E" w:rsidRDefault="00380B7E" w:rsidP="00380B7E">
      <w:pPr>
        <w:ind w:left="360"/>
        <w:rPr>
          <w:i/>
        </w:rPr>
      </w:pP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30D987CD" w14:textId="77777777" w:rsidR="00FB0DA0" w:rsidRDefault="00380B7E" w:rsidP="00FB0DA0">
      <w:pPr>
        <w:pStyle w:val="Prrafodelista"/>
        <w:numPr>
          <w:ilvl w:val="0"/>
          <w:numId w:val="29"/>
        </w:numPr>
      </w:pPr>
      <w:r>
        <w:t>profesor_id -&gt; FK hacia el campo “id” de la tabla “profesores”.</w:t>
      </w:r>
    </w:p>
    <w:p w14:paraId="243B7E12" w14:textId="77777777" w:rsidR="00FB0DA0" w:rsidRPr="00FB0DA0" w:rsidRDefault="00FB0DA0" w:rsidP="00FB0DA0">
      <w:pPr>
        <w:pStyle w:val="Prrafodelista"/>
        <w:ind w:left="1080"/>
      </w:pPr>
    </w:p>
    <w:p w14:paraId="19602DAA" w14:textId="77777777"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B7E73">
            <w:pPr>
              <w:jc w:val="center"/>
            </w:pPr>
            <w:r>
              <w:t>Fecha en la que ha sido subido el test.</w:t>
            </w:r>
          </w:p>
        </w:tc>
      </w:tr>
    </w:tbl>
    <w:p w14:paraId="60E03EDC" w14:textId="77777777" w:rsidR="00FB0DA0" w:rsidRDefault="00FB0DA0" w:rsidP="00FB0DA0">
      <w:pPr>
        <w:ind w:left="360"/>
      </w:pP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17B300D0" w14:textId="77777777" w:rsidR="00FB0DA0" w:rsidRDefault="00FB0DA0" w:rsidP="00FB0DA0">
      <w:pPr>
        <w:pStyle w:val="Prrafodelista"/>
        <w:numPr>
          <w:ilvl w:val="0"/>
          <w:numId w:val="29"/>
        </w:numPr>
      </w:pPr>
      <w:r>
        <w:t>tarea_id -&gt; FK hacia el campo “id” de la tabla “tareas”.</w:t>
      </w:r>
    </w:p>
    <w:p w14:paraId="4932E94E" w14:textId="77777777" w:rsidR="00FB0DA0" w:rsidRDefault="00FB0DA0" w:rsidP="00FB0DA0"/>
    <w:p w14:paraId="412D2296" w14:textId="77777777"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lastRenderedPageBreak/>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B7E73">
            <w:pPr>
              <w:jc w:val="center"/>
            </w:pPr>
            <w:r>
              <w:t>Fecha en la</w:t>
            </w:r>
            <w:r w:rsidR="00FB0DA0">
              <w:t xml:space="preserve"> que se ha realizado el intento de subida de la práctica.</w:t>
            </w:r>
          </w:p>
        </w:tc>
      </w:tr>
    </w:tbl>
    <w:p w14:paraId="79621044" w14:textId="77777777" w:rsidR="00380B7E" w:rsidRDefault="00380B7E" w:rsidP="00380B7E">
      <w:pPr>
        <w:ind w:left="360"/>
      </w:pP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380B7E">
      <w:pPr>
        <w:pStyle w:val="Prrafodelista"/>
        <w:numPr>
          <w:ilvl w:val="0"/>
          <w:numId w:val="29"/>
        </w:numPr>
      </w:pPr>
      <w:r>
        <w:t>tarea_id -&gt; FK hacia el campo “id” de la tabla “tareas”.</w:t>
      </w:r>
    </w:p>
    <w:p w14:paraId="413AD65D" w14:textId="77777777" w:rsidR="00380B7E" w:rsidRDefault="00380B7E" w:rsidP="00380B7E">
      <w:pPr>
        <w:pStyle w:val="Prrafodelista"/>
        <w:numPr>
          <w:ilvl w:val="0"/>
          <w:numId w:val="29"/>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FB0DA0">
            <w:pPr>
              <w:jc w:val="center"/>
            </w:pPr>
            <w:r>
              <w:t>Línea de fin del fichero .java en el que se ha cometido la violación de código.</w:t>
            </w:r>
          </w:p>
        </w:tc>
      </w:tr>
    </w:tbl>
    <w:p w14:paraId="53323CEF" w14:textId="77777777" w:rsidR="00FB0DA0" w:rsidRDefault="00FB0DA0" w:rsidP="00FB0DA0">
      <w:pPr>
        <w:ind w:left="360"/>
      </w:pP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80D2CE" w14:textId="77777777" w:rsidR="00380B7E" w:rsidRDefault="00FB0DA0" w:rsidP="00B71179">
      <w:pPr>
        <w:pStyle w:val="Prrafodelista"/>
        <w:numPr>
          <w:ilvl w:val="0"/>
          <w:numId w:val="29"/>
        </w:numPr>
      </w:pPr>
      <w:r>
        <w:t>intento_id -&gt; FK hacia el campo “id” de la tabla “intentos”.</w:t>
      </w:r>
    </w:p>
    <w:p w14:paraId="6523E0F5" w14:textId="77777777" w:rsidR="00FB0DA0" w:rsidRDefault="00FB0DA0" w:rsidP="00FB0DA0"/>
    <w:p w14:paraId="2C79F2B8" w14:textId="77777777" w:rsidR="00FB0DA0" w:rsidRDefault="00FB0DA0" w:rsidP="00FB0DA0"/>
    <w:p w14:paraId="5D613CE8" w14:textId="77777777" w:rsidR="00FB0DA0" w:rsidRDefault="00FB0DA0" w:rsidP="00FB0DA0">
      <w:pPr>
        <w:pStyle w:val="Prrafodelista"/>
        <w:numPr>
          <w:ilvl w:val="0"/>
          <w:numId w:val="20"/>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FE3480">
            <w:pPr>
              <w:jc w:val="center"/>
            </w:pPr>
            <w:r>
              <w:t>Descripción el error cometido.</w:t>
            </w:r>
          </w:p>
        </w:tc>
      </w:tr>
    </w:tbl>
    <w:p w14:paraId="38804999" w14:textId="77777777" w:rsidR="00FB0DA0" w:rsidRDefault="00FB0DA0" w:rsidP="00FE3480"/>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FB0DA0">
      <w:pPr>
        <w:pStyle w:val="Prrafodelista"/>
        <w:numPr>
          <w:ilvl w:val="0"/>
          <w:numId w:val="29"/>
        </w:numPr>
      </w:pPr>
      <w:r>
        <w:t>intento_id -&gt; FK hacia el campo “id” de la tabla “intentos”.</w:t>
      </w:r>
    </w:p>
    <w:p w14:paraId="0C0D18E2" w14:textId="77777777" w:rsidR="00FB0DA0" w:rsidRDefault="00FB0DA0" w:rsidP="00FB0DA0"/>
    <w:p w14:paraId="6D80533E" w14:textId="77777777" w:rsidR="00B71179" w:rsidRDefault="00B71179" w:rsidP="00B71179">
      <w:pPr>
        <w:pStyle w:val="Ttulo3"/>
      </w:pPr>
      <w:r>
        <w:t>Diagrama de paquetes</w:t>
      </w:r>
    </w:p>
    <w:p w14:paraId="6F0653C0" w14:textId="77777777" w:rsidR="00EA325B" w:rsidRDefault="00EA325B" w:rsidP="00B71179">
      <w:pPr>
        <w:pStyle w:val="Cuerpo"/>
        <w:sectPr w:rsidR="00EA325B">
          <w:pgSz w:w="11906" w:h="16838"/>
          <w:pgMar w:top="1417" w:right="1701" w:bottom="1417" w:left="1701" w:header="708" w:footer="708" w:gutter="0"/>
          <w:cols w:space="708"/>
          <w:docGrid w:linePitch="360"/>
        </w:sectPr>
      </w:pPr>
      <w:commentRangeStart w:id="3"/>
      <w:r>
        <w:t>A</w:t>
      </w:r>
      <w:r w:rsidR="00B71179">
        <w:t>ñadir</w:t>
      </w:r>
      <w:commentRangeEnd w:id="3"/>
      <w:r w:rsidR="00D63AB4">
        <w:rPr>
          <w:rStyle w:val="Refdecomentario"/>
        </w:rPr>
        <w:commentReference w:id="3"/>
      </w:r>
    </w:p>
    <w:p w14:paraId="60C7F20C" w14:textId="77777777"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42A1F426" wp14:editId="5A201EC9">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14:paraId="719D9597" w14:textId="77777777" w:rsidR="005E0A8C" w:rsidRDefault="005E0A8C" w:rsidP="005E0A8C">
      <w:pPr>
        <w:pStyle w:val="Cuerpo"/>
      </w:pP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77777777" w:rsidR="005E0A8C" w:rsidRDefault="00766F82" w:rsidP="005E0A8C">
      <w:pPr>
        <w:pStyle w:val="Cuerpo"/>
      </w:pPr>
      <w:r>
        <w:t>La explicación del diagrama de clases y un poco el papel que tienen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66F82">
      <w:pPr>
        <w:pStyle w:val="Cuerpo"/>
        <w:numPr>
          <w:ilvl w:val="0"/>
          <w:numId w:val="20"/>
        </w:numPr>
      </w:pPr>
      <w:r>
        <w:t xml:space="preserve">Si el que accede a la aplicación es un </w:t>
      </w:r>
      <w:r w:rsidRPr="00766F82">
        <w:rPr>
          <w:b/>
        </w:rPr>
        <w:t>profesor</w:t>
      </w:r>
      <w:r>
        <w:t xml:space="preserve"> entonces:</w:t>
      </w:r>
    </w:p>
    <w:p w14:paraId="5F831ADD" w14:textId="77777777" w:rsidR="00766F82" w:rsidRDefault="00766F82" w:rsidP="00766F82">
      <w:pPr>
        <w:pStyle w:val="Cuerpo"/>
        <w:numPr>
          <w:ilvl w:val="1"/>
          <w:numId w:val="20"/>
        </w:numPr>
      </w:pPr>
      <w:r>
        <w:t>Si es su primer acceso, será redirigido a “TareasController” para que rellene el formulario obligatorio de configuración de parámetros de la tarea.</w:t>
      </w:r>
    </w:p>
    <w:p w14:paraId="43AA8745" w14:textId="77777777" w:rsidR="00766F82" w:rsidRDefault="00766F82" w:rsidP="00766F82">
      <w:pPr>
        <w:pStyle w:val="Cuerpo"/>
        <w:numPr>
          <w:ilvl w:val="1"/>
          <w:numId w:val="20"/>
        </w:numPr>
      </w:pPr>
      <w:r>
        <w:t>En los siguientes accesos, será redirigido al panel principal del profesor que se encuentra en “ProfesoresController”.</w:t>
      </w:r>
    </w:p>
    <w:p w14:paraId="00144CFE" w14:textId="77777777" w:rsidR="00766F82" w:rsidRDefault="00766F82" w:rsidP="00766F82">
      <w:pPr>
        <w:pStyle w:val="Cuerpo"/>
        <w:numPr>
          <w:ilvl w:val="0"/>
          <w:numId w:val="20"/>
        </w:numPr>
      </w:pPr>
      <w:r>
        <w:t xml:space="preserve">Si el que accede a la aplicación es un </w:t>
      </w:r>
      <w:r w:rsidRPr="00766F82">
        <w:rPr>
          <w:b/>
        </w:rPr>
        <w:t>alumno</w:t>
      </w:r>
      <w:r>
        <w:t xml:space="preserve"> entonces:</w:t>
      </w:r>
    </w:p>
    <w:p w14:paraId="25DA6778" w14:textId="77777777" w:rsidR="00766F82" w:rsidRDefault="00766F82" w:rsidP="00766F82">
      <w:pPr>
        <w:pStyle w:val="Cuerpo"/>
        <w:numPr>
          <w:ilvl w:val="1"/>
          <w:numId w:val="20"/>
        </w:numPr>
      </w:pPr>
      <w:r>
        <w:t>Si es su primer acceso, será redirigido a “AlumnosController” donde se procederá a su registro en la aplicación.</w:t>
      </w:r>
    </w:p>
    <w:p w14:paraId="46C02D1A" w14:textId="77777777" w:rsidR="00766F82" w:rsidRDefault="00766F82" w:rsidP="00766F82">
      <w:pPr>
        <w:pStyle w:val="Cuerpo"/>
        <w:numPr>
          <w:ilvl w:val="1"/>
          <w:numId w:val="20"/>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B71179">
      <w:pPr>
        <w:pStyle w:val="Cuerpo"/>
        <w:numPr>
          <w:ilvl w:val="0"/>
          <w:numId w:val="20"/>
        </w:numPr>
      </w:pPr>
      <w:r>
        <w:t>Diagrama de secuencia: “Conexión del usuario (profesor/alumno)”</w:t>
      </w:r>
    </w:p>
    <w:p w14:paraId="550C0D76" w14:textId="77777777" w:rsidR="00B71179" w:rsidRDefault="00B71179" w:rsidP="00B71179">
      <w:pPr>
        <w:pStyle w:val="Cuerpo"/>
        <w:rPr>
          <w:noProof/>
          <w:lang w:eastAsia="es-ES"/>
        </w:rPr>
      </w:pPr>
    </w:p>
    <w:p w14:paraId="4A6D4A66" w14:textId="77777777" w:rsidR="00B71179" w:rsidRDefault="00B71179" w:rsidP="00B71179">
      <w:pPr>
        <w:pStyle w:val="Cuerpo"/>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5DCBFF6C" w14:textId="77777777" w:rsidR="00B71179" w:rsidRDefault="00B71179" w:rsidP="00B71179">
      <w:pPr>
        <w:pStyle w:val="Cuerpo"/>
        <w:numPr>
          <w:ilvl w:val="0"/>
          <w:numId w:val="20"/>
        </w:numPr>
      </w:pPr>
      <w:r>
        <w:t>Diagrama de secuencia: “Registro del profesor”</w:t>
      </w:r>
    </w:p>
    <w:p w14:paraId="7612C04D" w14:textId="77777777" w:rsidR="00B71179" w:rsidRDefault="00B71179" w:rsidP="00B71179">
      <w:pPr>
        <w:pStyle w:val="Cuerpo"/>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486843A8" w14:textId="77777777" w:rsidR="00B71179" w:rsidRDefault="00B71179" w:rsidP="00B71179">
      <w:pPr>
        <w:pStyle w:val="Cuerpo"/>
        <w:numPr>
          <w:ilvl w:val="0"/>
          <w:numId w:val="20"/>
        </w:numPr>
      </w:pPr>
      <w:r>
        <w:t>Diagrama de secuencia: “Profesor configura parámetros de la tarea”</w:t>
      </w:r>
    </w:p>
    <w:p w14:paraId="62F85D45" w14:textId="77777777" w:rsidR="00B71179" w:rsidRDefault="00B71179" w:rsidP="00B71179">
      <w:pPr>
        <w:pStyle w:val="Cuerpo"/>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D1F06B7" w14:textId="77777777" w:rsidR="00380B7E" w:rsidRDefault="00B71179" w:rsidP="00B71179">
      <w:pPr>
        <w:pStyle w:val="Cuerpo"/>
        <w:numPr>
          <w:ilvl w:val="0"/>
          <w:numId w:val="20"/>
        </w:numPr>
      </w:pPr>
      <w:r>
        <w:t>Diagrama de secuencia: “Profesor sube test”</w:t>
      </w:r>
    </w:p>
    <w:p w14:paraId="5A5194D6" w14:textId="77777777" w:rsidR="00B71179" w:rsidRDefault="00B71179" w:rsidP="00380B7E">
      <w:pPr>
        <w:pStyle w:val="Cuerpo"/>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06C7C76A" w14:textId="77777777" w:rsidR="00380B7E" w:rsidRDefault="00B71179" w:rsidP="00380B7E">
      <w:pPr>
        <w:pStyle w:val="Cuerpo"/>
        <w:numPr>
          <w:ilvl w:val="0"/>
          <w:numId w:val="20"/>
        </w:numPr>
      </w:pPr>
      <w:r>
        <w:t>Diagrama de secuencia: “Alumno sube práctica”</w:t>
      </w:r>
    </w:p>
    <w:p w14:paraId="3939CFAD" w14:textId="77777777" w:rsidR="00380B7E" w:rsidRDefault="00380B7E" w:rsidP="00380B7E">
      <w:pPr>
        <w:pStyle w:val="Cuerpo"/>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79E0F317" w14:textId="77777777" w:rsidR="00B71179" w:rsidRDefault="00B71179" w:rsidP="00B71179">
      <w:pPr>
        <w:pStyle w:val="Cuerpo"/>
        <w:numPr>
          <w:ilvl w:val="0"/>
          <w:numId w:val="20"/>
        </w:numPr>
      </w:pPr>
      <w:r>
        <w:t>Diagrama de secuencia: “Alumno sube práctica incorrecta”</w:t>
      </w:r>
    </w:p>
    <w:p w14:paraId="45DAB1FD" w14:textId="77777777" w:rsidR="00380B7E" w:rsidRDefault="00380B7E" w:rsidP="00380B7E">
      <w:pPr>
        <w:pStyle w:val="Cuerpo"/>
        <w:rPr>
          <w:noProof/>
          <w:lang w:eastAsia="es-ES"/>
        </w:rPr>
      </w:pPr>
    </w:p>
    <w:p w14:paraId="71EB21D5" w14:textId="77777777" w:rsidR="00380B7E" w:rsidRPr="00B71179" w:rsidRDefault="00380B7E" w:rsidP="00380B7E">
      <w:pPr>
        <w:pStyle w:val="Cuerpo"/>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7317BD52" w14:textId="77777777" w:rsidR="00FE3480" w:rsidRPr="00FE3480" w:rsidRDefault="00FE3480" w:rsidP="00FE3480">
      <w:r>
        <w:t>Hacer??</w:t>
      </w:r>
    </w:p>
    <w:p w14:paraId="70C6DF5C" w14:textId="77777777" w:rsidR="00A90A9A" w:rsidRDefault="00DB68A6" w:rsidP="00DB68A6">
      <w:r>
        <w:br w:type="page"/>
      </w:r>
    </w:p>
    <w:p w14:paraId="1873ADE8" w14:textId="77777777" w:rsidR="008E2418" w:rsidRDefault="008E2418" w:rsidP="008E2418">
      <w:pPr>
        <w:pStyle w:val="Ttulo1"/>
      </w:pPr>
      <w:r>
        <w:lastRenderedPageBreak/>
        <w:t>Manual del programador</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D63AB4" w:rsidP="00CF7FED">
      <w:pPr>
        <w:pStyle w:val="Prrafodelista"/>
        <w:jc w:val="center"/>
      </w:pPr>
      <w:hyperlink r:id="rId36"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6B695214" w14:textId="77777777" w:rsidR="008E2418" w:rsidRDefault="008E2418" w:rsidP="008E2418">
      <w:pPr>
        <w:pStyle w:val="Prrafodelista"/>
        <w:jc w:val="center"/>
      </w:pPr>
      <w:r>
        <w:rPr>
          <w:noProof/>
          <w:lang w:eastAsia="es-ES"/>
        </w:rPr>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5B18962" w14:textId="77777777" w:rsidR="008E2418" w:rsidRDefault="008E2418" w:rsidP="00EE56E5">
      <w:pPr>
        <w:pStyle w:val="Prrafodelista"/>
        <w:jc w:val="center"/>
      </w:pPr>
      <w:r>
        <w:rPr>
          <w:noProof/>
          <w:lang w:eastAsia="es-ES"/>
        </w:rPr>
        <w:lastRenderedPageBreak/>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8393" cy="3109095"/>
                    </a:xfrm>
                    <a:prstGeom prst="rect">
                      <a:avLst/>
                    </a:prstGeom>
                  </pic:spPr>
                </pic:pic>
              </a:graphicData>
            </a:graphic>
          </wp:inline>
        </w:drawing>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5D72F01E" w14:textId="77777777" w:rsidR="008E2418" w:rsidRDefault="008E2418" w:rsidP="00EE56E5">
      <w:pPr>
        <w:pStyle w:val="Prrafodelista"/>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9121" cy="2769428"/>
                    </a:xfrm>
                    <a:prstGeom prst="rect">
                      <a:avLst/>
                    </a:prstGeom>
                  </pic:spPr>
                </pic:pic>
              </a:graphicData>
            </a:graphic>
          </wp:inline>
        </w:drawing>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079024C0" w14:textId="77777777"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3FDE92FF" w14:textId="77777777" w:rsidR="008E2418" w:rsidRDefault="008E2418" w:rsidP="008E2418">
      <w:r>
        <w:rPr>
          <w:noProof/>
          <w:lang w:eastAsia="es-ES"/>
        </w:rPr>
        <w:drawing>
          <wp:inline distT="0" distB="0" distL="0" distR="0" wp14:anchorId="68DE9C9B" wp14:editId="3F2AD654">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2727" cy="2201865"/>
                    </a:xfrm>
                    <a:prstGeom prst="rect">
                      <a:avLst/>
                    </a:prstGeom>
                  </pic:spPr>
                </pic:pic>
              </a:graphicData>
            </a:graphic>
          </wp:inline>
        </w:drawing>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109D6D59" w14:textId="77777777" w:rsidR="008E2418" w:rsidRDefault="008E2418" w:rsidP="008E2418">
      <w:pPr>
        <w:pStyle w:val="Prrafodelista"/>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1092" cy="991772"/>
                    </a:xfrm>
                    <a:prstGeom prst="rect">
                      <a:avLst/>
                    </a:prstGeom>
                  </pic:spPr>
                </pic:pic>
              </a:graphicData>
            </a:graphic>
          </wp:inline>
        </w:drawing>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A457DA">
      <w:pPr>
        <w:pStyle w:val="Prrafodelista"/>
        <w:numPr>
          <w:ilvl w:val="0"/>
          <w:numId w:val="32"/>
        </w:numPr>
      </w:pPr>
      <w:r>
        <w:t>Accedemos a la web oficial de HeidiSQL cuyo enlace es el siguiente:</w:t>
      </w:r>
    </w:p>
    <w:p w14:paraId="5137935E" w14:textId="77777777" w:rsidR="00A457DA" w:rsidRDefault="00D63AB4" w:rsidP="00A457DA">
      <w:pPr>
        <w:pStyle w:val="Prrafodelista"/>
        <w:ind w:left="720"/>
        <w:jc w:val="center"/>
      </w:pPr>
      <w:hyperlink r:id="rId42" w:history="1">
        <w:r w:rsidR="00A457DA" w:rsidRPr="00E73895">
          <w:rPr>
            <w:rStyle w:val="Hipervnculo"/>
          </w:rPr>
          <w:t>http://www.heidisql.com/</w:t>
        </w:r>
      </w:hyperlink>
    </w:p>
    <w:p w14:paraId="5C1D5E41" w14:textId="77777777" w:rsidR="00A457DA" w:rsidRDefault="00A457DA" w:rsidP="00A457DA">
      <w:pPr>
        <w:pStyle w:val="Prrafodelista"/>
        <w:numPr>
          <w:ilvl w:val="0"/>
          <w:numId w:val="32"/>
        </w:numPr>
      </w:pPr>
      <w:r>
        <w:t>Accedemos a la  pestaña “Downloads” y descargamos el instalador pinchando sobre el botón “HeidiSQL Installer”:</w:t>
      </w:r>
    </w:p>
    <w:p w14:paraId="6DB5CD09" w14:textId="77777777" w:rsidR="00A457DA" w:rsidRDefault="00A457DA" w:rsidP="00B21272">
      <w:pPr>
        <w:jc w:val="center"/>
      </w:pPr>
      <w:r>
        <w:rPr>
          <w:noProof/>
          <w:lang w:eastAsia="es-ES"/>
        </w:rPr>
        <w:lastRenderedPageBreak/>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1749" cy="2395269"/>
                    </a:xfrm>
                    <a:prstGeom prst="rect">
                      <a:avLst/>
                    </a:prstGeom>
                  </pic:spPr>
                </pic:pic>
              </a:graphicData>
            </a:graphic>
          </wp:inline>
        </w:drawing>
      </w:r>
    </w:p>
    <w:p w14:paraId="7287C1E9" w14:textId="77777777"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B21272">
      <w:pPr>
        <w:pStyle w:val="Prrafodelista"/>
        <w:numPr>
          <w:ilvl w:val="0"/>
          <w:numId w:val="33"/>
        </w:numPr>
      </w:pPr>
      <w:r>
        <w:t>Abrimos el programa HeidiSQL, nos conectamos a nuestra base de datos “autocorrecc_tfg” y la seleccionamos.</w:t>
      </w:r>
    </w:p>
    <w:p w14:paraId="7B2EE7A3" w14:textId="77777777"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14:paraId="5179611C" w14:textId="77777777" w:rsidR="00B21272" w:rsidRDefault="00B21272" w:rsidP="00B21272">
      <w:pPr>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9919" cy="2109952"/>
                    </a:xfrm>
                    <a:prstGeom prst="rect">
                      <a:avLst/>
                    </a:prstGeom>
                  </pic:spPr>
                </pic:pic>
              </a:graphicData>
            </a:graphic>
          </wp:inline>
        </w:drawing>
      </w:r>
    </w:p>
    <w:p w14:paraId="388F439E" w14:textId="77777777" w:rsidR="00B21272" w:rsidRDefault="00B21272" w:rsidP="00B21272">
      <w:pPr>
        <w:pStyle w:val="Prrafodelista"/>
        <w:ind w:left="720"/>
      </w:pPr>
    </w:p>
    <w:p w14:paraId="6B21D312" w14:textId="77777777"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14:paraId="0BAB4F1B" w14:textId="77777777" w:rsidR="00B21272" w:rsidRDefault="00B21272" w:rsidP="00B21272">
      <w:pPr>
        <w:jc w:val="center"/>
      </w:pPr>
    </w:p>
    <w:p w14:paraId="46067222" w14:textId="77777777" w:rsidR="00B21272" w:rsidRDefault="00EE0937" w:rsidP="00BE011F">
      <w:pPr>
        <w:pStyle w:val="Ttulo3"/>
      </w:pPr>
      <w:r>
        <w:lastRenderedPageBreak/>
        <w:t>Java JDK y JRE</w:t>
      </w:r>
    </w:p>
    <w:p w14:paraId="00556C74" w14:textId="77777777" w:rsidR="00EE0937" w:rsidRPr="00EE0937" w:rsidRDefault="00EE0937" w:rsidP="00EE0937">
      <w:pPr>
        <w:pStyle w:val="Cuerpo"/>
      </w:pP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EE0937">
      <w:pPr>
        <w:pStyle w:val="Cuerpo"/>
        <w:numPr>
          <w:ilvl w:val="0"/>
          <w:numId w:val="35"/>
        </w:numPr>
      </w:pPr>
      <w:r>
        <w:t>Accedemos a su web oficial desde la siguiente URL:</w:t>
      </w:r>
    </w:p>
    <w:p w14:paraId="153ABFF2" w14:textId="77777777" w:rsidR="00EE0937" w:rsidRDefault="00D63AB4" w:rsidP="00EE0937">
      <w:pPr>
        <w:pStyle w:val="Cuerpo"/>
        <w:ind w:left="720"/>
        <w:jc w:val="center"/>
      </w:pPr>
      <w:hyperlink r:id="rId45" w:history="1">
        <w:r w:rsidR="00EE0937" w:rsidRPr="00E73895">
          <w:rPr>
            <w:rStyle w:val="Hipervnculo"/>
          </w:rPr>
          <w:t>https://maven.apache.org/</w:t>
        </w:r>
      </w:hyperlink>
    </w:p>
    <w:p w14:paraId="09E26C14" w14:textId="77777777" w:rsidR="00EE0937" w:rsidRDefault="00EE0937" w:rsidP="00EE0937">
      <w:pPr>
        <w:pStyle w:val="Cuerpo"/>
        <w:numPr>
          <w:ilvl w:val="0"/>
          <w:numId w:val="35"/>
        </w:numPr>
      </w:pPr>
      <w:r>
        <w:t>Accedemos a la sección “Download”, después al apartado “Files” y seleccionamos el link del fichero binario de extensión .zip:</w:t>
      </w:r>
    </w:p>
    <w:p w14:paraId="4E58E17A" w14:textId="77777777" w:rsidR="00EE0937" w:rsidRDefault="00EE0937" w:rsidP="00EE0937">
      <w:pPr>
        <w:pStyle w:val="Cuerpo"/>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39570"/>
                    </a:xfrm>
                    <a:prstGeom prst="rect">
                      <a:avLst/>
                    </a:prstGeom>
                  </pic:spPr>
                </pic:pic>
              </a:graphicData>
            </a:graphic>
          </wp:inline>
        </w:drawing>
      </w:r>
    </w:p>
    <w:p w14:paraId="42CEF796" w14:textId="77777777" w:rsidR="00EE0937" w:rsidRDefault="00EE0937" w:rsidP="00EE0937">
      <w:pPr>
        <w:pStyle w:val="Cuerpo"/>
        <w:numPr>
          <w:ilvl w:val="0"/>
          <w:numId w:val="35"/>
        </w:numPr>
      </w:pPr>
      <w:r>
        <w:t>Por último extraemos el zip en C:\ y establecemos en las variables de entorno del sistema (Path) la ruta a la carpeta \bin del Maven.</w:t>
      </w:r>
    </w:p>
    <w:p w14:paraId="18FD0F69" w14:textId="77777777" w:rsidR="00EE0937" w:rsidRDefault="00EE0937" w:rsidP="00EE0937">
      <w:pPr>
        <w:pStyle w:val="Ttulo3"/>
      </w:pPr>
      <w:r>
        <w:t>CakePHP</w:t>
      </w:r>
      <w:r w:rsidR="00E11439">
        <w:t xml:space="preserve"> </w:t>
      </w:r>
      <w:r w:rsidR="00E11439">
        <w:rPr>
          <w:color w:val="FF0000"/>
        </w:rPr>
        <w:t>(BORRAR)</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EE0937">
      <w:pPr>
        <w:pStyle w:val="Cuerpo"/>
        <w:numPr>
          <w:ilvl w:val="0"/>
          <w:numId w:val="36"/>
        </w:numPr>
      </w:pPr>
      <w:r>
        <w:t>Accedemos a su web oficial desde la siguiente URL:</w:t>
      </w:r>
    </w:p>
    <w:p w14:paraId="6BD9DD76" w14:textId="77777777" w:rsidR="00EE0937" w:rsidRDefault="00D63AB4" w:rsidP="00EE0937">
      <w:pPr>
        <w:pStyle w:val="Cuerpo"/>
        <w:ind w:left="720"/>
        <w:jc w:val="center"/>
      </w:pPr>
      <w:hyperlink r:id="rId47" w:history="1">
        <w:r w:rsidR="00EE0937" w:rsidRPr="00E73895">
          <w:rPr>
            <w:rStyle w:val="Hipervnculo"/>
          </w:rPr>
          <w:t>http://cakephp.org/</w:t>
        </w:r>
      </w:hyperlink>
    </w:p>
    <w:p w14:paraId="2011D59B" w14:textId="77777777"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673C57C6" w14:textId="77777777" w:rsidR="007B7DC8" w:rsidRDefault="007B7DC8" w:rsidP="007B7DC8">
      <w:pPr>
        <w:pStyle w:val="Cuerpo"/>
      </w:pPr>
      <w:r>
        <w:rPr>
          <w:noProof/>
          <w:lang w:eastAsia="es-ES"/>
        </w:rPr>
        <w:lastRenderedPageBreak/>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66440"/>
                    </a:xfrm>
                    <a:prstGeom prst="rect">
                      <a:avLst/>
                    </a:prstGeom>
                  </pic:spPr>
                </pic:pic>
              </a:graphicData>
            </a:graphic>
          </wp:inline>
        </w:drawing>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B7DC8">
      <w:pPr>
        <w:pStyle w:val="Cuerpo"/>
        <w:numPr>
          <w:ilvl w:val="0"/>
          <w:numId w:val="37"/>
        </w:numPr>
      </w:pPr>
      <w:r>
        <w:t>Acceder a su web oficial:</w:t>
      </w:r>
    </w:p>
    <w:p w14:paraId="3F99DDDC" w14:textId="77777777" w:rsidR="007B7DC8" w:rsidRDefault="00D63AB4" w:rsidP="007B7DC8">
      <w:pPr>
        <w:pStyle w:val="Cuerpo"/>
        <w:ind w:left="720"/>
        <w:jc w:val="center"/>
      </w:pPr>
      <w:hyperlink r:id="rId49" w:history="1">
        <w:r w:rsidR="007B7DC8" w:rsidRPr="00E73895">
          <w:rPr>
            <w:rStyle w:val="Hipervnculo"/>
          </w:rPr>
          <w:t>http://getbootstrap.com/</w:t>
        </w:r>
      </w:hyperlink>
    </w:p>
    <w:p w14:paraId="0CE11C6A" w14:textId="77777777" w:rsidR="007B7DC8" w:rsidRDefault="007B7DC8" w:rsidP="007B7DC8">
      <w:pPr>
        <w:pStyle w:val="Cuerpo"/>
        <w:numPr>
          <w:ilvl w:val="0"/>
          <w:numId w:val="37"/>
        </w:numPr>
      </w:pPr>
      <w:r>
        <w:t>Seleccionar “Download Bootsrap” y volver a seleccionar dicha opción desde la siguiente página:</w:t>
      </w:r>
    </w:p>
    <w:p w14:paraId="330BB9AB" w14:textId="77777777" w:rsidR="007B7DC8" w:rsidRDefault="007B7DC8" w:rsidP="007B7DC8">
      <w:pPr>
        <w:pStyle w:val="Cuerpo"/>
        <w:jc w:val="center"/>
      </w:pPr>
      <w:r>
        <w:rPr>
          <w:noProof/>
          <w:lang w:eastAsia="es-ES"/>
        </w:rPr>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5344" cy="1622620"/>
                    </a:xfrm>
                    <a:prstGeom prst="rect">
                      <a:avLst/>
                    </a:prstGeom>
                  </pic:spPr>
                </pic:pic>
              </a:graphicData>
            </a:graphic>
          </wp:inline>
        </w:drawing>
      </w:r>
    </w:p>
    <w:p w14:paraId="63DEA092" w14:textId="77777777"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14:paraId="6EC2FDDE" w14:textId="77777777" w:rsidR="00EE0937" w:rsidRDefault="00EE56E5" w:rsidP="00EE56E5">
      <w:pPr>
        <w:pStyle w:val="Ttulo3"/>
      </w:pPr>
      <w:r>
        <w:t>Eclipse for PHP Developers</w:t>
      </w:r>
      <w:r w:rsidR="00E11439">
        <w:t xml:space="preserve"> </w:t>
      </w:r>
      <w:r w:rsidR="00E11439">
        <w:rPr>
          <w:color w:val="FF0000"/>
        </w:rPr>
        <w:t>(BORRAR)</w:t>
      </w:r>
    </w:p>
    <w:p w14:paraId="49921F04" w14:textId="77777777" w:rsidR="00EE56E5" w:rsidRDefault="00EE56E5" w:rsidP="00EE56E5">
      <w:pPr>
        <w:pStyle w:val="Cuerpo"/>
      </w:pPr>
      <w:r>
        <w:t>Para editar y realizar todo el código de la aplicación se ha utilizado el IDE Eclipse for PHP Developers, aunque podría haberse utilizado cualquier otro.</w:t>
      </w:r>
    </w:p>
    <w:p w14:paraId="05BCAF8D" w14:textId="77777777" w:rsidR="00EE56E5" w:rsidRDefault="00EE56E5" w:rsidP="00EE56E5">
      <w:pPr>
        <w:pStyle w:val="Cuerpo"/>
      </w:pPr>
      <w:r>
        <w:lastRenderedPageBreak/>
        <w:t>Para su instalación simplemente habría que:</w:t>
      </w:r>
    </w:p>
    <w:p w14:paraId="32A7788F" w14:textId="77777777" w:rsidR="00EE56E5" w:rsidRDefault="00EE56E5" w:rsidP="00EE56E5">
      <w:pPr>
        <w:pStyle w:val="Cuerpo"/>
        <w:numPr>
          <w:ilvl w:val="0"/>
          <w:numId w:val="38"/>
        </w:numPr>
      </w:pPr>
      <w:r>
        <w:t xml:space="preserve">Acceder a la URL </w:t>
      </w:r>
      <w:hyperlink r:id="rId51" w:history="1">
        <w:r w:rsidRPr="00E73895">
          <w:rPr>
            <w:rStyle w:val="Hipervnculo"/>
          </w:rPr>
          <w:t>http://www.eclipse.org/downloads/</w:t>
        </w:r>
      </w:hyperlink>
      <w:r>
        <w:t xml:space="preserve"> y seleccionar la arquitectura que se corresponda con nuestro sistema operativo:</w:t>
      </w:r>
    </w:p>
    <w:p w14:paraId="5DC8D299" w14:textId="77777777" w:rsidR="00EE56E5" w:rsidRDefault="00EE56E5" w:rsidP="00EE56E5">
      <w:pPr>
        <w:pStyle w:val="Cuerpo"/>
        <w:ind w:left="360"/>
        <w:jc w:val="center"/>
      </w:pPr>
      <w:r>
        <w:rPr>
          <w:noProof/>
          <w:lang w:eastAsia="es-ES"/>
        </w:rPr>
        <w:drawing>
          <wp:inline distT="0" distB="0" distL="0" distR="0" wp14:anchorId="1A3E254B" wp14:editId="5D297C65">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1117" cy="2575158"/>
                    </a:xfrm>
                    <a:prstGeom prst="rect">
                      <a:avLst/>
                    </a:prstGeom>
                  </pic:spPr>
                </pic:pic>
              </a:graphicData>
            </a:graphic>
          </wp:inline>
        </w:drawing>
      </w:r>
    </w:p>
    <w:p w14:paraId="7C4430D0" w14:textId="77777777"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14:paraId="5F1197B8" w14:textId="77777777" w:rsidR="00A457DA" w:rsidRPr="00A457DA" w:rsidRDefault="00EE56E5" w:rsidP="00EE56E5">
      <w:pPr>
        <w:pStyle w:val="Cuerpo"/>
        <w:ind w:left="360"/>
        <w:jc w:val="center"/>
      </w:pPr>
      <w:r>
        <w:rPr>
          <w:noProof/>
          <w:lang w:eastAsia="es-ES"/>
        </w:rPr>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D63AB4" w:rsidP="00EE0937">
      <w:pPr>
        <w:pStyle w:val="Prrafodelista"/>
        <w:jc w:val="center"/>
      </w:pPr>
      <w:hyperlink r:id="rId54"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A5190A9" w14:textId="77777777" w:rsidR="008E2418" w:rsidRDefault="008E2418" w:rsidP="008E2418">
      <w:pPr>
        <w:pStyle w:val="Prrafodelista"/>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6790"/>
                    </a:xfrm>
                    <a:prstGeom prst="rect">
                      <a:avLst/>
                    </a:prstGeom>
                  </pic:spPr>
                </pic:pic>
              </a:graphicData>
            </a:graphic>
          </wp:inline>
        </w:drawing>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48DBC057" w14:textId="77777777" w:rsidR="008E2418" w:rsidRDefault="008E2418" w:rsidP="008E2418">
      <w:pPr>
        <w:pStyle w:val="Prrafodelista"/>
      </w:pPr>
      <w:r>
        <w:rPr>
          <w:noProof/>
          <w:lang w:eastAsia="es-ES"/>
        </w:rPr>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928745"/>
                    </a:xfrm>
                    <a:prstGeom prst="rect">
                      <a:avLst/>
                    </a:prstGeom>
                  </pic:spPr>
                </pic:pic>
              </a:graphicData>
            </a:graphic>
          </wp:inline>
        </w:drawing>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7C21CED3" w14:textId="77777777" w:rsidR="008E2418" w:rsidRDefault="008E2418" w:rsidP="008E2418">
      <w:pPr>
        <w:pStyle w:val="Prrafodelista"/>
      </w:pPr>
      <w:r>
        <w:rPr>
          <w:noProof/>
          <w:lang w:eastAsia="es-ES"/>
        </w:rPr>
        <w:lastRenderedPageBreak/>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0259" cy="1924941"/>
                    </a:xfrm>
                    <a:prstGeom prst="rect">
                      <a:avLst/>
                    </a:prstGeom>
                  </pic:spPr>
                </pic:pic>
              </a:graphicData>
            </a:graphic>
          </wp:inline>
        </w:drawing>
      </w:r>
    </w:p>
    <w:p w14:paraId="38086306" w14:textId="77777777" w:rsidR="008E2418" w:rsidRDefault="008E2418" w:rsidP="008E2418">
      <w:pPr>
        <w:pStyle w:val="Prrafodelista"/>
      </w:pP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7B777582" w14:textId="77777777" w:rsidR="008E2418" w:rsidRDefault="008E2418" w:rsidP="00DC6AD5">
      <w:pPr>
        <w:pStyle w:val="Prrafodelista"/>
        <w:numPr>
          <w:ilvl w:val="1"/>
          <w:numId w:val="5"/>
        </w:numPr>
        <w:contextualSpacing/>
      </w:pPr>
      <w:r>
        <w:t>Nombre corto del sitio: TFG</w:t>
      </w:r>
    </w:p>
    <w:p w14:paraId="30E3E8E0" w14:textId="77777777" w:rsidR="008E2418" w:rsidRDefault="008E2418" w:rsidP="008E2418">
      <w:pPr>
        <w:pStyle w:val="Prrafodelista"/>
        <w:ind w:left="1440"/>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10FAAC7E" w14:textId="77777777" w:rsidR="008E2418" w:rsidRDefault="00D63AB4" w:rsidP="008E2418">
      <w:pPr>
        <w:pStyle w:val="Prrafodelista"/>
      </w:pPr>
      <w:hyperlink r:id="rId58" w:history="1">
        <w:r w:rsidR="008E2418" w:rsidRPr="007F6D9F">
          <w:rPr>
            <w:rStyle w:val="Hipervnculo"/>
          </w:rPr>
          <w:t>https://moodle.org/plugins/pluginversions.php?plugin=local_ltiprovider</w:t>
        </w:r>
      </w:hyperlink>
    </w:p>
    <w:p w14:paraId="7BB807CE" w14:textId="77777777" w:rsidR="008E2418" w:rsidRDefault="008E2418" w:rsidP="008E2418">
      <w:pPr>
        <w:pStyle w:val="Prrafodelista"/>
      </w:pPr>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362E39E7" w14:textId="77777777" w:rsidR="008E2418" w:rsidRDefault="008E2418" w:rsidP="008E2418">
      <w:pPr>
        <w:pStyle w:val="Prrafodelista"/>
        <w:jc w:val="center"/>
      </w:pPr>
      <w:r>
        <w:t>“</w:t>
      </w:r>
      <w:r w:rsidRPr="00D0482C">
        <w:t>C:\wamp\www\moodle\local</w:t>
      </w:r>
      <w:r>
        <w:t>”</w:t>
      </w:r>
    </w:p>
    <w:p w14:paraId="2670184E" w14:textId="77777777" w:rsidR="008E2418" w:rsidRDefault="008E2418" w:rsidP="008E2418">
      <w:pPr>
        <w:pStyle w:val="Prrafodelista"/>
      </w:pPr>
    </w:p>
    <w:p w14:paraId="35612375" w14:textId="77777777"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6A99FF0A" w14:textId="77777777" w:rsidR="008E2418" w:rsidRDefault="008E2418" w:rsidP="008E2418">
      <w:pPr>
        <w:pStyle w:val="Ttulo3"/>
      </w:pPr>
      <w:r>
        <w:t>Webmin</w:t>
      </w:r>
      <w:r w:rsidR="00382AC8">
        <w:t xml:space="preserve"> (</w:t>
      </w:r>
      <w:r w:rsidR="00382AC8" w:rsidRPr="00382AC8">
        <w:rPr>
          <w:color w:val="FF0000"/>
        </w:rPr>
        <w:t>BORRAR?????)</w:t>
      </w:r>
    </w:p>
    <w:p w14:paraId="30DA2409" w14:textId="77777777" w:rsidR="008E2418" w:rsidRDefault="008E2418" w:rsidP="008E2418">
      <w:r>
        <w:t>La instalación de esta herramienta nos va a permitir la configuración de los sistemas vía web, que en nuestro caso la utilizaremos para crear dos servidores o sitios:</w:t>
      </w:r>
    </w:p>
    <w:p w14:paraId="3BA53B58" w14:textId="77777777" w:rsidR="008E2418" w:rsidRDefault="008E2418" w:rsidP="00DC6AD5">
      <w:pPr>
        <w:pStyle w:val="Prrafodelista"/>
        <w:numPr>
          <w:ilvl w:val="0"/>
          <w:numId w:val="8"/>
        </w:numPr>
        <w:contextualSpacing/>
      </w:pPr>
      <w:r>
        <w:t>Uno para Moodle</w:t>
      </w:r>
    </w:p>
    <w:p w14:paraId="4CE28326" w14:textId="77777777" w:rsidR="008E2418" w:rsidRDefault="008E2418" w:rsidP="00DC6AD5">
      <w:pPr>
        <w:pStyle w:val="Prrafodelista"/>
        <w:numPr>
          <w:ilvl w:val="0"/>
          <w:numId w:val="8"/>
        </w:numPr>
        <w:contextualSpacing/>
      </w:pPr>
      <w:r>
        <w:t>Y otro para las pruebas</w:t>
      </w:r>
    </w:p>
    <w:p w14:paraId="28CE1D07" w14:textId="77777777" w:rsidR="008E2418" w:rsidRDefault="008E2418" w:rsidP="008E2418">
      <w:r>
        <w:t>El proceso para llevar a cabo la instalación va a ser el siguiente:</w:t>
      </w:r>
    </w:p>
    <w:p w14:paraId="063C4F51" w14:textId="77777777"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14:paraId="52BB8BA0" w14:textId="77777777" w:rsidR="008E2418" w:rsidRDefault="00D63AB4" w:rsidP="008E2418">
      <w:pPr>
        <w:pStyle w:val="Prrafodelista"/>
        <w:jc w:val="center"/>
      </w:pPr>
      <w:hyperlink r:id="rId59" w:history="1">
        <w:r w:rsidR="008E2418" w:rsidRPr="000F15AE">
          <w:rPr>
            <w:rStyle w:val="Hipervnculo"/>
          </w:rPr>
          <w:t>http://www.webmin.com/download.html</w:t>
        </w:r>
      </w:hyperlink>
    </w:p>
    <w:p w14:paraId="7FE8519D" w14:textId="77777777" w:rsidR="008E2418" w:rsidRDefault="008E2418" w:rsidP="008E2418">
      <w:pPr>
        <w:pStyle w:val="Prrafodelista"/>
        <w:jc w:val="center"/>
      </w:pPr>
    </w:p>
    <w:p w14:paraId="0E8FE1BC" w14:textId="77777777" w:rsidR="008E2418" w:rsidRDefault="008E2418" w:rsidP="00DC6AD5">
      <w:pPr>
        <w:pStyle w:val="Prrafodelista"/>
        <w:numPr>
          <w:ilvl w:val="0"/>
          <w:numId w:val="9"/>
        </w:numPr>
        <w:contextualSpacing/>
      </w:pPr>
      <w:r>
        <w:t>Dicho zip le descomprimimos en el disco C, quedándonos así la siguiente carpeta:</w:t>
      </w:r>
    </w:p>
    <w:p w14:paraId="40D399C7" w14:textId="77777777" w:rsidR="008E2418" w:rsidRDefault="008E2418" w:rsidP="008E2418">
      <w:pPr>
        <w:pStyle w:val="Prrafodelista"/>
        <w:jc w:val="center"/>
      </w:pPr>
      <w:r>
        <w:t>“C:\webmin”</w:t>
      </w:r>
    </w:p>
    <w:p w14:paraId="10BF2EC7" w14:textId="77777777" w:rsidR="008E2418" w:rsidRDefault="008E2418" w:rsidP="008E2418">
      <w:pPr>
        <w:pStyle w:val="Prrafodelista"/>
      </w:pPr>
    </w:p>
    <w:p w14:paraId="117246B6" w14:textId="77777777" w:rsidR="008E2418" w:rsidRDefault="008E2418" w:rsidP="00DC6AD5">
      <w:pPr>
        <w:pStyle w:val="Prrafodelista"/>
        <w:numPr>
          <w:ilvl w:val="0"/>
          <w:numId w:val="9"/>
        </w:numPr>
        <w:contextualSpacing/>
      </w:pPr>
      <w:r>
        <w:t>Instalamos la última versión de ActivateState Perl (x86) desde el siguiente enlace:</w:t>
      </w:r>
    </w:p>
    <w:p w14:paraId="680F735B" w14:textId="77777777" w:rsidR="008E2418" w:rsidRDefault="00D63AB4" w:rsidP="008E2418">
      <w:pPr>
        <w:pStyle w:val="Prrafodelista"/>
        <w:jc w:val="center"/>
      </w:pPr>
      <w:hyperlink r:id="rId60" w:history="1">
        <w:r w:rsidR="008E2418" w:rsidRPr="000F15AE">
          <w:rPr>
            <w:rStyle w:val="Hipervnculo"/>
          </w:rPr>
          <w:t>http://www.activestate.com/activeperl/downloads</w:t>
        </w:r>
      </w:hyperlink>
    </w:p>
    <w:p w14:paraId="33C94F96" w14:textId="77777777" w:rsidR="008E2418" w:rsidRDefault="008E2418" w:rsidP="008E2418">
      <w:pPr>
        <w:pStyle w:val="Prrafodelista"/>
        <w:jc w:val="center"/>
      </w:pPr>
    </w:p>
    <w:p w14:paraId="4CFF0C0D" w14:textId="77777777" w:rsidR="008E2418" w:rsidRDefault="008E2418" w:rsidP="00DC6AD5">
      <w:pPr>
        <w:pStyle w:val="Prrafodelista"/>
        <w:numPr>
          <w:ilvl w:val="0"/>
          <w:numId w:val="9"/>
        </w:numPr>
        <w:contextualSpacing/>
      </w:pPr>
      <w:r>
        <w:t>Descargamos el programa process.exe desde el siguiente enlace:</w:t>
      </w:r>
    </w:p>
    <w:p w14:paraId="6F7E3167" w14:textId="77777777" w:rsidR="008E2418" w:rsidRDefault="00D63AB4" w:rsidP="008E2418">
      <w:pPr>
        <w:pStyle w:val="Prrafodelista"/>
        <w:jc w:val="center"/>
      </w:pPr>
      <w:hyperlink r:id="rId61" w:history="1">
        <w:r w:rsidR="008E2418" w:rsidRPr="000F15AE">
          <w:rPr>
            <w:rStyle w:val="Hipervnculo"/>
          </w:rPr>
          <w:t>http://retired.beyondlogic.org/solutions/processutil/processutil.htm</w:t>
        </w:r>
      </w:hyperlink>
    </w:p>
    <w:p w14:paraId="573A1EB9" w14:textId="77777777" w:rsidR="008E2418" w:rsidRDefault="008E2418" w:rsidP="008E2418">
      <w:pPr>
        <w:pStyle w:val="Prrafodelista"/>
      </w:pPr>
    </w:p>
    <w:p w14:paraId="6BB98508" w14:textId="77777777" w:rsidR="008E2418" w:rsidRDefault="008E2418" w:rsidP="00DC6AD5">
      <w:pPr>
        <w:pStyle w:val="Prrafodelista"/>
        <w:numPr>
          <w:ilvl w:val="0"/>
          <w:numId w:val="9"/>
        </w:numPr>
        <w:contextualSpacing/>
      </w:pPr>
      <w:r>
        <w:t>Se descargará un zip el cual le extraeremos en el disco C, y de esta forma tendremos la siguiente carpeta:</w:t>
      </w:r>
    </w:p>
    <w:p w14:paraId="47317E57" w14:textId="77777777" w:rsidR="008E2418" w:rsidRDefault="008E2418" w:rsidP="008E2418">
      <w:pPr>
        <w:pStyle w:val="Prrafodelista"/>
        <w:jc w:val="center"/>
      </w:pPr>
      <w:r>
        <w:t>“C:\process203”</w:t>
      </w:r>
    </w:p>
    <w:p w14:paraId="50C8A1F3" w14:textId="77777777" w:rsidR="008E2418" w:rsidRDefault="008E2418" w:rsidP="008E2418">
      <w:pPr>
        <w:pStyle w:val="Prrafodelista"/>
        <w:jc w:val="center"/>
      </w:pPr>
    </w:p>
    <w:p w14:paraId="3BF9D905" w14:textId="77777777" w:rsidR="008E2418" w:rsidRDefault="008E2418" w:rsidP="00DC6AD5">
      <w:pPr>
        <w:pStyle w:val="Prrafodelista"/>
        <w:numPr>
          <w:ilvl w:val="0"/>
          <w:numId w:val="9"/>
        </w:numPr>
        <w:contextualSpacing/>
      </w:pPr>
      <w:r>
        <w:t>Para que sea reconocible, añadiremos dicha ruta a la variable PATH del sistema:</w:t>
      </w:r>
    </w:p>
    <w:p w14:paraId="7B076450" w14:textId="77777777" w:rsidR="008E2418" w:rsidRDefault="008E2418" w:rsidP="008E2418">
      <w:pPr>
        <w:pStyle w:val="Prrafodelista"/>
        <w:jc w:val="center"/>
      </w:pPr>
      <w:r>
        <w:rPr>
          <w:noProof/>
          <w:lang w:eastAsia="es-ES"/>
        </w:rPr>
        <w:drawing>
          <wp:inline distT="0" distB="0" distL="0" distR="0" wp14:anchorId="504CDDA9" wp14:editId="2FE06FA4">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0925" cy="1457325"/>
                    </a:xfrm>
                    <a:prstGeom prst="rect">
                      <a:avLst/>
                    </a:prstGeom>
                  </pic:spPr>
                </pic:pic>
              </a:graphicData>
            </a:graphic>
          </wp:inline>
        </w:drawing>
      </w:r>
    </w:p>
    <w:p w14:paraId="65A0468C" w14:textId="77777777" w:rsidR="008E2418" w:rsidRDefault="008E2418" w:rsidP="008E2418">
      <w:pPr>
        <w:pStyle w:val="Prrafodelista"/>
        <w:jc w:val="center"/>
      </w:pPr>
    </w:p>
    <w:p w14:paraId="50BF61DE" w14:textId="77777777"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14:paraId="591A68E6" w14:textId="77777777" w:rsidR="008E2418" w:rsidRDefault="008E2418" w:rsidP="008E2418">
      <w:pPr>
        <w:pStyle w:val="Prrafodelista"/>
      </w:pPr>
    </w:p>
    <w:p w14:paraId="653724EE" w14:textId="77777777" w:rsidR="008E2418" w:rsidRDefault="008E2418" w:rsidP="008E2418">
      <w:pPr>
        <w:pStyle w:val="Prrafodelista"/>
        <w:jc w:val="center"/>
      </w:pPr>
      <w:r w:rsidRPr="005C31F5">
        <w:rPr>
          <w:noProof/>
          <w:lang w:eastAsia="es-ES"/>
        </w:rPr>
        <w:drawing>
          <wp:inline distT="0" distB="0" distL="0" distR="0" wp14:anchorId="5027B8D9" wp14:editId="1EEB479B">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14:paraId="0F90B573" w14:textId="77777777" w:rsidR="008E2418" w:rsidRDefault="008E2418" w:rsidP="008E2418">
      <w:pPr>
        <w:pStyle w:val="Prrafodelista"/>
        <w:jc w:val="center"/>
      </w:pPr>
    </w:p>
    <w:p w14:paraId="3D8DC156" w14:textId="77777777" w:rsidR="008E2418" w:rsidRDefault="008E2418" w:rsidP="00DC6AD5">
      <w:pPr>
        <w:pStyle w:val="Prrafodelista"/>
        <w:numPr>
          <w:ilvl w:val="0"/>
          <w:numId w:val="9"/>
        </w:numPr>
        <w:contextualSpacing/>
      </w:pPr>
      <w:r>
        <w:t>Creamos el directorio “C:\temp”.</w:t>
      </w:r>
    </w:p>
    <w:p w14:paraId="023EE1CE" w14:textId="77777777"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14:paraId="41693BFB" w14:textId="77777777"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14:paraId="7D2EE319" w14:textId="77777777" w:rsidR="008E2418" w:rsidRPr="005C31F5" w:rsidRDefault="008E2418" w:rsidP="00DC6AD5">
      <w:pPr>
        <w:pStyle w:val="Prrafodelista"/>
        <w:numPr>
          <w:ilvl w:val="0"/>
          <w:numId w:val="10"/>
        </w:numPr>
        <w:contextualSpacing/>
        <w:rPr>
          <w:b/>
        </w:rPr>
      </w:pPr>
      <w:r>
        <w:rPr>
          <w:b/>
        </w:rPr>
        <w:t>Log file directory [/var/webmin]:</w:t>
      </w:r>
      <w:r>
        <w:t xml:space="preserve"> C:\webmin\log </w:t>
      </w:r>
    </w:p>
    <w:p w14:paraId="0ACB41E7" w14:textId="77777777"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14:paraId="32ABEC4C" w14:textId="77777777" w:rsidR="008E2418" w:rsidRDefault="008E2418" w:rsidP="00DC6AD5">
      <w:pPr>
        <w:pStyle w:val="Prrafodelista"/>
        <w:numPr>
          <w:ilvl w:val="0"/>
          <w:numId w:val="10"/>
        </w:numPr>
        <w:contextualSpacing/>
      </w:pPr>
      <w:r>
        <w:rPr>
          <w:b/>
        </w:rPr>
        <w:t xml:space="preserve">Web server port (default 10000): </w:t>
      </w:r>
      <w:r>
        <w:t>Pulsamos ENTER</w:t>
      </w:r>
    </w:p>
    <w:p w14:paraId="0894EDFD" w14:textId="77777777" w:rsidR="008E2418" w:rsidRDefault="008E2418" w:rsidP="00DC6AD5">
      <w:pPr>
        <w:pStyle w:val="Prrafodelista"/>
        <w:numPr>
          <w:ilvl w:val="0"/>
          <w:numId w:val="10"/>
        </w:numPr>
        <w:contextualSpacing/>
      </w:pPr>
      <w:r>
        <w:rPr>
          <w:b/>
        </w:rPr>
        <w:t>Login name (default admin):</w:t>
      </w:r>
      <w:r>
        <w:t xml:space="preserve"> Pulsamos ENTER</w:t>
      </w:r>
    </w:p>
    <w:p w14:paraId="547AB63C" w14:textId="77777777" w:rsidR="008E2418" w:rsidRDefault="008E2418" w:rsidP="00DC6AD5">
      <w:pPr>
        <w:pStyle w:val="Prrafodelista"/>
        <w:numPr>
          <w:ilvl w:val="0"/>
          <w:numId w:val="10"/>
        </w:numPr>
        <w:contextualSpacing/>
      </w:pPr>
      <w:r>
        <w:rPr>
          <w:b/>
        </w:rPr>
        <w:t>Login password:</w:t>
      </w:r>
      <w:r>
        <w:t xml:space="preserve"> admin</w:t>
      </w:r>
    </w:p>
    <w:p w14:paraId="02AE05E6" w14:textId="77777777" w:rsidR="008E2418" w:rsidRDefault="008E2418" w:rsidP="00DC6AD5">
      <w:pPr>
        <w:pStyle w:val="Prrafodelista"/>
        <w:numPr>
          <w:ilvl w:val="0"/>
          <w:numId w:val="10"/>
        </w:numPr>
        <w:contextualSpacing/>
      </w:pPr>
      <w:r>
        <w:rPr>
          <w:b/>
        </w:rPr>
        <w:t>Password again:</w:t>
      </w:r>
      <w:r>
        <w:t xml:space="preserve"> admin</w:t>
      </w:r>
    </w:p>
    <w:p w14:paraId="692503D2" w14:textId="77777777" w:rsidR="008E2418" w:rsidRDefault="008E2418" w:rsidP="00DC6AD5">
      <w:pPr>
        <w:pStyle w:val="Prrafodelista"/>
        <w:numPr>
          <w:ilvl w:val="0"/>
          <w:numId w:val="10"/>
        </w:numPr>
        <w:contextualSpacing/>
      </w:pPr>
      <w:r>
        <w:rPr>
          <w:b/>
        </w:rPr>
        <w:t>Start Webmin at boot time (y/n):</w:t>
      </w:r>
      <w:r>
        <w:t xml:space="preserve"> y</w:t>
      </w:r>
    </w:p>
    <w:p w14:paraId="4C108321" w14:textId="77777777" w:rsidR="008E2418" w:rsidRDefault="008E2418" w:rsidP="008E2418">
      <w:pPr>
        <w:pStyle w:val="Prrafodelista"/>
        <w:ind w:left="1440"/>
      </w:pPr>
    </w:p>
    <w:p w14:paraId="308372CA" w14:textId="77777777"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14:paraId="3DD77524" w14:textId="77777777" w:rsidR="008E2418" w:rsidRDefault="008E2418" w:rsidP="008E2418">
      <w:pPr>
        <w:pStyle w:val="Prrafodelista"/>
        <w:jc w:val="center"/>
      </w:pPr>
      <w:r>
        <w:rPr>
          <w:noProof/>
          <w:lang w:eastAsia="es-ES"/>
        </w:rPr>
        <w:drawing>
          <wp:inline distT="0" distB="0" distL="0" distR="0" wp14:anchorId="4326D8EE" wp14:editId="445CF136">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7300" cy="781050"/>
                    </a:xfrm>
                    <a:prstGeom prst="rect">
                      <a:avLst/>
                    </a:prstGeom>
                  </pic:spPr>
                </pic:pic>
              </a:graphicData>
            </a:graphic>
          </wp:inline>
        </w:drawing>
      </w:r>
    </w:p>
    <w:p w14:paraId="0DB5C40B" w14:textId="77777777" w:rsidR="008E2418" w:rsidRDefault="008E2418" w:rsidP="008E2418">
      <w:pPr>
        <w:pStyle w:val="Ttulo3"/>
      </w:pPr>
      <w:r>
        <w:t>Hosts Virtuales</w:t>
      </w:r>
    </w:p>
    <w:p w14:paraId="112E84EF" w14:textId="77777777" w:rsidR="008E2418" w:rsidRDefault="008E2418" w:rsidP="008E2418">
      <w:r>
        <w:t>Se va a proceder a la creación de dos Hosts Virtuales en Apache:</w:t>
      </w:r>
    </w:p>
    <w:p w14:paraId="40AE7B5F" w14:textId="77777777" w:rsidR="008E2418" w:rsidRDefault="008E2418" w:rsidP="00DC6AD5">
      <w:pPr>
        <w:pStyle w:val="Prrafodelista"/>
        <w:numPr>
          <w:ilvl w:val="0"/>
          <w:numId w:val="11"/>
        </w:numPr>
        <w:contextualSpacing/>
      </w:pPr>
      <w:r>
        <w:t>Uno para Moodle de nombre “moodle”.</w:t>
      </w:r>
    </w:p>
    <w:p w14:paraId="00BFCE59" w14:textId="77777777" w:rsidR="008E2418" w:rsidRDefault="008E2418" w:rsidP="00DC6AD5">
      <w:pPr>
        <w:pStyle w:val="Prrafodelista"/>
        <w:numPr>
          <w:ilvl w:val="0"/>
          <w:numId w:val="11"/>
        </w:numPr>
        <w:contextualSpacing/>
      </w:pPr>
      <w:r>
        <w:t>Otro para las Pruebas de nombre “pruebas”.</w:t>
      </w:r>
    </w:p>
    <w:p w14:paraId="595BCFD9" w14:textId="77777777" w:rsidR="008E2418" w:rsidRDefault="008E2418" w:rsidP="008E2418">
      <w:r>
        <w:t>Los pasos a seguir son los siguientes:</w:t>
      </w:r>
    </w:p>
    <w:p w14:paraId="3241956B" w14:textId="77777777"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14:paraId="190E0A28" w14:textId="77777777" w:rsidR="008E2418" w:rsidRDefault="008E2418" w:rsidP="008E2418">
      <w:pPr>
        <w:pStyle w:val="Prrafodelista"/>
      </w:pPr>
    </w:p>
    <w:p w14:paraId="4AA863AB" w14:textId="77777777" w:rsidR="008E2418" w:rsidRDefault="008E2418" w:rsidP="008E2418">
      <w:pPr>
        <w:pStyle w:val="Prrafodelista"/>
        <w:jc w:val="center"/>
      </w:pPr>
      <w:r>
        <w:t>“</w:t>
      </w:r>
      <w:r w:rsidRPr="00F90512">
        <w:t>C:\wamp\www\servidores</w:t>
      </w:r>
      <w:r>
        <w:t>”</w:t>
      </w:r>
    </w:p>
    <w:p w14:paraId="3904675F" w14:textId="77777777" w:rsidR="008E2418" w:rsidRDefault="008E2418" w:rsidP="008E2418">
      <w:pPr>
        <w:pStyle w:val="Prrafodelista"/>
      </w:pPr>
    </w:p>
    <w:p w14:paraId="78FE6F97" w14:textId="77777777"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14:paraId="540BEA04" w14:textId="77777777"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14:paraId="681D8686" w14:textId="77777777" w:rsidR="008E2418" w:rsidRDefault="008E2418" w:rsidP="008E2418">
      <w:pPr>
        <w:pStyle w:val="Prrafodelista"/>
      </w:pPr>
    </w:p>
    <w:p w14:paraId="4FBEB22C" w14:textId="77777777" w:rsidR="008E2418" w:rsidRDefault="008E2418" w:rsidP="008E2418">
      <w:pPr>
        <w:pStyle w:val="Prrafodelista"/>
        <w:jc w:val="center"/>
      </w:pPr>
      <w:r>
        <w:rPr>
          <w:noProof/>
          <w:lang w:eastAsia="es-ES"/>
        </w:rPr>
        <w:drawing>
          <wp:inline distT="0" distB="0" distL="0" distR="0" wp14:anchorId="3C9E7AC9" wp14:editId="26D94684">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5975" cy="552450"/>
                    </a:xfrm>
                    <a:prstGeom prst="rect">
                      <a:avLst/>
                    </a:prstGeom>
                  </pic:spPr>
                </pic:pic>
              </a:graphicData>
            </a:graphic>
          </wp:inline>
        </w:drawing>
      </w:r>
    </w:p>
    <w:p w14:paraId="61C6269D" w14:textId="77777777" w:rsidR="008E2418" w:rsidRDefault="008E2418" w:rsidP="008E2418">
      <w:pPr>
        <w:pStyle w:val="Prrafodelista"/>
        <w:jc w:val="center"/>
      </w:pPr>
    </w:p>
    <w:p w14:paraId="09C42CB4" w14:textId="77777777" w:rsidR="008E2418" w:rsidRDefault="008E2418" w:rsidP="008E2418">
      <w:pPr>
        <w:pStyle w:val="Prrafodelista"/>
      </w:pPr>
      <w:r>
        <w:t>Guardamos dicho fichero “hosts” y lo cerramos.</w:t>
      </w:r>
    </w:p>
    <w:p w14:paraId="45F3BCCC" w14:textId="77777777" w:rsidR="008E2418" w:rsidRDefault="008E2418" w:rsidP="008E2418">
      <w:pPr>
        <w:pStyle w:val="Prrafodelista"/>
      </w:pPr>
    </w:p>
    <w:p w14:paraId="329EBBEC" w14:textId="77777777"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14:paraId="0E9C1019" w14:textId="77777777" w:rsidR="008E2418" w:rsidRDefault="008E2418" w:rsidP="008E2418">
      <w:pPr>
        <w:pStyle w:val="Prrafodelista"/>
      </w:pPr>
    </w:p>
    <w:p w14:paraId="14224DE0" w14:textId="77777777" w:rsidR="008E2418" w:rsidRDefault="008E2418" w:rsidP="008E2418">
      <w:pPr>
        <w:pStyle w:val="Prrafodelista"/>
        <w:jc w:val="center"/>
      </w:pPr>
      <w:r>
        <w:rPr>
          <w:noProof/>
          <w:lang w:eastAsia="es-ES"/>
        </w:rPr>
        <w:drawing>
          <wp:inline distT="0" distB="0" distL="0" distR="0" wp14:anchorId="7872F317" wp14:editId="6CE4C1F3">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3700" cy="352425"/>
                    </a:xfrm>
                    <a:prstGeom prst="rect">
                      <a:avLst/>
                    </a:prstGeom>
                  </pic:spPr>
                </pic:pic>
              </a:graphicData>
            </a:graphic>
          </wp:inline>
        </w:drawing>
      </w:r>
    </w:p>
    <w:p w14:paraId="03124619" w14:textId="77777777" w:rsidR="008E2418" w:rsidRDefault="008E2418" w:rsidP="008E2418">
      <w:pPr>
        <w:pStyle w:val="Prrafodelista"/>
      </w:pPr>
    </w:p>
    <w:p w14:paraId="6F17D7A4" w14:textId="77777777" w:rsidR="008E2418" w:rsidRDefault="008E2418" w:rsidP="00DC6AD5">
      <w:pPr>
        <w:pStyle w:val="Prrafodelista"/>
        <w:numPr>
          <w:ilvl w:val="0"/>
          <w:numId w:val="12"/>
        </w:numPr>
        <w:contextualSpacing/>
      </w:pPr>
      <w:r>
        <w:t>Eliminamos el comentario # del principio de la segunda línea, quedándonos así la sección de la siguiente forma:</w:t>
      </w:r>
    </w:p>
    <w:p w14:paraId="00B88F04" w14:textId="77777777" w:rsidR="008E2418" w:rsidRDefault="008E2418" w:rsidP="008E2418">
      <w:pPr>
        <w:pStyle w:val="Prrafodelista"/>
      </w:pPr>
    </w:p>
    <w:p w14:paraId="43534E2A" w14:textId="77777777" w:rsidR="008E2418" w:rsidRDefault="008E2418" w:rsidP="008E2418">
      <w:pPr>
        <w:pStyle w:val="Prrafodelista"/>
        <w:jc w:val="center"/>
      </w:pPr>
      <w:r>
        <w:rPr>
          <w:noProof/>
          <w:lang w:eastAsia="es-ES"/>
        </w:rPr>
        <w:drawing>
          <wp:inline distT="0" distB="0" distL="0" distR="0" wp14:anchorId="1EF16637" wp14:editId="2DEB04DA">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5125" cy="457200"/>
                    </a:xfrm>
                    <a:prstGeom prst="rect">
                      <a:avLst/>
                    </a:prstGeom>
                  </pic:spPr>
                </pic:pic>
              </a:graphicData>
            </a:graphic>
          </wp:inline>
        </w:drawing>
      </w:r>
    </w:p>
    <w:p w14:paraId="6DEA868F" w14:textId="77777777" w:rsidR="008E2418" w:rsidRDefault="008E2418" w:rsidP="008E2418">
      <w:pPr>
        <w:pStyle w:val="Prrafodelista"/>
        <w:jc w:val="center"/>
      </w:pPr>
    </w:p>
    <w:p w14:paraId="5939176E" w14:textId="77777777" w:rsidR="008E2418" w:rsidRDefault="008E2418" w:rsidP="008E2418">
      <w:pPr>
        <w:pStyle w:val="Prrafodelista"/>
      </w:pPr>
      <w:r>
        <w:t>Guardamos dicho fichero y lo cerramos.</w:t>
      </w:r>
    </w:p>
    <w:p w14:paraId="7E44BDFC" w14:textId="77777777" w:rsidR="008E2418" w:rsidRDefault="008E2418" w:rsidP="008E2418">
      <w:pPr>
        <w:pStyle w:val="Prrafodelista"/>
      </w:pPr>
    </w:p>
    <w:p w14:paraId="2E396362" w14:textId="77777777"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14:paraId="6AA683BC" w14:textId="77777777" w:rsidR="008E2418" w:rsidRDefault="008E2418" w:rsidP="008E2418">
      <w:pPr>
        <w:pStyle w:val="Prrafodelista"/>
      </w:pPr>
    </w:p>
    <w:p w14:paraId="1118BB09" w14:textId="77777777" w:rsidR="008E2418" w:rsidRDefault="008E2418" w:rsidP="008E2418">
      <w:pPr>
        <w:pStyle w:val="Prrafodelista"/>
      </w:pPr>
      <w:r>
        <w:rPr>
          <w:noProof/>
          <w:lang w:eastAsia="es-ES"/>
        </w:rPr>
        <w:drawing>
          <wp:inline distT="0" distB="0" distL="0" distR="0" wp14:anchorId="2C25F3DE" wp14:editId="470948DD">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025" cy="3076575"/>
                    </a:xfrm>
                    <a:prstGeom prst="rect">
                      <a:avLst/>
                    </a:prstGeom>
                  </pic:spPr>
                </pic:pic>
              </a:graphicData>
            </a:graphic>
          </wp:inline>
        </w:drawing>
      </w:r>
    </w:p>
    <w:p w14:paraId="7CCC05C8" w14:textId="77777777" w:rsidR="008E2418" w:rsidRDefault="008E2418" w:rsidP="008E2418">
      <w:pPr>
        <w:pStyle w:val="Prrafodelista"/>
      </w:pPr>
    </w:p>
    <w:p w14:paraId="3A06CEBB" w14:textId="77777777" w:rsidR="008E2418" w:rsidRDefault="008E2418" w:rsidP="00DC6AD5">
      <w:pPr>
        <w:pStyle w:val="Prrafodelista"/>
        <w:numPr>
          <w:ilvl w:val="0"/>
          <w:numId w:val="12"/>
        </w:numPr>
        <w:contextualSpacing/>
      </w:pPr>
      <w:r>
        <w:t>Nos posicionamos en la línea 16 la cual está vacía, y colocamos el siguiente trozo de código:</w:t>
      </w:r>
    </w:p>
    <w:p w14:paraId="3235A630" w14:textId="77777777" w:rsidR="008E2418" w:rsidRDefault="008E2418" w:rsidP="008E2418">
      <w:pPr>
        <w:pStyle w:val="Prrafodelista"/>
      </w:pPr>
    </w:p>
    <w:p w14:paraId="4F355980" w14:textId="77777777" w:rsidR="008E2418" w:rsidRDefault="008E2418" w:rsidP="008E2418">
      <w:pPr>
        <w:pStyle w:val="Prrafodelista"/>
        <w:jc w:val="center"/>
      </w:pPr>
      <w:r>
        <w:rPr>
          <w:noProof/>
          <w:lang w:eastAsia="es-ES"/>
        </w:rPr>
        <w:drawing>
          <wp:inline distT="0" distB="0" distL="0" distR="0" wp14:anchorId="4A3D2F7C" wp14:editId="285382C9">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90800" cy="504825"/>
                    </a:xfrm>
                    <a:prstGeom prst="rect">
                      <a:avLst/>
                    </a:prstGeom>
                  </pic:spPr>
                </pic:pic>
              </a:graphicData>
            </a:graphic>
          </wp:inline>
        </w:drawing>
      </w:r>
    </w:p>
    <w:p w14:paraId="4CB76A14" w14:textId="77777777" w:rsidR="008E2418" w:rsidRDefault="008E2418" w:rsidP="008E2418">
      <w:pPr>
        <w:pStyle w:val="Prrafodelista"/>
      </w:pPr>
    </w:p>
    <w:p w14:paraId="336D4E4B" w14:textId="77777777" w:rsidR="008E2418" w:rsidRDefault="008E2418" w:rsidP="008E2418">
      <w:pPr>
        <w:pStyle w:val="Prrafodelista"/>
      </w:pPr>
      <w:r>
        <w:t>Con esto lo que hacemos es dar los correctos permisos a nuestra carpeta principal “servidores” la cual va a contener las subcarpetas de los dos hosts virtuales.</w:t>
      </w:r>
    </w:p>
    <w:p w14:paraId="03616299" w14:textId="77777777" w:rsidR="008E2418" w:rsidRDefault="008E2418" w:rsidP="008E2418">
      <w:pPr>
        <w:pStyle w:val="Prrafodelista"/>
      </w:pPr>
    </w:p>
    <w:p w14:paraId="4A1048C5" w14:textId="77777777" w:rsidR="008E2418" w:rsidRDefault="008E2418" w:rsidP="00DC6AD5">
      <w:pPr>
        <w:pStyle w:val="Prrafodelista"/>
        <w:numPr>
          <w:ilvl w:val="0"/>
          <w:numId w:val="12"/>
        </w:numPr>
        <w:contextualSpacing/>
      </w:pPr>
      <w:r>
        <w:t>A continuación modificaremos el código mostrado en el paso anterior número 6.</w:t>
      </w:r>
    </w:p>
    <w:p w14:paraId="6DC48874" w14:textId="77777777" w:rsidR="008E2418" w:rsidRDefault="008E2418" w:rsidP="008E2418">
      <w:pPr>
        <w:pStyle w:val="Prrafodelista"/>
      </w:pPr>
      <w:r>
        <w:t>La primera etiqueta &lt;VirtualHost&gt; se refiere a nuestro servidor principal, mientras que las siguientes etiquetas &lt;VirtualHost&gt; van a ser para nuestro dos hosts virtuales.</w:t>
      </w:r>
    </w:p>
    <w:p w14:paraId="27B3B0A5" w14:textId="77777777"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14:paraId="338C7000" w14:textId="77777777" w:rsidR="008E2418" w:rsidRDefault="008E2418" w:rsidP="008E2418">
      <w:pPr>
        <w:pStyle w:val="Prrafodelista"/>
      </w:pPr>
      <w:r>
        <w:t>Tras la modificación, este sería el resultado:</w:t>
      </w:r>
    </w:p>
    <w:p w14:paraId="2DB18379" w14:textId="77777777" w:rsidR="008E2418" w:rsidRDefault="008E2418" w:rsidP="008E2418">
      <w:pPr>
        <w:pStyle w:val="Prrafodelista"/>
        <w:jc w:val="center"/>
      </w:pPr>
      <w:r>
        <w:rPr>
          <w:noProof/>
          <w:lang w:eastAsia="es-ES"/>
        </w:rPr>
        <w:drawing>
          <wp:inline distT="0" distB="0" distL="0" distR="0" wp14:anchorId="26CD3196" wp14:editId="28F415CB">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950" cy="2105025"/>
                    </a:xfrm>
                    <a:prstGeom prst="rect">
                      <a:avLst/>
                    </a:prstGeom>
                  </pic:spPr>
                </pic:pic>
              </a:graphicData>
            </a:graphic>
          </wp:inline>
        </w:drawing>
      </w:r>
    </w:p>
    <w:p w14:paraId="0E0D79C6" w14:textId="77777777" w:rsidR="008E2418" w:rsidRDefault="008E2418" w:rsidP="008E2418">
      <w:pPr>
        <w:pStyle w:val="Prrafodelista"/>
        <w:jc w:val="center"/>
      </w:pPr>
      <w:r>
        <w:tab/>
      </w:r>
    </w:p>
    <w:p w14:paraId="360558FA" w14:textId="77777777"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14:paraId="06334391" w14:textId="77777777"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14:paraId="77B3D5DC" w14:textId="77777777" w:rsidR="008E2418" w:rsidRDefault="008E2418" w:rsidP="008E2418">
      <w:pPr>
        <w:pStyle w:val="Prrafodelista"/>
        <w:tabs>
          <w:tab w:val="left" w:pos="7443"/>
        </w:tabs>
      </w:pPr>
    </w:p>
    <w:p w14:paraId="49203E00" w14:textId="77777777" w:rsidR="008E2418" w:rsidRDefault="00D63AB4" w:rsidP="00DC6AD5">
      <w:pPr>
        <w:pStyle w:val="Prrafodelista"/>
        <w:numPr>
          <w:ilvl w:val="0"/>
          <w:numId w:val="13"/>
        </w:numPr>
        <w:tabs>
          <w:tab w:val="left" w:pos="7443"/>
        </w:tabs>
        <w:contextualSpacing/>
      </w:pPr>
      <w:hyperlink r:id="rId71" w:history="1">
        <w:r w:rsidR="008E2418" w:rsidRPr="005D4BEC">
          <w:rPr>
            <w:rStyle w:val="Hipervnculo"/>
          </w:rPr>
          <w:t>http://localhost/servidores/pruebas/</w:t>
        </w:r>
      </w:hyperlink>
    </w:p>
    <w:p w14:paraId="74F7612F" w14:textId="77777777" w:rsidR="008E2418" w:rsidRPr="009E5AD0" w:rsidRDefault="00D63AB4" w:rsidP="00DC6AD5">
      <w:pPr>
        <w:pStyle w:val="Prrafodelista"/>
        <w:numPr>
          <w:ilvl w:val="0"/>
          <w:numId w:val="13"/>
        </w:numPr>
        <w:tabs>
          <w:tab w:val="left" w:pos="7443"/>
        </w:tabs>
        <w:contextualSpacing/>
        <w:rPr>
          <w:rStyle w:val="Hipervnculo"/>
          <w:color w:val="auto"/>
          <w:u w:val="none"/>
        </w:rPr>
      </w:pPr>
      <w:hyperlink r:id="rId72" w:history="1">
        <w:r w:rsidR="008E2418" w:rsidRPr="005D4BEC">
          <w:rPr>
            <w:rStyle w:val="Hipervnculo"/>
          </w:rPr>
          <w:t>http://pruebas/</w:t>
        </w:r>
      </w:hyperlink>
    </w:p>
    <w:p w14:paraId="51584A73" w14:textId="77777777" w:rsidR="009E5AD0" w:rsidRDefault="009E5AD0" w:rsidP="009E5AD0">
      <w:pPr>
        <w:tabs>
          <w:tab w:val="left" w:pos="7443"/>
        </w:tabs>
        <w:contextualSpacing/>
      </w:pPr>
    </w:p>
    <w:p w14:paraId="432CF9B7" w14:textId="77777777" w:rsidR="009E5AD0" w:rsidRDefault="009E5AD0">
      <w:r>
        <w:br w:type="page"/>
      </w:r>
    </w:p>
    <w:p w14:paraId="2F74B673" w14:textId="77777777" w:rsidR="009E5AD0" w:rsidRDefault="004B7E73" w:rsidP="009E5AD0">
      <w:pPr>
        <w:pStyle w:val="Ttulo3"/>
      </w:pPr>
      <w:r>
        <w:lastRenderedPageBreak/>
        <w:t>Tarea tipo “herramienta externa”</w:t>
      </w:r>
      <w:r w:rsidR="009E5AD0">
        <w:t xml:space="preserve"> en Moodle</w:t>
      </w:r>
      <w:r w:rsidR="003E2932">
        <w:t xml:space="preserve"> </w:t>
      </w:r>
      <w:r w:rsidR="003E2932">
        <w:rPr>
          <w:color w:val="FF0000"/>
        </w:rPr>
        <w:t>(ESTO IRIA AQUÍ O EN EL MANUAL DEL DOCENTE)</w:t>
      </w:r>
    </w:p>
    <w:p w14:paraId="2B8832DE" w14:textId="77777777"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14:paraId="2314475E" w14:textId="77777777"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F51514">
        <w:instrText xml:space="preserve"> ADDIN ZOTERO_ITEM CSL_CITATION {"citationID":"1ev6omk2a1","properties":{"formattedCitation":"[2]","plainCitation":"[2]"},"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F51514" w:rsidRPr="00F51514">
        <w:rPr>
          <w:rFonts w:ascii="Calibri" w:hAnsi="Calibri"/>
        </w:rPr>
        <w:t>[2]</w:t>
      </w:r>
      <w:r w:rsidR="00F51514">
        <w:fldChar w:fldCharType="end"/>
      </w:r>
      <w:r w:rsidR="00F51514">
        <w:t>.</w:t>
      </w:r>
    </w:p>
    <w:p w14:paraId="5C029705" w14:textId="77777777" w:rsidR="003648A6" w:rsidRDefault="003648A6" w:rsidP="009E5AD0">
      <w:pPr>
        <w:tabs>
          <w:tab w:val="left" w:pos="7443"/>
        </w:tabs>
      </w:pPr>
      <w:r>
        <w:t>Partiendo de que el curso ya está creado, la apariencia que veríamos al entrar al curso sería la siguiente:</w:t>
      </w:r>
    </w:p>
    <w:p w14:paraId="6A688BA8" w14:textId="77777777" w:rsidR="00BC4562" w:rsidRDefault="00BC4562" w:rsidP="003648A6">
      <w:pPr>
        <w:pStyle w:val="Prrafodelista"/>
        <w:tabs>
          <w:tab w:val="left" w:pos="7443"/>
        </w:tabs>
        <w:ind w:left="720"/>
        <w:jc w:val="center"/>
      </w:pPr>
      <w:r>
        <w:rPr>
          <w:noProof/>
          <w:lang w:eastAsia="es-ES"/>
        </w:rPr>
        <w:drawing>
          <wp:inline distT="0" distB="0" distL="0" distR="0" wp14:anchorId="36F4DF78" wp14:editId="6B2DC673">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3260" cy="1849235"/>
                    </a:xfrm>
                    <a:prstGeom prst="rect">
                      <a:avLst/>
                    </a:prstGeom>
                  </pic:spPr>
                </pic:pic>
              </a:graphicData>
            </a:graphic>
          </wp:inline>
        </w:drawing>
      </w:r>
    </w:p>
    <w:p w14:paraId="47C29B00" w14:textId="77777777" w:rsidR="003648A6" w:rsidRDefault="003648A6" w:rsidP="003648A6">
      <w:pPr>
        <w:tabs>
          <w:tab w:val="left" w:pos="7443"/>
        </w:tabs>
      </w:pPr>
      <w:r>
        <w:t>Y ahora se explicará de forma detallada cómo crear la tarea dentro del curso:</w:t>
      </w:r>
    </w:p>
    <w:p w14:paraId="0FC12938" w14:textId="77777777"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14:paraId="0056F123" w14:textId="77777777" w:rsidR="00BC4562" w:rsidRDefault="00BC4562" w:rsidP="00BC4562">
      <w:pPr>
        <w:pStyle w:val="Prrafodelista"/>
        <w:tabs>
          <w:tab w:val="left" w:pos="7443"/>
        </w:tabs>
        <w:ind w:left="720"/>
        <w:jc w:val="center"/>
      </w:pPr>
      <w:r>
        <w:rPr>
          <w:noProof/>
          <w:lang w:eastAsia="es-ES"/>
        </w:rPr>
        <w:lastRenderedPageBreak/>
        <w:drawing>
          <wp:inline distT="0" distB="0" distL="0" distR="0" wp14:anchorId="56230B09" wp14:editId="196B296B">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0149" cy="3665399"/>
                    </a:xfrm>
                    <a:prstGeom prst="rect">
                      <a:avLst/>
                    </a:prstGeom>
                  </pic:spPr>
                </pic:pic>
              </a:graphicData>
            </a:graphic>
          </wp:inline>
        </w:drawing>
      </w:r>
    </w:p>
    <w:p w14:paraId="226D6A23" w14:textId="77777777"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14:paraId="5A8D90D0" w14:textId="77777777" w:rsidR="00BC4562" w:rsidRDefault="003648A6" w:rsidP="00BC4562">
      <w:pPr>
        <w:pStyle w:val="Prrafodelista"/>
        <w:tabs>
          <w:tab w:val="left" w:pos="7443"/>
        </w:tabs>
        <w:ind w:left="720"/>
      </w:pPr>
      <w:r>
        <w:t>El apartado</w:t>
      </w:r>
      <w:r w:rsidR="00BC4562">
        <w:t xml:space="preserve"> “General” contendrá los siguientes campos:</w:t>
      </w:r>
    </w:p>
    <w:p w14:paraId="03F96A76" w14:textId="77777777"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1275DDC1" w14:textId="77777777"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4EC8E105" w14:textId="77777777"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14:paraId="0B6D6798" w14:textId="77777777"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14:paraId="7F2BDF79" w14:textId="77777777"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14:paraId="51291A12" w14:textId="77777777"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t>web,</w:t>
      </w:r>
      <w:r w:rsidR="003648A6">
        <w:t xml:space="preserve"> y por lo tanto deberá ser establecida correctamente por el profesor ya que si no será imposible acceder a la aplicación.</w:t>
      </w:r>
    </w:p>
    <w:p w14:paraId="30D9FAC8" w14:textId="77777777"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14:paraId="3576A71E" w14:textId="77777777" w:rsidR="008B3132" w:rsidRDefault="008B3132" w:rsidP="00DC6AD5">
      <w:pPr>
        <w:pStyle w:val="Prrafodelista"/>
        <w:numPr>
          <w:ilvl w:val="2"/>
          <w:numId w:val="24"/>
        </w:numPr>
        <w:tabs>
          <w:tab w:val="left" w:pos="7443"/>
        </w:tabs>
        <w:rPr>
          <w:u w:val="single"/>
        </w:rPr>
      </w:pPr>
      <w:r>
        <w:rPr>
          <w:u w:val="single"/>
        </w:rPr>
        <w:lastRenderedPageBreak/>
        <w:t>Parámetros personalizados:</w:t>
      </w:r>
      <w:r>
        <w:t xml:space="preserve"> no rellenamos nada.</w:t>
      </w:r>
    </w:p>
    <w:p w14:paraId="23F60949" w14:textId="77777777"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14:paraId="30CEF1C3" w14:textId="77777777" w:rsidR="0018567C" w:rsidRDefault="0018567C" w:rsidP="0018567C">
      <w:pPr>
        <w:tabs>
          <w:tab w:val="left" w:pos="7443"/>
        </w:tabs>
        <w:ind w:left="2124"/>
      </w:pPr>
      <w:r>
        <w:t>El aspecto se tendrá que parecer al siguiente:</w:t>
      </w:r>
    </w:p>
    <w:p w14:paraId="0E1DA12E" w14:textId="77777777" w:rsidR="0018567C" w:rsidRPr="0018567C" w:rsidRDefault="0018567C" w:rsidP="0018567C">
      <w:pPr>
        <w:tabs>
          <w:tab w:val="left" w:pos="7443"/>
        </w:tabs>
        <w:ind w:left="2124"/>
      </w:pPr>
      <w:r>
        <w:rPr>
          <w:noProof/>
          <w:lang w:eastAsia="es-ES"/>
        </w:rPr>
        <w:drawing>
          <wp:inline distT="0" distB="0" distL="0" distR="0" wp14:anchorId="3F20BCD9" wp14:editId="65F9958A">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14:paraId="21BD254C" w14:textId="77777777"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14:paraId="704CA84D" w14:textId="77777777" w:rsidR="008B3132" w:rsidRDefault="008B3132" w:rsidP="008B3132">
      <w:pPr>
        <w:pStyle w:val="Prrafodelista"/>
        <w:tabs>
          <w:tab w:val="left" w:pos="7443"/>
        </w:tabs>
        <w:ind w:left="2160"/>
      </w:pPr>
      <w:r>
        <w:rPr>
          <w:noProof/>
          <w:lang w:eastAsia="es-ES"/>
        </w:rPr>
        <w:drawing>
          <wp:inline distT="0" distB="0" distL="0" distR="0" wp14:anchorId="32EABEA1" wp14:editId="729FE4C0">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14:paraId="47E18E0E" w14:textId="77777777" w:rsidR="0018567C" w:rsidRPr="008B3132" w:rsidRDefault="0018567C" w:rsidP="00DC6AD5">
      <w:pPr>
        <w:pStyle w:val="Prrafodelista"/>
        <w:numPr>
          <w:ilvl w:val="0"/>
          <w:numId w:val="25"/>
        </w:numPr>
        <w:tabs>
          <w:tab w:val="left" w:pos="7443"/>
        </w:tabs>
      </w:pPr>
      <w:r>
        <w:t>Tras estos cambios, acabamos clicando el botón de abajo “Guardar cambios”.</w:t>
      </w:r>
    </w:p>
    <w:p w14:paraId="33138122" w14:textId="77777777" w:rsidR="00BC4562" w:rsidRDefault="00BC4562" w:rsidP="00DC6AD5">
      <w:pPr>
        <w:pStyle w:val="Prrafodelista"/>
        <w:numPr>
          <w:ilvl w:val="0"/>
          <w:numId w:val="24"/>
        </w:numPr>
        <w:tabs>
          <w:tab w:val="left" w:pos="7443"/>
        </w:tabs>
        <w:rPr>
          <w:b/>
        </w:rPr>
      </w:pPr>
      <w:r>
        <w:rPr>
          <w:b/>
        </w:rPr>
        <w:t xml:space="preserve">URL de inicio: </w:t>
      </w:r>
      <w:r>
        <w:t>lo dejamos vacío.</w:t>
      </w:r>
    </w:p>
    <w:p w14:paraId="0E4DCB39" w14:textId="77777777"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14:paraId="597A0353" w14:textId="77777777"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14:paraId="38DE7B24" w14:textId="77777777" w:rsidR="00E11439" w:rsidRDefault="0018567C" w:rsidP="00E11439">
      <w:pPr>
        <w:pStyle w:val="Prrafodelista"/>
        <w:tabs>
          <w:tab w:val="left" w:pos="7443"/>
        </w:tabs>
        <w:ind w:left="720"/>
        <w:jc w:val="center"/>
      </w:pPr>
      <w:r>
        <w:rPr>
          <w:noProof/>
          <w:lang w:eastAsia="es-ES"/>
        </w:rPr>
        <w:lastRenderedPageBreak/>
        <w:drawing>
          <wp:inline distT="0" distB="0" distL="0" distR="0" wp14:anchorId="7B1797C7" wp14:editId="53269B36">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6625" cy="1066800"/>
                    </a:xfrm>
                    <a:prstGeom prst="rect">
                      <a:avLst/>
                    </a:prstGeom>
                  </pic:spPr>
                </pic:pic>
              </a:graphicData>
            </a:graphic>
          </wp:inline>
        </w:drawing>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77777777"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77777777"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14:paraId="7F98D707" w14:textId="77777777" w:rsidR="00CB5B4A" w:rsidRDefault="00F60C98" w:rsidP="00680AE1">
      <w:pPr>
        <w:pStyle w:val="Prrafodelista"/>
        <w:numPr>
          <w:ilvl w:val="0"/>
          <w:numId w:val="42"/>
        </w:numPr>
      </w:pPr>
      <w:r w:rsidRPr="00E10096">
        <w:rPr>
          <w:i/>
        </w:rPr>
        <w:t>Consumer key</w:t>
      </w:r>
      <w:r>
        <w:t>.</w:t>
      </w:r>
    </w:p>
    <w:p w14:paraId="257E225A" w14:textId="77777777" w:rsidR="00CB5B4A" w:rsidRDefault="00CB5B4A" w:rsidP="00680AE1">
      <w:pPr>
        <w:pStyle w:val="Prrafodelista"/>
        <w:numPr>
          <w:ilvl w:val="0"/>
          <w:numId w:val="4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77777777"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14:paraId="60D3F216" w14:textId="77777777" w:rsidR="00680AE1" w:rsidRDefault="00680AE1" w:rsidP="00680AE1">
      <w:pPr>
        <w:pStyle w:val="Prrafodelista"/>
        <w:numPr>
          <w:ilvl w:val="0"/>
          <w:numId w:val="41"/>
        </w:numPr>
      </w:pPr>
      <w:r>
        <w:lastRenderedPageBreak/>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5B9814B7" w14:textId="77777777" w:rsidR="00ED24F5" w:rsidRDefault="00ED24F5" w:rsidP="00ED24F5">
      <w:pPr>
        <w:pStyle w:val="Ttulo2"/>
      </w:pPr>
      <w:r>
        <w:t>Manual del docente</w:t>
      </w:r>
    </w:p>
    <w:p w14:paraId="745F8825" w14:textId="77777777" w:rsidR="00ED24F5" w:rsidRDefault="00ED24F5" w:rsidP="00ED24F5">
      <w:pPr>
        <w:pStyle w:val="Ttulo3"/>
      </w:pPr>
      <w:r>
        <w:t>Registrar docente en el Servicio Web</w:t>
      </w:r>
    </w:p>
    <w:p w14:paraId="0FF6E137" w14:textId="77777777" w:rsidR="00ED24F5" w:rsidRDefault="00ED24F5" w:rsidP="00ED24F5">
      <w:pPr>
        <w:pStyle w:val="Cuerpo"/>
      </w:pPr>
      <w:r>
        <w:t>Este es el primer paso que deberá de realizar el profesor para poder utilizar la aplicación.</w:t>
      </w:r>
    </w:p>
    <w:p w14:paraId="0D2AB281" w14:textId="77777777" w:rsidR="00ED24F5" w:rsidRDefault="00ED24F5" w:rsidP="00ED24F5">
      <w:pPr>
        <w:pStyle w:val="Cuerpo"/>
      </w:pPr>
      <w:r>
        <w:t>Para proceder a este registro los pasos que ha de seguir son los siguientes:</w:t>
      </w:r>
    </w:p>
    <w:p w14:paraId="3A0EC931" w14:textId="77777777" w:rsidR="00ED24F5" w:rsidRDefault="00DB68A6" w:rsidP="00ED24F5">
      <w:pPr>
        <w:pStyle w:val="Cuerpo"/>
        <w:numPr>
          <w:ilvl w:val="0"/>
          <w:numId w:val="30"/>
        </w:numPr>
      </w:pPr>
      <w:r>
        <w:t>Accedemos a Moodle y entramos en el enlace “registrar” y se nos redirigirá a la siguiente URL.</w:t>
      </w:r>
    </w:p>
    <w:p w14:paraId="64493DD5" w14:textId="77777777" w:rsidR="00ED24F5" w:rsidRDefault="00D63AB4" w:rsidP="00ED24F5">
      <w:pPr>
        <w:pStyle w:val="Cuerpo"/>
      </w:pPr>
      <w:hyperlink r:id="rId78" w:history="1">
        <w:r w:rsidR="00ED24F5" w:rsidRPr="00A90941">
          <w:rPr>
            <w:rStyle w:val="Hipervnculo"/>
          </w:rPr>
          <w:t>http://localhost/AutoCorreccionJava_TFG/Profesores/registrar</w:t>
        </w:r>
      </w:hyperlink>
    </w:p>
    <w:p w14:paraId="68D5F6D5" w14:textId="77777777" w:rsidR="00ED24F5" w:rsidRDefault="00ED24F5" w:rsidP="00ED24F5">
      <w:pPr>
        <w:pStyle w:val="Cuerpo"/>
        <w:numPr>
          <w:ilvl w:val="0"/>
          <w:numId w:val="30"/>
        </w:numPr>
      </w:pPr>
      <w:r>
        <w:t>Completamos los campos del formulario tal y como se nos indican.</w:t>
      </w:r>
    </w:p>
    <w:p w14:paraId="736B3D24" w14:textId="77777777"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14:paraId="74158044" w14:textId="77777777" w:rsidR="00ED24F5" w:rsidRDefault="00ED24F5" w:rsidP="00ED24F5">
      <w:pPr>
        <w:pStyle w:val="Cuerpo"/>
        <w:numPr>
          <w:ilvl w:val="0"/>
          <w:numId w:val="30"/>
        </w:numPr>
      </w:pPr>
      <w:r>
        <w:t>Al crear esa tarea, el profesor ya podrá acceder correctamente al servicio web.</w:t>
      </w:r>
    </w:p>
    <w:p w14:paraId="77E6AA02" w14:textId="77777777" w:rsidR="00F33AA8" w:rsidRDefault="00F33AA8" w:rsidP="00F33AA8">
      <w:pPr>
        <w:pStyle w:val="Cuerpo"/>
      </w:pPr>
    </w:p>
    <w:p w14:paraId="671511ED" w14:textId="77777777" w:rsidR="00F33AA8" w:rsidRDefault="00F33AA8" w:rsidP="00F33AA8">
      <w:r>
        <w:br w:type="page"/>
      </w:r>
    </w:p>
    <w:p w14:paraId="2E5D8D09" w14:textId="77777777" w:rsidR="00F33AA8" w:rsidRDefault="00F33AA8" w:rsidP="00F33AA8">
      <w:pPr>
        <w:pStyle w:val="Ttulo1"/>
      </w:pPr>
      <w:r>
        <w:lastRenderedPageBreak/>
        <w:t>Bibliografía</w:t>
      </w:r>
    </w:p>
    <w:p w14:paraId="55F8673D" w14:textId="77777777" w:rsidR="00F51514" w:rsidRPr="00F51514" w:rsidRDefault="00F33AA8" w:rsidP="00F51514">
      <w:pPr>
        <w:pStyle w:val="Bibliografa"/>
        <w:rPr>
          <w:rFonts w:ascii="Calibri" w:hAnsi="Calibri"/>
        </w:rPr>
      </w:pPr>
      <w:r>
        <w:fldChar w:fldCharType="begin"/>
      </w:r>
      <w:r w:rsidR="00F51514">
        <w:instrText xml:space="preserve"> ADDIN ZOTERO_BIBL {"custom":[]} CSL_BIBLIOGRAPHY </w:instrText>
      </w:r>
      <w:r>
        <w:fldChar w:fldCharType="separate"/>
      </w:r>
      <w:r w:rsidR="00F51514" w:rsidRPr="00F51514">
        <w:rPr>
          <w:rFonts w:ascii="Calibri" w:hAnsi="Calibri"/>
        </w:rPr>
        <w:t>[1]</w:t>
      </w:r>
      <w:r w:rsidR="00F51514" w:rsidRPr="00F51514">
        <w:rPr>
          <w:rFonts w:ascii="Calibri" w:hAnsi="Calibri"/>
        </w:rPr>
        <w:tab/>
        <w:t xml:space="preserve">«Bases y Tipos de Cotización 2015», </w:t>
      </w:r>
      <w:r w:rsidR="00F51514" w:rsidRPr="00F51514">
        <w:rPr>
          <w:rFonts w:ascii="Calibri" w:hAnsi="Calibri"/>
          <w:i/>
          <w:iCs/>
        </w:rPr>
        <w:t>Crear-Empresas</w:t>
      </w:r>
      <w:r w:rsidR="00F51514" w:rsidRPr="00F51514">
        <w:rPr>
          <w:rFonts w:ascii="Calibri" w:hAnsi="Calibri"/>
        </w:rPr>
        <w:t>. [En línea]. Disponible en: http://www.crear-empresas.com/bases-tipos-cotizacion. [Accedido: 05-ene-2016].</w:t>
      </w:r>
    </w:p>
    <w:p w14:paraId="359D6840" w14:textId="77777777" w:rsidR="00F51514" w:rsidRPr="00F51514" w:rsidRDefault="00F51514" w:rsidP="00F51514">
      <w:pPr>
        <w:pStyle w:val="Bibliografa"/>
        <w:rPr>
          <w:rFonts w:ascii="Calibri" w:hAnsi="Calibri"/>
        </w:rPr>
      </w:pPr>
      <w:r w:rsidRPr="00F51514">
        <w:rPr>
          <w:rFonts w:ascii="Calibri" w:hAnsi="Calibri"/>
        </w:rPr>
        <w:t>[2]</w:t>
      </w:r>
      <w:r w:rsidRPr="00F51514">
        <w:rPr>
          <w:rFonts w:ascii="Calibri" w:hAnsi="Calibri"/>
        </w:rPr>
        <w:tab/>
        <w:t>«Moodle - Creación de un curso». [En línea]. Disponible en: https://docs.moodle.org/all/es/A%C3%B1adiendo_un_nuevo_curso.</w:t>
      </w:r>
    </w:p>
    <w:p w14:paraId="72B537F6" w14:textId="77777777"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uno Baruque" w:date="2016-01-21T18:13:00Z" w:initials="BB">
    <w:p w14:paraId="6AB0CF7E" w14:textId="77777777" w:rsidR="007D2E0E" w:rsidRDefault="007D2E0E">
      <w:pPr>
        <w:pStyle w:val="Textocomentario"/>
      </w:pPr>
      <w:r>
        <w:rPr>
          <w:rStyle w:val="Refdecomentario"/>
        </w:rPr>
        <w:annotationRef/>
      </w:r>
      <w:r>
        <w:t>“en este momento”</w:t>
      </w:r>
    </w:p>
  </w:comment>
  <w:comment w:id="1" w:author="Bruno Baruque" w:date="2016-01-21T18:14:00Z" w:initials="BB">
    <w:p w14:paraId="1C1516A0" w14:textId="77777777" w:rsidR="007D2E0E" w:rsidRDefault="007D2E0E">
      <w:pPr>
        <w:pStyle w:val="Textocomentario"/>
      </w:pPr>
      <w:r>
        <w:rPr>
          <w:rStyle w:val="Refdecomentario"/>
        </w:rPr>
        <w:annotationRef/>
      </w:r>
      <w:r>
        <w:t>FALTA: La aplicación prohíbe que un alumno acceda a datos de otro alumno diferente, incluso utilizando la misma URL de un compañero.</w:t>
      </w:r>
    </w:p>
    <w:p w14:paraId="7011C9A5" w14:textId="77777777" w:rsidR="007D2E0E" w:rsidRDefault="007D2E0E">
      <w:pPr>
        <w:pStyle w:val="Textocomentario"/>
      </w:pPr>
      <w:r>
        <w:t>Idem para acceso al profesor.</w:t>
      </w:r>
    </w:p>
  </w:comment>
  <w:comment w:id="3" w:author="Bruno Baruque" w:date="2016-01-21T17:57:00Z" w:initials="BB">
    <w:p w14:paraId="7571B0C1" w14:textId="77777777" w:rsidR="00D63AB4" w:rsidRDefault="00D63AB4">
      <w:pPr>
        <w:pStyle w:val="Textocomentario"/>
      </w:pPr>
      <w:r>
        <w:rPr>
          <w:rStyle w:val="Refdecomentario"/>
        </w:rPr>
        <w:annotationRef/>
      </w:r>
      <w:r>
        <w:t>Explicar MVC. Aquí explicar Cake PHP.</w:t>
      </w:r>
      <w:r w:rsidR="001C66DA">
        <w:t xml:space="preserve"> </w:t>
      </w:r>
    </w:p>
    <w:p w14:paraId="2596D905" w14:textId="77777777" w:rsidR="001C66DA" w:rsidRDefault="001C66DA">
      <w:pPr>
        <w:pStyle w:val="Textocomentario"/>
      </w:pPr>
      <w:r>
        <w:t>Diagrama de paquetes que indica cómo se relacionan controladores y vistas.</w:t>
      </w:r>
    </w:p>
    <w:p w14:paraId="271066DD" w14:textId="77777777" w:rsidR="00D63AB4" w:rsidRDefault="00D63AB4">
      <w:pPr>
        <w:pStyle w:val="Textocomentario"/>
      </w:pPr>
      <w:r>
        <w:t>La vista está compuesta por Plantillas.</w:t>
      </w:r>
    </w:p>
    <w:p w14:paraId="3B470227" w14:textId="77777777" w:rsidR="00D63AB4" w:rsidRDefault="001C66DA">
      <w:pPr>
        <w:pStyle w:val="Textocomentario"/>
      </w:pPr>
      <w:r>
        <w:t xml:space="preserve">¿¿¿ </w:t>
      </w:r>
      <w:r w:rsidR="00D63AB4">
        <w:t>Hay que aña</w:t>
      </w:r>
      <w:r>
        <w:t>dir un diagrama de plantillas ??</w:t>
      </w:r>
    </w:p>
    <w:p w14:paraId="2E2A7227" w14:textId="77777777" w:rsidR="00D63AB4" w:rsidRDefault="00D63AB4">
      <w:pPr>
        <w:pStyle w:val="Textocomentario"/>
      </w:pPr>
      <w:r>
        <w:t>El controlador es el diagrama que ya está</w:t>
      </w:r>
      <w:r w:rsidR="001C66DA">
        <w:t xml:space="preserve"> debajo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B0CF7E" w15:done="0"/>
  <w15:commentEx w15:paraId="7011C9A5" w15:done="0"/>
  <w15:commentEx w15:paraId="2E2A722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A3B62" w14:textId="77777777" w:rsidR="009B06A6" w:rsidRDefault="009B06A6" w:rsidP="00B3333E">
      <w:r>
        <w:separator/>
      </w:r>
    </w:p>
  </w:endnote>
  <w:endnote w:type="continuationSeparator" w:id="0">
    <w:p w14:paraId="137EEB5B" w14:textId="77777777" w:rsidR="009B06A6" w:rsidRDefault="009B06A6"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9CF1D" w14:textId="77777777" w:rsidR="009B06A6" w:rsidRDefault="009B06A6" w:rsidP="00B3333E">
      <w:r>
        <w:separator/>
      </w:r>
    </w:p>
  </w:footnote>
  <w:footnote w:type="continuationSeparator" w:id="0">
    <w:p w14:paraId="08780E03" w14:textId="77777777" w:rsidR="009B06A6" w:rsidRDefault="009B06A6"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o Baruque">
    <w15:presenceInfo w15:providerId="None" w15:userId="Bruno Bar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648A6"/>
    <w:rsid w:val="00380B7E"/>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EFF"/>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66F82"/>
    <w:rsid w:val="00771D02"/>
    <w:rsid w:val="0077488D"/>
    <w:rsid w:val="00777B95"/>
    <w:rsid w:val="00782DBF"/>
    <w:rsid w:val="007A1312"/>
    <w:rsid w:val="007A6CFB"/>
    <w:rsid w:val="007B3BCE"/>
    <w:rsid w:val="007B41D2"/>
    <w:rsid w:val="007B7DC8"/>
    <w:rsid w:val="007C137B"/>
    <w:rsid w:val="007D25B2"/>
    <w:rsid w:val="007D2965"/>
    <w:rsid w:val="007D2A05"/>
    <w:rsid w:val="007D2E0E"/>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8547A"/>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8216C"/>
    <w:rsid w:val="00D84C19"/>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8454C"/>
    <w:rsid w:val="00E900E1"/>
    <w:rsid w:val="00E96165"/>
    <w:rsid w:val="00EA325B"/>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www.heidisql.com/" TargetMode="External"/><Relationship Id="rId47" Type="http://schemas.openxmlformats.org/officeDocument/2006/relationships/hyperlink" Target="http://cakephp.org/"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localhost/servidores/prueba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maven.apache.org/" TargetMode="External"/><Relationship Id="rId53" Type="http://schemas.openxmlformats.org/officeDocument/2006/relationships/image" Target="media/image38.png"/><Relationship Id="rId58" Type="http://schemas.openxmlformats.org/officeDocument/2006/relationships/hyperlink" Target="https://moodle.org/plugins/pluginversions.php?plugin=local_ltiprovider" TargetMode="External"/><Relationship Id="rId66" Type="http://schemas.openxmlformats.org/officeDocument/2006/relationships/image" Target="media/image46.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retired.beyondlogic.org/solutions/processutil/processutil.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hyperlink" Target="http://www.activestate.com/activeperl/downloads" TargetMode="External"/><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hyperlink" Target="http://localhost/AutoCorreccionJava_TFG/Profesores/registra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www.eclipse.org/downloads/" TargetMode="External"/><Relationship Id="rId72" Type="http://schemas.openxmlformats.org/officeDocument/2006/relationships/hyperlink" Target="http://pruebas/"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www.webmin.com/download.html"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download.moodle.org/releases/latest/"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9.png"/><Relationship Id="rId36" Type="http://schemas.openxmlformats.org/officeDocument/2006/relationships/hyperlink" Target="http://www.wampserver.com/en/" TargetMode="External"/><Relationship Id="rId49" Type="http://schemas.openxmlformats.org/officeDocument/2006/relationships/hyperlink" Target="http://getbootstrap.com/" TargetMode="External"/><Relationship Id="rId57"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D7643-D5FB-4DB8-BD65-B8AFF73C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- 2.dotx</Template>
  <TotalTime>1345</TotalTime>
  <Pages>1</Pages>
  <Words>8881</Words>
  <Characters>48846</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Bruno Baruque</cp:lastModifiedBy>
  <cp:revision>51</cp:revision>
  <dcterms:created xsi:type="dcterms:W3CDTF">2015-10-05T11:58:00Z</dcterms:created>
  <dcterms:modified xsi:type="dcterms:W3CDTF">2016-01-21T17:36:00Z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id="flTDgpez"/&gt;&lt;style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