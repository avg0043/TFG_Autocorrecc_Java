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r>
        <w:t>Plan de proyecto software</w:t>
      </w:r>
    </w:p>
    <w:p w14:paraId="61908D20" w14:textId="77777777" w:rsidR="008E2418" w:rsidRDefault="008E2418" w:rsidP="008E2418">
      <w:pPr>
        <w:pStyle w:val="Ttulo2"/>
      </w:pPr>
      <w:r>
        <w:t>Introducción</w:t>
      </w:r>
    </w:p>
    <w:p w14:paraId="0182F76B" w14:textId="48B2CF11" w:rsidR="008F39E7" w:rsidRDefault="00431627" w:rsidP="008F39E7">
      <w:r>
        <w:t>En este apartado se tratará la planificación temporal del proyecto, que se refiere a una estimación dentro de un marco de tiempo limitado en la que se recogerán todas las taras necesarias y sus plazas, para obtener el resultado final esperado.</w:t>
      </w:r>
    </w:p>
    <w:p w14:paraId="0EBEA7A1" w14:textId="26CB8477" w:rsidR="00431627" w:rsidRDefault="00431627" w:rsidP="008F39E7">
      <w:r>
        <w:t>Por lo tanto la planificación temporal será una referencia con la que se podrá estimar el estado del proyecto en cada momento.</w:t>
      </w:r>
    </w:p>
    <w:p w14:paraId="6883E3EA" w14:textId="22700145" w:rsidR="00431627" w:rsidRPr="008F39E7" w:rsidRDefault="00431627" w:rsidP="008F39E7">
      <w:r>
        <w:t xml:space="preserve">En este apartado se hablará también sobre la viabilidad económica del proyecto, que dará una perspectiva acerca de la rentabilidad o no del desarrollo del </w:t>
      </w:r>
      <w:r w:rsidR="008212D8">
        <w:t xml:space="preserve">proyecto. Además del estudio de </w:t>
      </w:r>
      <w:r>
        <w:t>viabilidad legal, sobre el cuál se debe estudiar la clasificación de las distintas licencias software y sus características.</w:t>
      </w:r>
    </w:p>
    <w:p w14:paraId="185A81D7" w14:textId="77777777" w:rsidR="008E2418" w:rsidRDefault="008E2418" w:rsidP="00DF74C3">
      <w:pPr>
        <w:pStyle w:val="Ttulo2"/>
      </w:pPr>
      <w:r>
        <w:t>Planificación temporal del proyecto</w:t>
      </w:r>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r w:rsidRPr="00431627">
        <w:rPr>
          <w:i/>
        </w:rPr>
        <w:t>ProductBacklog</w:t>
      </w:r>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r w:rsidRPr="00431627">
        <w:rPr>
          <w:i/>
        </w:rPr>
        <w:t>BurnDown</w:t>
      </w:r>
      <w:r>
        <w:t>.</w:t>
      </w:r>
    </w:p>
    <w:p w14:paraId="3C3573EE" w14:textId="172FA18B" w:rsidR="00431627" w:rsidRDefault="00431627" w:rsidP="008E2418">
      <w:r>
        <w:t xml:space="preserve">Los gráficos </w:t>
      </w:r>
      <w:r w:rsidRPr="00431627">
        <w:rPr>
          <w:i/>
        </w:rPr>
        <w:t>BurnDown</w:t>
      </w:r>
      <w:r>
        <w:t xml:space="preserve"> son una representación del trabajo que queda por hacer y a su vez, permiten comparar el progreso del proyecto o del Sprint con la planificación inicial. Normalmente el </w:t>
      </w:r>
      <w:r w:rsidRPr="00431627">
        <w:rPr>
          <w:i/>
        </w:rPr>
        <w:t>Sprint Backlog</w:t>
      </w:r>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Sprint Backlogs</w:t>
      </w:r>
      <w:r>
        <w:t xml:space="preserve"> del proyecto junto con sus correspondientes </w:t>
      </w:r>
      <w:r w:rsidRPr="00302F31">
        <w:rPr>
          <w:i/>
        </w:rPr>
        <w:t>BurndownCharts</w:t>
      </w:r>
      <w:r>
        <w:rPr>
          <w:i/>
        </w:rPr>
        <w:t>.</w:t>
      </w:r>
    </w:p>
    <w:p w14:paraId="531F0929" w14:textId="3647045B" w:rsidR="008212D8" w:rsidRPr="008212D8" w:rsidRDefault="008212D8" w:rsidP="008E2418">
      <w:pPr>
        <w:rPr>
          <w:b/>
          <w:color w:val="FF0000"/>
          <w:sz w:val="32"/>
        </w:rPr>
      </w:pPr>
      <w:r w:rsidRPr="008212D8">
        <w:rPr>
          <w:b/>
          <w:color w:val="FF0000"/>
          <w:sz w:val="32"/>
        </w:rPr>
        <w:t>AQUÍ HAY QUE PONER EL GRÁFICO GLOBAL DEL PROYECTO</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r>
        <w:lastRenderedPageBreak/>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Instalación del WampServer</w:t>
      </w:r>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Instalación del Plugin LTI</w:t>
      </w:r>
    </w:p>
    <w:p w14:paraId="595ED576" w14:textId="77777777" w:rsidR="008E2418" w:rsidRDefault="008E2418" w:rsidP="00711285">
      <w:pPr>
        <w:pStyle w:val="Prrafodelista"/>
        <w:numPr>
          <w:ilvl w:val="1"/>
          <w:numId w:val="8"/>
        </w:numPr>
        <w:contextualSpacing/>
      </w:pPr>
      <w:r>
        <w:t>Instalación de Webmin</w:t>
      </w:r>
    </w:p>
    <w:p w14:paraId="263006A1" w14:textId="77777777" w:rsidR="008E2418" w:rsidRDefault="008E2418" w:rsidP="00711285">
      <w:pPr>
        <w:pStyle w:val="Prrafodelista"/>
        <w:numPr>
          <w:ilvl w:val="1"/>
          <w:numId w:val="8"/>
        </w:numPr>
        <w:contextualSpacing/>
      </w:pPr>
      <w:r>
        <w:t>Instalación de GitHub</w:t>
      </w:r>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Primera toma de contacto con Moodle y primer ejemplo usando el plugin LTI.</w:t>
      </w:r>
    </w:p>
    <w:p w14:paraId="1C1EAAE7" w14:textId="77777777" w:rsidR="008E2418" w:rsidRDefault="008E2418" w:rsidP="00711285">
      <w:pPr>
        <w:pStyle w:val="Prrafodelista"/>
        <w:numPr>
          <w:ilvl w:val="0"/>
          <w:numId w:val="8"/>
        </w:numPr>
        <w:contextualSpacing/>
      </w:pPr>
      <w:r>
        <w:t>Investigación acerca del protocolo OAuth.</w:t>
      </w:r>
    </w:p>
    <w:p w14:paraId="5F8F1F75" w14:textId="77777777" w:rsidR="008E2418" w:rsidRDefault="008E2418" w:rsidP="00711285">
      <w:pPr>
        <w:pStyle w:val="Prrafodelista"/>
        <w:numPr>
          <w:ilvl w:val="0"/>
          <w:numId w:val="8"/>
        </w:numPr>
        <w:contextualSpacing/>
      </w:pPr>
      <w:r>
        <w:t>Comienzo de la documentación del Anexo del manual del programador.</w:t>
      </w:r>
    </w:p>
    <w:p w14:paraId="1946E497" w14:textId="77777777" w:rsidR="008212D8" w:rsidRDefault="008E2418" w:rsidP="008212D8">
      <w:pPr>
        <w:keepNext/>
      </w:pPr>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10B6A68C" w14:textId="40C4FA69" w:rsidR="008E2418"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w:t>
      </w:r>
      <w:r w:rsidR="00776827">
        <w:rPr>
          <w:noProof/>
        </w:rPr>
        <w:fldChar w:fldCharType="end"/>
      </w:r>
      <w:r>
        <w:t>: Sprint Backlog Iteración 1</w:t>
      </w:r>
    </w:p>
    <w:p w14:paraId="6F830AFA" w14:textId="77777777" w:rsidR="008212D8" w:rsidRDefault="008E2418" w:rsidP="008212D8">
      <w:pPr>
        <w:keepNext/>
        <w:jc w:val="center"/>
      </w:pPr>
      <w:r>
        <w:rPr>
          <w:noProof/>
          <w:lang w:eastAsia="es-ES"/>
        </w:rPr>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A1FF092" w14:textId="5992F445" w:rsidR="008E2418"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w:t>
      </w:r>
      <w:r w:rsidR="00776827">
        <w:rPr>
          <w:noProof/>
        </w:rPr>
        <w:fldChar w:fldCharType="end"/>
      </w:r>
      <w:r>
        <w:t>: Burndown Chart Iteración 1</w:t>
      </w:r>
    </w:p>
    <w:p w14:paraId="465CF538" w14:textId="77777777" w:rsidR="003B38DF" w:rsidRDefault="003B38DF" w:rsidP="003B38DF"/>
    <w:p w14:paraId="7738398F" w14:textId="77777777" w:rsidR="00E4606B" w:rsidRDefault="00E4606B" w:rsidP="00DF74C3">
      <w:pPr>
        <w:pStyle w:val="Ttulo3"/>
      </w:pPr>
      <w:r>
        <w:lastRenderedPageBreak/>
        <w:t>Iteración 2 (1 Oct 2015 a 15 Oct 2015)</w:t>
      </w:r>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Se trabaja con el protocolo OAuth. Para ello en primer lugar se busca una librería para poder trabajar con el protocolo, y después se realiza un ejemplo de ejecución para ver su funcionamiento.</w:t>
      </w:r>
    </w:p>
    <w:p w14:paraId="2EEFBEBA" w14:textId="46224455" w:rsidR="00E4606B" w:rsidRDefault="00E4606B" w:rsidP="00711285">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pinchar en dicha actividad, se mostrará en el </w:t>
      </w:r>
      <w:r w:rsidR="00776827">
        <w:t>aplicación</w:t>
      </w:r>
      <w:r>
        <w:t xml:space="preserve"> web la información del usuario que la ha pincado.</w:t>
      </w:r>
    </w:p>
    <w:p w14:paraId="7EEB62BF" w14:textId="77777777" w:rsidR="008212D8" w:rsidRDefault="00C72026" w:rsidP="008212D8">
      <w:pPr>
        <w:keepNext/>
      </w:pPr>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3E74BEE3" w14:textId="1D2F4C4A" w:rsidR="0008359C"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w:t>
      </w:r>
      <w:r w:rsidR="00776827">
        <w:rPr>
          <w:noProof/>
        </w:rPr>
        <w:fldChar w:fldCharType="end"/>
      </w:r>
      <w:r>
        <w:t>: Sprint Backlog Iteración 2</w:t>
      </w:r>
    </w:p>
    <w:p w14:paraId="420DBF9D" w14:textId="77777777" w:rsidR="008212D8" w:rsidRDefault="0008359C" w:rsidP="008212D8">
      <w:pPr>
        <w:keepNext/>
        <w:jc w:val="center"/>
      </w:pPr>
      <w:r>
        <w:rPr>
          <w:noProof/>
          <w:lang w:eastAsia="es-ES"/>
        </w:rPr>
        <w:drawing>
          <wp:inline distT="0" distB="0" distL="0" distR="0" wp14:anchorId="4C67165A" wp14:editId="2EF71B48">
            <wp:extent cx="4333875" cy="3063373"/>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007" cy="3075483"/>
                    </a:xfrm>
                    <a:prstGeom prst="rect">
                      <a:avLst/>
                    </a:prstGeom>
                  </pic:spPr>
                </pic:pic>
              </a:graphicData>
            </a:graphic>
          </wp:inline>
        </w:drawing>
      </w:r>
    </w:p>
    <w:p w14:paraId="69397614" w14:textId="58DE717F" w:rsidR="001B69A9"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w:t>
      </w:r>
      <w:r w:rsidR="00776827">
        <w:rPr>
          <w:noProof/>
        </w:rPr>
        <w:fldChar w:fldCharType="end"/>
      </w:r>
      <w:r>
        <w:t>: Burndown Chart Iteración 2</w:t>
      </w:r>
    </w:p>
    <w:p w14:paraId="5C73CF3B" w14:textId="77777777" w:rsidR="001B69A9" w:rsidRDefault="001B69A9" w:rsidP="00DF74C3">
      <w:pPr>
        <w:pStyle w:val="Ttulo3"/>
      </w:pPr>
      <w:r>
        <w:lastRenderedPageBreak/>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57EE0852" w:rsidR="001B69A9" w:rsidRDefault="001B69A9" w:rsidP="00711285">
      <w:pPr>
        <w:pStyle w:val="Prrafodelista"/>
        <w:numPr>
          <w:ilvl w:val="0"/>
          <w:numId w:val="19"/>
        </w:numPr>
      </w:pPr>
      <w:r>
        <w:t>Creación y uso de una tabla en la base de datos que va a almacenar los parámetros LTI (consumer key y secret)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Investigación sobre Bootstrap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478BBF4E" w14:textId="77777777" w:rsidR="009046FC" w:rsidRDefault="009046FC" w:rsidP="009046FC"/>
    <w:p w14:paraId="7103F680" w14:textId="77777777" w:rsidR="008212D8" w:rsidRDefault="00C72026" w:rsidP="008212D8">
      <w:pPr>
        <w:keepNext/>
      </w:pPr>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5736F604" w14:textId="1F5ECFCF" w:rsidR="009046FC" w:rsidRPr="001B69A9"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w:t>
      </w:r>
      <w:r w:rsidR="00776827">
        <w:rPr>
          <w:noProof/>
        </w:rPr>
        <w:fldChar w:fldCharType="end"/>
      </w:r>
      <w:r>
        <w:t>: Sprint Backlog Iteración 3</w:t>
      </w:r>
    </w:p>
    <w:p w14:paraId="7288D9C2" w14:textId="77777777" w:rsidR="003B38DF" w:rsidRDefault="003B38DF" w:rsidP="003B38DF"/>
    <w:p w14:paraId="3C924F7D" w14:textId="77777777" w:rsidR="008212D8" w:rsidRDefault="009046FC" w:rsidP="008212D8">
      <w:pPr>
        <w:keepNext/>
        <w:jc w:val="center"/>
      </w:pPr>
      <w:r>
        <w:rPr>
          <w:noProof/>
          <w:lang w:eastAsia="es-ES"/>
        </w:rPr>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3D97A2BD" w:rsidR="009046FC"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w:t>
      </w:r>
      <w:r w:rsidR="00776827">
        <w:rPr>
          <w:noProof/>
        </w:rPr>
        <w:fldChar w:fldCharType="end"/>
      </w:r>
      <w:r>
        <w:t>: Burndown Chart Iteración 3</w:t>
      </w:r>
    </w:p>
    <w:p w14:paraId="6FDF30D8" w14:textId="77777777" w:rsidR="00C72026" w:rsidRDefault="00C72026" w:rsidP="00DF74C3">
      <w:pPr>
        <w:pStyle w:val="Ttulo3"/>
      </w:pPr>
      <w:r>
        <w:lastRenderedPageBreak/>
        <w:t>Iteración 4 (29 Oct 2015 a 12 Nov 2015)</w:t>
      </w:r>
    </w:p>
    <w:p w14:paraId="6061D484" w14:textId="77777777" w:rsidR="00C72026" w:rsidRDefault="00C72026" w:rsidP="00C72026">
      <w:r>
        <w:t>Tareas realizadas en esta iteración:</w:t>
      </w:r>
    </w:p>
    <w:p w14:paraId="2422A425" w14:textId="77777777"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77777777" w:rsidR="00C72026" w:rsidRDefault="00C72026" w:rsidP="00711285">
      <w:pPr>
        <w:pStyle w:val="Prrafodelista"/>
        <w:numPr>
          <w:ilvl w:val="0"/>
          <w:numId w:val="23"/>
        </w:numPr>
      </w:pPr>
      <w:r>
        <w:t>Se crea por primera vez un script sql que va a permitir la creación y eliminación de las tablas de la base de datos.</w:t>
      </w:r>
    </w:p>
    <w:p w14:paraId="7E232C1A" w14:textId="77777777" w:rsidR="00C72026" w:rsidRDefault="00C72026" w:rsidP="00711285">
      <w:pPr>
        <w:pStyle w:val="Prrafodelista"/>
        <w:numPr>
          <w:ilvl w:val="0"/>
          <w:numId w:val="23"/>
        </w:numPr>
      </w:pPr>
      <w:r>
        <w:t>Se investiga sobre Maven y se consigue:</w:t>
      </w:r>
    </w:p>
    <w:p w14:paraId="265FD476" w14:textId="77777777" w:rsidR="00C72026" w:rsidRDefault="00C72026" w:rsidP="00711285">
      <w:pPr>
        <w:pStyle w:val="Prrafodelista"/>
        <w:numPr>
          <w:ilvl w:val="1"/>
          <w:numId w:val="23"/>
        </w:numPr>
      </w:pPr>
      <w:r>
        <w:t>La creación automática desde php de un arquetipo maven.</w:t>
      </w:r>
    </w:p>
    <w:p w14:paraId="456685D0" w14:textId="77777777" w:rsidR="00C72026" w:rsidRDefault="00C72026" w:rsidP="00711285">
      <w:pPr>
        <w:pStyle w:val="Prrafodelista"/>
        <w:numPr>
          <w:ilvl w:val="1"/>
          <w:numId w:val="23"/>
        </w:numPr>
      </w:pPr>
      <w:r>
        <w:t>El proceso de guardado de test y prácticas subidas por profe</w:t>
      </w:r>
      <w:r w:rsidR="005B6988">
        <w:t>sores y alumnos respectivamente (no se consigue que puedan subirse en archivos zip).</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0EA36E68" w14:textId="77777777" w:rsidR="005B6988" w:rsidRDefault="005B6988" w:rsidP="00711285">
      <w:pPr>
        <w:pStyle w:val="Prrafodelista"/>
        <w:numPr>
          <w:ilvl w:val="0"/>
          <w:numId w:val="23"/>
        </w:numPr>
      </w:pPr>
      <w:r>
        <w:t>Se investiga sobre el framework CakePHP y se adapta todo el código que se tenía realizado para poder aplicar dicho framework.</w:t>
      </w:r>
    </w:p>
    <w:p w14:paraId="074660EF" w14:textId="77777777" w:rsidR="008212D8" w:rsidRDefault="005B6988" w:rsidP="008212D8">
      <w:pPr>
        <w:keepNext/>
      </w:pPr>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2ECF44BA" w14:textId="52002EB7" w:rsidR="005B6988"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w:t>
      </w:r>
      <w:r w:rsidR="00776827">
        <w:rPr>
          <w:noProof/>
        </w:rPr>
        <w:fldChar w:fldCharType="end"/>
      </w:r>
      <w:r>
        <w:t>: Sprint Backlog Iteración 4</w:t>
      </w:r>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069323B7" w14:textId="034369F3" w:rsidR="005B6988"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8</w:t>
      </w:r>
      <w:r w:rsidR="00776827">
        <w:rPr>
          <w:noProof/>
        </w:rPr>
        <w:fldChar w:fldCharType="end"/>
      </w:r>
      <w:r>
        <w:t>: Burndown Chart Iteración 4</w:t>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.zip para que los profesores y alumnos puedan subir sus test y prácticas respectivamente.</w:t>
      </w:r>
    </w:p>
    <w:p w14:paraId="3FEE0B35" w14:textId="77777777" w:rsidR="003C42D4" w:rsidRDefault="003C42D4" w:rsidP="00711285">
      <w:pPr>
        <w:pStyle w:val="Prrafodelista"/>
        <w:numPr>
          <w:ilvl w:val="0"/>
          <w:numId w:val="30"/>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Se comienza a leer documentación acerca del plugin PMD de Maven y se consigue:</w:t>
      </w:r>
    </w:p>
    <w:p w14:paraId="2BE2B69C" w14:textId="77777777" w:rsidR="003C42D4" w:rsidRDefault="003C42D4" w:rsidP="00711285">
      <w:pPr>
        <w:pStyle w:val="Prrafodelista"/>
        <w:numPr>
          <w:ilvl w:val="1"/>
          <w:numId w:val="30"/>
        </w:numPr>
      </w:pPr>
      <w:r>
        <w:t>Generar el fichero xml.</w:t>
      </w:r>
    </w:p>
    <w:p w14:paraId="3384445B" w14:textId="77777777" w:rsidR="003C42D4" w:rsidRDefault="003C42D4" w:rsidP="00711285">
      <w:pPr>
        <w:pStyle w:val="Prrafodelista"/>
        <w:numPr>
          <w:ilvl w:val="1"/>
          <w:numId w:val="30"/>
        </w:numPr>
      </w:pPr>
      <w:r>
        <w:t>Generar el reporte en formato html.</w:t>
      </w:r>
    </w:p>
    <w:p w14:paraId="743F2E0C" w14:textId="77777777" w:rsidR="003C42D4" w:rsidRDefault="003C42D4" w:rsidP="00711285">
      <w:pPr>
        <w:pStyle w:val="Prrafodelista"/>
        <w:numPr>
          <w:ilvl w:val="0"/>
          <w:numId w:val="30"/>
        </w:numPr>
      </w:pPr>
      <w:r>
        <w:t>Se investiga acerca de cómo leer ficheros xml desde php.</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t>Anexos: se añade la pasada iteración a la planificación del proyecto y se añaden las herramientas utilizadas en el correspondiente apartado.</w:t>
      </w:r>
    </w:p>
    <w:p w14:paraId="11DAF864" w14:textId="77777777" w:rsidR="003C42D4" w:rsidRDefault="003C42D4" w:rsidP="00711285">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lastRenderedPageBreak/>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1877CC74" w14:textId="0CAB3DD8" w:rsidR="003C42D4"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9</w:t>
      </w:r>
      <w:r w:rsidR="00776827">
        <w:rPr>
          <w:noProof/>
        </w:rPr>
        <w:fldChar w:fldCharType="end"/>
      </w:r>
      <w:r>
        <w:t>: Sprint Backlog Iteración 5</w:t>
      </w:r>
    </w:p>
    <w:p w14:paraId="52E7F6CB" w14:textId="77777777" w:rsidR="008212D8" w:rsidRDefault="003C42D4" w:rsidP="008212D8">
      <w:pPr>
        <w:keepNext/>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6EB337D" w14:textId="4412D86B" w:rsidR="003C42D4"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10</w:t>
      </w:r>
      <w:r w:rsidR="00776827">
        <w:rPr>
          <w:noProof/>
        </w:rPr>
        <w:fldChar w:fldCharType="end"/>
      </w:r>
      <w:r>
        <w:t>: Burndown Chart Iteración 5</w:t>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lastRenderedPageBreak/>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21D39918" w14:textId="77777777" w:rsidR="00E10096" w:rsidRDefault="00E10096" w:rsidP="00711285">
      <w:pPr>
        <w:pStyle w:val="Prrafodelista"/>
        <w:numPr>
          <w:ilvl w:val="2"/>
          <w:numId w:val="33"/>
        </w:numPr>
      </w:pPr>
      <w:r>
        <w:t>Añadido nuevo sub apartado “conexión lti” en el apartado “manual del programador”.</w:t>
      </w:r>
    </w:p>
    <w:p w14:paraId="2F9FCE88" w14:textId="77777777" w:rsidR="008212D8" w:rsidRDefault="00E10096" w:rsidP="008212D8">
      <w:pPr>
        <w:keepNext/>
      </w:pPr>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DA4F666" w14:textId="64663082" w:rsidR="00E10096"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11</w:t>
      </w:r>
      <w:r w:rsidR="00776827">
        <w:rPr>
          <w:noProof/>
        </w:rPr>
        <w:fldChar w:fldCharType="end"/>
      </w:r>
      <w:r>
        <w:t>: Sprint Backlog Iteración 6</w:t>
      </w:r>
    </w:p>
    <w:p w14:paraId="2499C80B" w14:textId="77777777" w:rsidR="008212D8" w:rsidRDefault="00E10096" w:rsidP="008212D8">
      <w:pPr>
        <w:keepNext/>
        <w:jc w:val="center"/>
      </w:pPr>
      <w:r>
        <w:rPr>
          <w:noProof/>
          <w:lang w:eastAsia="es-ES"/>
        </w:rPr>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4C8D883C" w14:textId="3A00B232" w:rsidR="00E10096"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12</w:t>
      </w:r>
      <w:r w:rsidR="00776827">
        <w:rPr>
          <w:noProof/>
        </w:rPr>
        <w:fldChar w:fldCharType="end"/>
      </w:r>
      <w:r>
        <w:t>: Burndown Chart Iteración 6</w:t>
      </w:r>
    </w:p>
    <w:p w14:paraId="6CB05630" w14:textId="77777777" w:rsidR="00DF74C3" w:rsidRDefault="00DF74C3" w:rsidP="00DF74C3">
      <w:pPr>
        <w:pStyle w:val="Ttulo3"/>
      </w:pPr>
      <w:r>
        <w:lastRenderedPageBreak/>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4B6897E2" w14:textId="77777777" w:rsidR="002A0DDB" w:rsidRDefault="002A0DDB" w:rsidP="00711285">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06978F7F" w14:textId="224E4972" w:rsidR="002A0DDB" w:rsidRPr="00DF74C3"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13</w:t>
      </w:r>
      <w:r w:rsidR="00776827">
        <w:rPr>
          <w:noProof/>
        </w:rPr>
        <w:fldChar w:fldCharType="end"/>
      </w:r>
      <w:r>
        <w:t>: Sprint Backlog Iteración 7</w:t>
      </w:r>
    </w:p>
    <w:p w14:paraId="7E91FAA5" w14:textId="77777777" w:rsidR="008212D8" w:rsidRDefault="002A0DDB" w:rsidP="008212D8">
      <w:pPr>
        <w:keepNext/>
        <w:jc w:val="center"/>
      </w:pPr>
      <w:r>
        <w:rPr>
          <w:noProof/>
          <w:lang w:eastAsia="es-ES"/>
        </w:rPr>
        <w:lastRenderedPageBreak/>
        <w:drawing>
          <wp:inline distT="0" distB="0" distL="0" distR="0" wp14:anchorId="4D1CDE17" wp14:editId="32167F95">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295" cy="3037399"/>
                    </a:xfrm>
                    <a:prstGeom prst="rect">
                      <a:avLst/>
                    </a:prstGeom>
                  </pic:spPr>
                </pic:pic>
              </a:graphicData>
            </a:graphic>
          </wp:inline>
        </w:drawing>
      </w:r>
    </w:p>
    <w:p w14:paraId="7F68BF2B" w14:textId="76B1635B" w:rsidR="002A0DDB"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14</w:t>
      </w:r>
      <w:r w:rsidR="00776827">
        <w:rPr>
          <w:noProof/>
        </w:rPr>
        <w:fldChar w:fldCharType="end"/>
      </w:r>
      <w:r>
        <w:t>: Burndown Chart Iteración 7</w:t>
      </w:r>
    </w:p>
    <w:p w14:paraId="3904EA88" w14:textId="77777777" w:rsidR="00725613" w:rsidRDefault="00725613" w:rsidP="00725613">
      <w:pPr>
        <w:pStyle w:val="Ttulo3"/>
      </w:pPr>
      <w:r>
        <w:t>Iteración 8 (24 Dic 2015 a 7 Ene 2016)</w:t>
      </w:r>
    </w:p>
    <w:p w14:paraId="0CA628F1" w14:textId="77777777" w:rsidR="00725613" w:rsidRDefault="00725613" w:rsidP="00725613">
      <w:pPr>
        <w:pStyle w:val="Cuerpo"/>
      </w:pPr>
      <w:r>
        <w:t>Tareas realizadas en esta iteración:</w:t>
      </w:r>
    </w:p>
    <w:p w14:paraId="5D7D6E9B" w14:textId="77777777" w:rsidR="00725613" w:rsidRDefault="00725613" w:rsidP="00711285">
      <w:pPr>
        <w:pStyle w:val="Cuerpo"/>
        <w:numPr>
          <w:ilvl w:val="0"/>
          <w:numId w:val="36"/>
        </w:numPr>
      </w:pPr>
      <w:r>
        <w:t>Se añade la funcionalidad necesaria para poder capturar y guardar las excepciones que pueden saltar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Se generan pruebas unitarias utilizando PHPUnit.</w:t>
      </w:r>
    </w:p>
    <w:p w14:paraId="23CE18AF" w14:textId="77777777" w:rsidR="00725613" w:rsidRDefault="00725613" w:rsidP="00711285">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drawing>
          <wp:inline distT="0" distB="0" distL="0" distR="0" wp14:anchorId="4B46A621" wp14:editId="70602C1B">
            <wp:extent cx="6025669" cy="14837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4833" cy="1486000"/>
                    </a:xfrm>
                    <a:prstGeom prst="rect">
                      <a:avLst/>
                    </a:prstGeom>
                  </pic:spPr>
                </pic:pic>
              </a:graphicData>
            </a:graphic>
          </wp:inline>
        </w:drawing>
      </w:r>
    </w:p>
    <w:p w14:paraId="3495C98B" w14:textId="78721DB6" w:rsidR="00725613"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15</w:t>
      </w:r>
      <w:r w:rsidR="00776827">
        <w:rPr>
          <w:noProof/>
        </w:rPr>
        <w:fldChar w:fldCharType="end"/>
      </w:r>
      <w:r>
        <w:t>: Sprint Backlog Iteración 8</w:t>
      </w:r>
    </w:p>
    <w:p w14:paraId="0CBE6BF5" w14:textId="77777777" w:rsidR="008212D8" w:rsidRDefault="00725613" w:rsidP="008212D8">
      <w:pPr>
        <w:pStyle w:val="Cuerpo"/>
        <w:keepNext/>
        <w:jc w:val="center"/>
      </w:pPr>
      <w:r>
        <w:rPr>
          <w:noProof/>
          <w:lang w:eastAsia="es-ES"/>
        </w:rPr>
        <w:lastRenderedPageBreak/>
        <w:drawing>
          <wp:inline distT="0" distB="0" distL="0" distR="0" wp14:anchorId="34890C22" wp14:editId="08A345CD">
            <wp:extent cx="4485736" cy="3184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652" cy="3188629"/>
                    </a:xfrm>
                    <a:prstGeom prst="rect">
                      <a:avLst/>
                    </a:prstGeom>
                  </pic:spPr>
                </pic:pic>
              </a:graphicData>
            </a:graphic>
          </wp:inline>
        </w:drawing>
      </w:r>
    </w:p>
    <w:p w14:paraId="7161AD6A" w14:textId="34EB372F" w:rsidR="00725613" w:rsidRPr="00376654" w:rsidRDefault="008212D8" w:rsidP="008212D8">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16</w:t>
      </w:r>
      <w:r w:rsidR="00776827">
        <w:rPr>
          <w:noProof/>
        </w:rPr>
        <w:fldChar w:fldCharType="end"/>
      </w:r>
      <w:r>
        <w:t>: Burndown Chart Iteración 8</w:t>
      </w:r>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r>
        <w:t>Estudio de viabilidad legal</w:t>
      </w:r>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1C3F4C53" w:rsidR="00302F31" w:rsidRDefault="00302F31" w:rsidP="00302F31">
      <w:pPr>
        <w:pStyle w:val="Cuerpo"/>
      </w:pPr>
      <w:r>
        <w:t xml:space="preserve">En este apartado se explica el tipo de licencia que tendrá nuestra aplicación. La aplicación se distribuirá bajo la licencia </w:t>
      </w:r>
      <w:r w:rsidRPr="00302F31">
        <w:rPr>
          <w:i/>
        </w:rPr>
        <w:t>Apache License v.2</w:t>
      </w:r>
      <w:r>
        <w:t xml:space="preserve"> que es la licencia utilizada en la mayoría de las aplicaciones.</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Apache License versión 2.0</w:t>
      </w:r>
    </w:p>
    <w:p w14:paraId="5BF8AB18" w14:textId="6D94ED3F" w:rsidR="000E06BD" w:rsidRDefault="000E06BD" w:rsidP="000E06BD">
      <w:r w:rsidRPr="00E8413F">
        <w:t>La licencia Apache (</w:t>
      </w:r>
      <w:r w:rsidRPr="00692CF4">
        <w:rPr>
          <w:i/>
        </w:rPr>
        <w:t>Apache License</w:t>
      </w:r>
      <w:r w:rsidRPr="00E8413F">
        <w:t xml:space="preserve"> o </w:t>
      </w:r>
      <w:r w:rsidRPr="00692CF4">
        <w:rPr>
          <w:i/>
        </w:rPr>
        <w:t>Apache Software License</w:t>
      </w:r>
      <w:r w:rsidRPr="00E8413F">
        <w:t xml:space="preserve"> para versiones anteriores a 2.0) es una licencia de software libre creada por la </w:t>
      </w:r>
      <w:r w:rsidRPr="00692CF4">
        <w:rPr>
          <w:i/>
        </w:rPr>
        <w:t>Apache Software Foundation</w:t>
      </w:r>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r w:rsidRPr="00692CF4">
        <w:rPr>
          <w:i/>
        </w:rPr>
        <w:t>disclaimer</w:t>
      </w:r>
      <w:r w:rsidRPr="00E8413F">
        <w:t xml:space="preserve">, pero no es una licencia </w:t>
      </w:r>
      <w:r w:rsidRPr="00692CF4">
        <w:rPr>
          <w:i/>
        </w:rPr>
        <w:t>copyleft</w:t>
      </w:r>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Open S</w:t>
      </w:r>
      <w:r w:rsidRPr="00997415">
        <w:rPr>
          <w:i/>
        </w:rPr>
        <w:t>ource</w:t>
      </w:r>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33B83723" w14:textId="33E9D75A" w:rsidR="000E06BD" w:rsidRDefault="000E06BD" w:rsidP="00711285">
      <w:pPr>
        <w:numPr>
          <w:ilvl w:val="0"/>
          <w:numId w:val="40"/>
        </w:numPr>
        <w:spacing w:after="200" w:line="276" w:lineRule="auto"/>
        <w:jc w:val="both"/>
      </w:pPr>
      <w:r w:rsidRPr="00786679">
        <w:t>NOTICE - Un documento de texto, que incluye los "avisos" obligatorios del software presente en la distribución.</w:t>
      </w:r>
    </w:p>
    <w:p w14:paraId="63145FD5" w14:textId="1FAD55EF" w:rsidR="000E06BD" w:rsidRPr="000E06BD" w:rsidRDefault="000E06BD" w:rsidP="000E06BD">
      <w:r>
        <w:br w:type="page"/>
      </w:r>
    </w:p>
    <w:p w14:paraId="444F3E2F" w14:textId="77777777" w:rsidR="00441AB0" w:rsidRDefault="00441AB0" w:rsidP="009F2C9A">
      <w:pPr>
        <w:pStyle w:val="Ttulo3"/>
      </w:pPr>
      <w:r>
        <w:lastRenderedPageBreak/>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776827"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776827"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776827"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776827"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5F2502C9"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5A1BF323" w14:textId="5D7EEC67" w:rsidR="00C90AC9" w:rsidRPr="008212D8" w:rsidRDefault="00C90AC9" w:rsidP="008212D8">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lastRenderedPageBreak/>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711285">
      <w:pPr>
        <w:pStyle w:val="Prrafodelista"/>
        <w:numPr>
          <w:ilvl w:val="0"/>
          <w:numId w:val="3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w:t>
      </w:r>
      <w:r w:rsidR="00776827">
        <w:rPr>
          <w:noProof/>
        </w:rPr>
        <w:fldChar w:fldCharType="end"/>
      </w:r>
      <w:r>
        <w:t>: Costes de software</w:t>
      </w:r>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w:lastRenderedPageBreak/>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711285">
      <w:pPr>
        <w:pStyle w:val="Prrafodelista"/>
        <w:numPr>
          <w:ilvl w:val="0"/>
          <w:numId w:val="3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6D505E49" w14:textId="1B3F3E7F"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6361FFA1"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711285">
      <w:pPr>
        <w:pStyle w:val="Prrafodelista"/>
        <w:numPr>
          <w:ilvl w:val="0"/>
          <w:numId w:val="12"/>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711285">
      <w:pPr>
        <w:pStyle w:val="Prrafodelista"/>
        <w:numPr>
          <w:ilvl w:val="0"/>
          <w:numId w:val="12"/>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711285">
      <w:pPr>
        <w:pStyle w:val="Prrafodelista"/>
        <w:numPr>
          <w:ilvl w:val="0"/>
          <w:numId w:val="12"/>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r>
        <w:t xml:space="preserve">Ilustración </w:t>
      </w:r>
      <w:r>
        <w:fldChar w:fldCharType="begin"/>
      </w:r>
      <w:r>
        <w:instrText xml:space="preserve"> SEQ Ilustración \* ARABIC </w:instrText>
      </w:r>
      <w:r>
        <w:fldChar w:fldCharType="separate"/>
      </w:r>
      <w:r w:rsidR="006B1ACD">
        <w:rPr>
          <w:noProof/>
        </w:rPr>
        <w:t>17</w:t>
      </w:r>
      <w:r>
        <w:fldChar w:fldCharType="end"/>
      </w:r>
      <w:r>
        <w:t>: DCU - colores</w:t>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r>
        <w:t xml:space="preserve">Ilustración </w:t>
      </w:r>
      <w:r>
        <w:fldChar w:fldCharType="begin"/>
      </w:r>
      <w:r>
        <w:instrText xml:space="preserve"> SEQ Ilustración \* ARABIC </w:instrText>
      </w:r>
      <w:r>
        <w:fldChar w:fldCharType="separate"/>
      </w:r>
      <w:r w:rsidR="006B1ACD">
        <w:rPr>
          <w:noProof/>
        </w:rPr>
        <w:t>18</w:t>
      </w:r>
      <w:r>
        <w:fldChar w:fldCharType="end"/>
      </w:r>
      <w:r>
        <w:t>: DCU - general del sistema</w:t>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2B083FA1">
            <wp:extent cx="4769329" cy="4476750"/>
            <wp:effectExtent l="0" t="0" r="0"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628" t="5484" r="12910" b="7367"/>
                    <a:stretch/>
                  </pic:blipFill>
                  <pic:spPr bwMode="auto">
                    <a:xfrm>
                      <a:off x="0" y="0"/>
                      <a:ext cx="4796897" cy="4502627"/>
                    </a:xfrm>
                    <a:prstGeom prst="rect">
                      <a:avLst/>
                    </a:prstGeom>
                    <a:noFill/>
                    <a:ln>
                      <a:noFill/>
                    </a:ln>
                    <a:extLst>
                      <a:ext uri="{53640926-AAD7-44D8-BBD7-CCE9431645EC}">
                        <a14:shadowObscured xmlns:a14="http://schemas.microsoft.com/office/drawing/2010/main"/>
                      </a:ext>
                    </a:extLst>
                  </pic:spPr>
                </pic:pic>
              </a:graphicData>
            </a:graphic>
          </wp:inline>
        </w:drawing>
      </w:r>
    </w:p>
    <w:p w14:paraId="78EC0C5E" w14:textId="6DD82948" w:rsidR="00096357" w:rsidRDefault="00C16D6F" w:rsidP="00C16D6F">
      <w:pPr>
        <w:pStyle w:val="Descripcin"/>
        <w:jc w:val="center"/>
      </w:pPr>
      <w:r>
        <w:t xml:space="preserve">Ilustración </w:t>
      </w:r>
      <w:r>
        <w:fldChar w:fldCharType="begin"/>
      </w:r>
      <w:r>
        <w:instrText xml:space="preserve"> SEQ Ilustración \* ARABIC </w:instrText>
      </w:r>
      <w:r>
        <w:fldChar w:fldCharType="separate"/>
      </w:r>
      <w:r w:rsidR="006B1ACD">
        <w:rPr>
          <w:noProof/>
        </w:rPr>
        <w:t>19</w:t>
      </w:r>
      <w:r>
        <w:fldChar w:fldCharType="end"/>
      </w:r>
      <w:r>
        <w:t>: DCU - profesor seleccionar tarea</w:t>
      </w:r>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6ABC6CD3">
            <wp:extent cx="5717920" cy="4710022"/>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359" cy="471367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r>
        <w:t xml:space="preserve">Ilustración </w:t>
      </w:r>
      <w:r>
        <w:fldChar w:fldCharType="begin"/>
      </w:r>
      <w:r>
        <w:instrText xml:space="preserve"> SEQ Ilustración \* ARABIC </w:instrText>
      </w:r>
      <w:r>
        <w:fldChar w:fldCharType="separate"/>
      </w:r>
      <w:r w:rsidR="006B1ACD">
        <w:rPr>
          <w:noProof/>
        </w:rPr>
        <w:t>20</w:t>
      </w:r>
      <w:r>
        <w:fldChar w:fldCharType="end"/>
      </w:r>
      <w:r>
        <w:t>: DCU - alumno seleccionar tarea</w:t>
      </w:r>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r>
        <w:lastRenderedPageBreak/>
        <w:t>Plantillas de casos de uso</w:t>
      </w:r>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2</w:t>
      </w:r>
      <w:r w:rsidR="00776827">
        <w:rPr>
          <w:noProof/>
        </w:rPr>
        <w:fldChar w:fldCharType="end"/>
      </w:r>
      <w:r>
        <w:t>: Plantilla tipo casos de uso</w:t>
      </w:r>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3</w:t>
      </w:r>
      <w:r w:rsidR="00776827">
        <w:rPr>
          <w:noProof/>
        </w:rPr>
        <w:fldChar w:fldCharType="end"/>
      </w:r>
      <w:r>
        <w:t>: Plantilla RF-M01 "Crear la tarea"</w:t>
      </w:r>
    </w:p>
    <w:p w14:paraId="67FFCFF6" w14:textId="5BD9F96A" w:rsidR="006A14CA" w:rsidRDefault="00E55FDE"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4</w:t>
      </w:r>
      <w:r w:rsidR="00776827">
        <w:rPr>
          <w:noProof/>
        </w:rPr>
        <w:fldChar w:fldCharType="end"/>
      </w:r>
      <w:r>
        <w:t>: Plantilla RF-M02 "Configurar la tarea"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5</w:t>
      </w:r>
      <w:r w:rsidR="00776827">
        <w:rPr>
          <w:noProof/>
        </w:rPr>
        <w:fldChar w:fldCharType="end"/>
      </w:r>
      <w:r>
        <w:t>: Plantilla RF-M03 "Seleccionar la tarea"</w:t>
      </w:r>
    </w:p>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69C9CD0D" w14:textId="539CCE81" w:rsidR="0072584A"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6</w:t>
      </w:r>
      <w:r w:rsidR="00776827">
        <w:rPr>
          <w:noProof/>
        </w:rPr>
        <w:fldChar w:fldCharType="end"/>
      </w:r>
      <w:r>
        <w:t>: Plantilla RF-AW01 "Registrarse en la aplicación web"</w:t>
      </w:r>
    </w:p>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lastRenderedPageBreak/>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77C880B8" w14:textId="45BE0648" w:rsidR="00A75F11"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7</w:t>
      </w:r>
      <w:r w:rsidR="00776827">
        <w:rPr>
          <w:noProof/>
        </w:rPr>
        <w:fldChar w:fldCharType="end"/>
      </w:r>
      <w:r>
        <w:t>: Plantilla RF-AW02 "Configurar los parámetros de la tarea"</w:t>
      </w:r>
    </w:p>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356356C7"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El profesor selecciona el fichero z</w:t>
            </w:r>
            <w:r w:rsidR="00E55FDE">
              <w:t>ip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El profesor no ha subido los test dentro de un fichero zip.</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3672D078" w:rsidR="008177FC" w:rsidRDefault="008177FC" w:rsidP="004474DE">
            <w:r>
              <w:t>El profesor no ha seleccionado ningún test a subir ni 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239F723E" w14:textId="1C5B41C4" w:rsidR="004F742E"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8</w:t>
      </w:r>
      <w:r w:rsidR="00776827">
        <w:rPr>
          <w:noProof/>
        </w:rPr>
        <w:fldChar w:fldCharType="end"/>
      </w:r>
      <w:r>
        <w:t>: Plantilla RF-AW03 "Subir test"</w:t>
      </w:r>
    </w:p>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lastRenderedPageBreak/>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41ED9919" w14:textId="737F0B98" w:rsidR="004F742E"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9</w:t>
      </w:r>
      <w:r w:rsidR="00776827">
        <w:rPr>
          <w:noProof/>
        </w:rPr>
        <w:fldChar w:fldCharType="end"/>
      </w:r>
      <w:r>
        <w:t>: Plantilla RF-AW04 "Consultar estadísticas de las prácticas"</w:t>
      </w:r>
    </w:p>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lastRenderedPageBreak/>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10</w:t>
      </w:r>
      <w:r w:rsidR="00776827">
        <w:rPr>
          <w:noProof/>
        </w:rPr>
        <w:fldChar w:fldCharType="end"/>
      </w:r>
      <w:r>
        <w:t>: Plantilla RF-AW05 "Descargar prácticas"</w:t>
      </w:r>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31179B34" w14:textId="4A8A9C92" w:rsidR="00AC3475"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11</w:t>
      </w:r>
      <w:r w:rsidR="00776827">
        <w:rPr>
          <w:noProof/>
        </w:rPr>
        <w:fldChar w:fldCharType="end"/>
      </w:r>
      <w:r>
        <w:t>: Plantilla RF-AW06 "Comprobar plagios de prácticas"</w:t>
      </w:r>
    </w:p>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lastRenderedPageBreak/>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12</w:t>
      </w:r>
      <w:r w:rsidR="00776827">
        <w:rPr>
          <w:noProof/>
        </w:rPr>
        <w:fldChar w:fldCharType="end"/>
      </w:r>
      <w:r>
        <w:t>: Plantilla RF-AW07 "Visualizar gráficas"</w:t>
      </w:r>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lastRenderedPageBreak/>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33BC77B2" w14:textId="36DA872F" w:rsidR="0072584A"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13</w:t>
      </w:r>
      <w:r w:rsidR="00776827">
        <w:rPr>
          <w:noProof/>
        </w:rPr>
        <w:fldChar w:fldCharType="end"/>
      </w:r>
      <w:r>
        <w:t>: Plantilla RF-AW08 "Subir práctica"</w:t>
      </w:r>
    </w:p>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25511065" w14:textId="5929194F" w:rsidR="0072584A"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14</w:t>
      </w:r>
      <w:r w:rsidR="00776827">
        <w:rPr>
          <w:noProof/>
        </w:rPr>
        <w:fldChar w:fldCharType="end"/>
      </w:r>
      <w:r>
        <w:t>: Plantilla RF-AW09 "Consultar datos de la tarea"</w:t>
      </w:r>
    </w:p>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lastRenderedPageBreak/>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14DCCFD4" w14:textId="0691142A" w:rsidR="00A23A76"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15</w:t>
      </w:r>
      <w:r w:rsidR="00776827">
        <w:rPr>
          <w:noProof/>
        </w:rPr>
        <w:fldChar w:fldCharType="end"/>
      </w:r>
      <w:r>
        <w:t>: Plantilla RF-AW10 "Reemplazar la práctica seleccionada"</w:t>
      </w:r>
    </w:p>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DDD7634" w14:textId="33A4E3A2" w:rsidR="00A23A76"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16</w:t>
      </w:r>
      <w:r w:rsidR="00776827">
        <w:rPr>
          <w:noProof/>
        </w:rPr>
        <w:fldChar w:fldCharType="end"/>
      </w:r>
      <w:r>
        <w:t>: Plantilla RF-AW11 "Consultar reportes"</w:t>
      </w:r>
    </w:p>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lastRenderedPageBreak/>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17</w:t>
      </w:r>
      <w:r w:rsidR="00776827">
        <w:rPr>
          <w:noProof/>
        </w:rPr>
        <w:fldChar w:fldCharType="end"/>
      </w:r>
      <w:r>
        <w:t>: Plantilla RF-AW12 "Consultar gráficas"</w:t>
      </w:r>
    </w:p>
    <w:p w14:paraId="0D894C9F" w14:textId="77777777" w:rsidR="007B41D2" w:rsidRDefault="007B41D2">
      <w:r>
        <w:br w:type="page"/>
      </w:r>
    </w:p>
    <w:p w14:paraId="674D2F60" w14:textId="77777777" w:rsidR="007B41D2" w:rsidRDefault="00A90A9A" w:rsidP="007B41D2">
      <w:pPr>
        <w:pStyle w:val="Ttulo1"/>
      </w:pPr>
      <w:r>
        <w:lastRenderedPageBreak/>
        <w:t>E</w:t>
      </w:r>
      <w:r w:rsidR="007B41D2">
        <w:t>specificación de diseño</w:t>
      </w:r>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66D2B752" w14:textId="39BE6E94" w:rsidR="00B7117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21</w:t>
      </w:r>
      <w:r w:rsidR="00776827">
        <w:rPr>
          <w:noProof/>
        </w:rPr>
        <w:fldChar w:fldCharType="end"/>
      </w:r>
      <w:r>
        <w:t>: Modelo relacional</w:t>
      </w:r>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18</w:t>
      </w:r>
      <w:r w:rsidR="00776827">
        <w:rPr>
          <w:noProof/>
        </w:rPr>
        <w:fldChar w:fldCharType="end"/>
      </w:r>
      <w:r>
        <w:t>: Tabla profesores</w:t>
      </w:r>
    </w:p>
    <w:p w14:paraId="66B78FB7" w14:textId="5BDBF858" w:rsidR="00380B7E" w:rsidRDefault="00380B7E" w:rsidP="00E55FDE">
      <w:pPr>
        <w:ind w:left="360"/>
      </w:pPr>
      <w:r w:rsidRPr="00A90A9A">
        <w:rPr>
          <w:i/>
        </w:rPr>
        <w:t xml:space="preserve">* Primary key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r>
        <w:t xml:space="preserve">Tabla </w:t>
      </w:r>
      <w:r w:rsidR="00776827">
        <w:fldChar w:fldCharType="begin"/>
      </w:r>
      <w:r w:rsidR="00776827">
        <w:instrText xml:space="preserve"> SEQ Tabla \* ARABIC </w:instrText>
      </w:r>
      <w:r w:rsidR="00776827">
        <w:fldChar w:fldCharType="separate"/>
      </w:r>
      <w:r w:rsidR="00772C34">
        <w:rPr>
          <w:noProof/>
        </w:rPr>
        <w:t>19</w:t>
      </w:r>
      <w:r w:rsidR="00776827">
        <w:rPr>
          <w:noProof/>
        </w:rPr>
        <w:fldChar w:fldCharType="end"/>
      </w:r>
      <w:r>
        <w:t>: Tabla alumnos</w:t>
      </w:r>
    </w:p>
    <w:p w14:paraId="128000CB" w14:textId="77777777" w:rsidR="00380B7E" w:rsidRDefault="00380B7E" w:rsidP="00380B7E">
      <w:pPr>
        <w:ind w:left="360"/>
      </w:pPr>
      <w:r w:rsidRPr="00A90A9A">
        <w:rPr>
          <w:i/>
        </w:rPr>
        <w:t>* Primary key (PK):</w:t>
      </w:r>
      <w:r>
        <w:t xml:space="preserve"> id.</w:t>
      </w:r>
    </w:p>
    <w:p w14:paraId="61A792A2" w14:textId="74B1394C" w:rsidR="00380B7E" w:rsidRPr="007B41D2" w:rsidRDefault="00E55FDE" w:rsidP="00E55FDE">
      <w:r>
        <w:br w:type="page"/>
      </w:r>
    </w:p>
    <w:p w14:paraId="672AD3B9" w14:textId="77777777" w:rsidR="00380B7E" w:rsidRDefault="00380B7E" w:rsidP="00711285">
      <w:pPr>
        <w:pStyle w:val="Cuerpo"/>
        <w:numPr>
          <w:ilvl w:val="0"/>
          <w:numId w:val="14"/>
        </w:numPr>
      </w:pPr>
      <w:r w:rsidRPr="00BF1A02">
        <w:rPr>
          <w:b/>
        </w:rPr>
        <w:lastRenderedPageBreak/>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r>
        <w:t xml:space="preserve">Tabla </w:t>
      </w:r>
      <w:r w:rsidR="00776827">
        <w:fldChar w:fldCharType="begin"/>
      </w:r>
      <w:r w:rsidR="00776827">
        <w:instrText xml:space="preserve"> SEQ Tabla \* ARABIC </w:instrText>
      </w:r>
      <w:r w:rsidR="00776827">
        <w:fldChar w:fldCharType="separate"/>
      </w:r>
      <w:r w:rsidR="00772C34">
        <w:rPr>
          <w:noProof/>
        </w:rPr>
        <w:t>20</w:t>
      </w:r>
      <w:r w:rsidR="00776827">
        <w:rPr>
          <w:noProof/>
        </w:rPr>
        <w:fldChar w:fldCharType="end"/>
      </w:r>
      <w:r>
        <w:t>: Tabla tareas</w:t>
      </w: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243B7E12" w14:textId="7FD22511" w:rsidR="00FB0DA0" w:rsidRDefault="00380B7E" w:rsidP="00711285">
      <w:pPr>
        <w:pStyle w:val="Prrafodelista"/>
        <w:numPr>
          <w:ilvl w:val="0"/>
          <w:numId w:val="21"/>
        </w:numPr>
      </w:pPr>
      <w:r>
        <w:t>profesor_id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21</w:t>
      </w:r>
      <w:r w:rsidR="00776827">
        <w:rPr>
          <w:noProof/>
        </w:rPr>
        <w:fldChar w:fldCharType="end"/>
      </w:r>
      <w:r>
        <w:t>: Tabla tests</w:t>
      </w: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lastRenderedPageBreak/>
        <w:t xml:space="preserve">* Foreign key (FK): </w:t>
      </w:r>
    </w:p>
    <w:p w14:paraId="17B300D0" w14:textId="77777777" w:rsidR="00FB0DA0" w:rsidRDefault="00FB0DA0" w:rsidP="00711285">
      <w:pPr>
        <w:pStyle w:val="Prrafodelista"/>
        <w:numPr>
          <w:ilvl w:val="0"/>
          <w:numId w:val="21"/>
        </w:numPr>
      </w:pPr>
      <w:r>
        <w:t>tarea_id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22</w:t>
      </w:r>
      <w:r w:rsidR="00776827">
        <w:rPr>
          <w:noProof/>
        </w:rPr>
        <w:fldChar w:fldCharType="end"/>
      </w:r>
      <w:r>
        <w:t>: Tabla intentos</w:t>
      </w: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711285">
      <w:pPr>
        <w:pStyle w:val="Prrafodelista"/>
        <w:numPr>
          <w:ilvl w:val="0"/>
          <w:numId w:val="21"/>
        </w:numPr>
      </w:pPr>
      <w:r>
        <w:t>tarea_id -&gt; FK hacia el campo “id” de la tabla “tareas”.</w:t>
      </w:r>
    </w:p>
    <w:p w14:paraId="413AD65D" w14:textId="77777777" w:rsidR="00380B7E" w:rsidRDefault="00380B7E" w:rsidP="00711285">
      <w:pPr>
        <w:pStyle w:val="Prrafodelista"/>
        <w:numPr>
          <w:ilvl w:val="0"/>
          <w:numId w:val="21"/>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lastRenderedPageBreak/>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23</w:t>
      </w:r>
      <w:r w:rsidR="00776827">
        <w:rPr>
          <w:noProof/>
        </w:rPr>
        <w:fldChar w:fldCharType="end"/>
      </w:r>
      <w:r>
        <w:t>: Tabla violaciones</w:t>
      </w: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79F2B8" w14:textId="17E0BAE4" w:rsidR="00FB0DA0" w:rsidRDefault="00FB0DA0" w:rsidP="00FB0DA0">
      <w:pPr>
        <w:pStyle w:val="Prrafodelista"/>
        <w:numPr>
          <w:ilvl w:val="0"/>
          <w:numId w:val="21"/>
        </w:numPr>
      </w:pPr>
      <w:r>
        <w:t>intento_id -&gt; FK hacia el campo “id” de la tabla “intentos”.</w:t>
      </w:r>
    </w:p>
    <w:p w14:paraId="236E72C7" w14:textId="77777777" w:rsidR="00457049" w:rsidRDefault="00457049" w:rsidP="00457049">
      <w:pPr>
        <w:pStyle w:val="Prrafodelista"/>
        <w:ind w:left="1080"/>
      </w:pP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r>
        <w:t xml:space="preserve">Tabla </w:t>
      </w:r>
      <w:r w:rsidR="00776827">
        <w:fldChar w:fldCharType="begin"/>
      </w:r>
      <w:r w:rsidR="00776827">
        <w:instrText xml:space="preserve"> SEQ Tabla \* ARABIC </w:instrText>
      </w:r>
      <w:r w:rsidR="00776827">
        <w:fldChar w:fldCharType="separate"/>
      </w:r>
      <w:r w:rsidR="00772C34">
        <w:rPr>
          <w:noProof/>
        </w:rPr>
        <w:t>24</w:t>
      </w:r>
      <w:r w:rsidR="00776827">
        <w:rPr>
          <w:noProof/>
        </w:rPr>
        <w:fldChar w:fldCharType="end"/>
      </w:r>
      <w:r>
        <w:t>: Tabla errores</w:t>
      </w:r>
    </w:p>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711285">
      <w:pPr>
        <w:pStyle w:val="Prrafodelista"/>
        <w:numPr>
          <w:ilvl w:val="0"/>
          <w:numId w:val="21"/>
        </w:numPr>
      </w:pPr>
      <w:r>
        <w:t>intento_id -&gt; FK hacia el campo “id” de la tabla “intentos”.</w:t>
      </w:r>
    </w:p>
    <w:p w14:paraId="0C0D18E2" w14:textId="77777777" w:rsidR="00FB0DA0" w:rsidRDefault="00FB0DA0" w:rsidP="00FB0DA0"/>
    <w:p w14:paraId="53045F54" w14:textId="69C9EEB5" w:rsidR="00E55FDE" w:rsidRDefault="00E55FDE" w:rsidP="00FB0DA0">
      <w:r>
        <w:br w:type="page"/>
      </w:r>
    </w:p>
    <w:p w14:paraId="6F0653C0" w14:textId="338DD8C7" w:rsidR="00EA325B" w:rsidRDefault="00B71179" w:rsidP="00B71179">
      <w:pPr>
        <w:pStyle w:val="Ttulo3"/>
      </w:pPr>
      <w:r>
        <w:lastRenderedPageBreak/>
        <w:t>Diagrama de paquetes</w:t>
      </w:r>
    </w:p>
    <w:p w14:paraId="63C207E2" w14:textId="77777777" w:rsidR="00725613" w:rsidRDefault="00725613" w:rsidP="00725613">
      <w:pPr>
        <w:pStyle w:val="Cuerpo"/>
      </w:pPr>
    </w:p>
    <w:p w14:paraId="268159DF" w14:textId="77777777" w:rsidR="00457049" w:rsidRDefault="00725613" w:rsidP="00457049">
      <w:pPr>
        <w:pStyle w:val="Cuerpo"/>
        <w:keepNext/>
      </w:pPr>
      <w:r w:rsidRPr="006929BB">
        <w:rPr>
          <w:noProof/>
          <w:lang w:eastAsia="es-ES"/>
        </w:rPr>
        <w:drawing>
          <wp:inline distT="0" distB="0" distL="0" distR="0" wp14:anchorId="79D663D1" wp14:editId="58E29A0E">
            <wp:extent cx="4908498" cy="6944264"/>
            <wp:effectExtent l="0" t="0" r="6985" b="0"/>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633" t="2289" r="6382" b="30906"/>
                    <a:stretch/>
                  </pic:blipFill>
                  <pic:spPr bwMode="auto">
                    <a:xfrm>
                      <a:off x="0" y="0"/>
                      <a:ext cx="4909610" cy="6945837"/>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22</w:t>
      </w:r>
      <w:r w:rsidR="00776827">
        <w:rPr>
          <w:noProof/>
        </w:rPr>
        <w:fldChar w:fldCharType="end"/>
      </w:r>
      <w:r>
        <w:t>: Diagrama de paquetes</w:t>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11285">
      <w:pPr>
        <w:pStyle w:val="Cuerpo"/>
        <w:numPr>
          <w:ilvl w:val="0"/>
          <w:numId w:val="14"/>
        </w:numPr>
      </w:pPr>
      <w:r w:rsidRPr="003736EF">
        <w:rPr>
          <w:b/>
        </w:rPr>
        <w:t>Controller</w:t>
      </w:r>
      <w:r>
        <w:t>: Dentro de la cual van a estar todos los controladores.</w:t>
      </w:r>
    </w:p>
    <w:p w14:paraId="35C3CCB3" w14:textId="2B007BA6" w:rsidR="00725613" w:rsidRDefault="00725613" w:rsidP="00711285">
      <w:pPr>
        <w:pStyle w:val="Cuerpo"/>
        <w:numPr>
          <w:ilvl w:val="0"/>
          <w:numId w:val="14"/>
        </w:numPr>
      </w:pPr>
      <w:r>
        <w:rPr>
          <w:b/>
        </w:rPr>
        <w:lastRenderedPageBreak/>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“Profesores” dentro de la carpeta “Template”, y dentro de la subcarpeta “Profesores” se crearían las vistas de extensión .ctp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3A7C7A2" w14:textId="2FF84B6A" w:rsidR="00725613" w:rsidRDefault="00725613" w:rsidP="0072561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1078F1F7" w14:textId="77777777" w:rsidR="00725613" w:rsidRDefault="00725613" w:rsidP="00725613">
      <w:pPr>
        <w:pStyle w:val="Cuerpo"/>
      </w:pPr>
    </w:p>
    <w:p w14:paraId="5D23D8E7" w14:textId="77777777" w:rsidR="00725613" w:rsidRDefault="00725613" w:rsidP="00725613">
      <w:pPr>
        <w:pStyle w:val="Cuerpo"/>
      </w:pPr>
    </w:p>
    <w:p w14:paraId="27EED548" w14:textId="77777777" w:rsidR="00725613" w:rsidRPr="00725613" w:rsidRDefault="00725613" w:rsidP="00725613">
      <w:pPr>
        <w:pStyle w:val="Cuerpo"/>
        <w:sectPr w:rsidR="00725613" w:rsidRPr="00725613">
          <w:pgSz w:w="11906" w:h="16838"/>
          <w:pgMar w:top="1417" w:right="1701" w:bottom="1417" w:left="1701" w:header="708" w:footer="708" w:gutter="0"/>
          <w:cols w:space="708"/>
          <w:docGrid w:linePitch="360"/>
        </w:sectPr>
      </w:pPr>
    </w:p>
    <w:p w14:paraId="60C7F20C" w14:textId="4E2DC2C3" w:rsidR="00B71179" w:rsidRDefault="00B71179" w:rsidP="00B71179">
      <w:pPr>
        <w:pStyle w:val="Ttulo3"/>
      </w:pPr>
      <w:r>
        <w:lastRenderedPageBreak/>
        <w:t>Diagrama de clases</w:t>
      </w:r>
    </w:p>
    <w:p w14:paraId="719D9597" w14:textId="0BC45C41" w:rsidR="005E0A8C" w:rsidRDefault="00457049" w:rsidP="005E0A8C">
      <w:pPr>
        <w:pStyle w:val="Cuerpo"/>
      </w:pPr>
      <w:r>
        <w:rPr>
          <w:noProof/>
          <w:lang w:eastAsia="es-ES"/>
        </w:rPr>
        <mc:AlternateContent>
          <mc:Choice Requires="wps">
            <w:drawing>
              <wp:anchor distT="0" distB="0" distL="114300" distR="114300" simplePos="0" relativeHeight="251660288" behindDoc="0" locked="0" layoutInCell="1" allowOverlap="1" wp14:anchorId="0713D873" wp14:editId="20EBE69A">
                <wp:simplePos x="0" y="0"/>
                <wp:positionH relativeFrom="column">
                  <wp:posOffset>426720</wp:posOffset>
                </wp:positionH>
                <wp:positionV relativeFrom="paragraph">
                  <wp:posOffset>4757420</wp:posOffset>
                </wp:positionV>
                <wp:extent cx="8039100" cy="635"/>
                <wp:effectExtent l="0" t="0" r="0" b="0"/>
                <wp:wrapSquare wrapText="bothSides"/>
                <wp:docPr id="89" name="Cuadro de texto 89"/>
                <wp:cNvGraphicFramePr/>
                <a:graphic xmlns:a="http://schemas.openxmlformats.org/drawingml/2006/main">
                  <a:graphicData uri="http://schemas.microsoft.com/office/word/2010/wordprocessingShape">
                    <wps:wsp>
                      <wps:cNvSpPr txBox="1"/>
                      <wps:spPr>
                        <a:xfrm>
                          <a:off x="0" y="0"/>
                          <a:ext cx="8039100" cy="635"/>
                        </a:xfrm>
                        <a:prstGeom prst="rect">
                          <a:avLst/>
                        </a:prstGeom>
                        <a:solidFill>
                          <a:prstClr val="white"/>
                        </a:solidFill>
                        <a:ln>
                          <a:noFill/>
                        </a:ln>
                        <a:effectLst/>
                      </wps:spPr>
                      <wps:txbx>
                        <w:txbxContent>
                          <w:p w14:paraId="6930AF5C" w14:textId="225A9B29" w:rsidR="00776827" w:rsidRPr="0045053E" w:rsidRDefault="00776827" w:rsidP="00457049">
                            <w:pPr>
                              <w:pStyle w:val="Descripcin"/>
                              <w:jc w:val="center"/>
                              <w:rPr>
                                <w:noProof/>
                              </w:rPr>
                            </w:pPr>
                            <w:r>
                              <w:t xml:space="preserve">Ilustración </w:t>
                            </w:r>
                            <w:r>
                              <w:fldChar w:fldCharType="begin"/>
                            </w:r>
                            <w:r>
                              <w:instrText xml:space="preserve"> SEQ Ilustración \* ARABIC </w:instrText>
                            </w:r>
                            <w:r>
                              <w:fldChar w:fldCharType="separate"/>
                            </w:r>
                            <w:r w:rsidR="006B1ACD">
                              <w:rPr>
                                <w:noProof/>
                              </w:rPr>
                              <w:t>23</w:t>
                            </w:r>
                            <w:r>
                              <w:rPr>
                                <w:noProof/>
                              </w:rPr>
                              <w:fldChar w:fldCharType="end"/>
                            </w:r>
                            <w:r>
                              <w:t>: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3D873" id="_x0000_t202" coordsize="21600,21600" o:spt="202" path="m,l,21600r21600,l21600,xe">
                <v:stroke joinstyle="miter"/>
                <v:path gradientshapeok="t" o:connecttype="rect"/>
              </v:shapetype>
              <v:shape id="Cuadro de texto 89" o:spid="_x0000_s1026" type="#_x0000_t202" style="position:absolute;margin-left:33.6pt;margin-top:374.6pt;width:6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" stroked="f">
                <v:textbox style="mso-fit-shape-to-text:t" inset="0,0,0,0">
                  <w:txbxContent>
                    <w:p w14:paraId="6930AF5C" w14:textId="225A9B29" w:rsidR="00776827" w:rsidRPr="0045053E" w:rsidRDefault="00776827" w:rsidP="00457049">
                      <w:pPr>
                        <w:pStyle w:val="Descripcin"/>
                        <w:jc w:val="center"/>
                        <w:rPr>
                          <w:noProof/>
                        </w:rPr>
                      </w:pPr>
                      <w:r>
                        <w:t xml:space="preserve">Ilustración </w:t>
                      </w:r>
                      <w:r>
                        <w:fldChar w:fldCharType="begin"/>
                      </w:r>
                      <w:r>
                        <w:instrText xml:space="preserve"> SEQ Ilustración \* ARABIC </w:instrText>
                      </w:r>
                      <w:r>
                        <w:fldChar w:fldCharType="separate"/>
                      </w:r>
                      <w:r w:rsidR="006B1ACD">
                        <w:rPr>
                          <w:noProof/>
                        </w:rPr>
                        <w:t>23</w:t>
                      </w:r>
                      <w:r>
                        <w:rPr>
                          <w:noProof/>
                        </w:rPr>
                        <w:fldChar w:fldCharType="end"/>
                      </w:r>
                      <w:r>
                        <w:t>: Diagrama de clases</w:t>
                      </w:r>
                    </w:p>
                  </w:txbxContent>
                </v:textbox>
                <w10:wrap type="square"/>
              </v:shape>
            </w:pict>
          </mc:Fallback>
        </mc:AlternateContent>
      </w:r>
      <w:r w:rsidRPr="005E0A8C">
        <w:rPr>
          <w:noProof/>
          <w:lang w:eastAsia="es-ES"/>
        </w:rPr>
        <w:drawing>
          <wp:anchor distT="0" distB="0" distL="114300" distR="114300" simplePos="0" relativeHeight="251658240" behindDoc="0" locked="0" layoutInCell="1" allowOverlap="1" wp14:anchorId="42A1F426" wp14:editId="7693F5B2">
            <wp:simplePos x="0" y="0"/>
            <wp:positionH relativeFrom="margin">
              <wp:align>center</wp:align>
            </wp:positionH>
            <wp:positionV relativeFrom="paragraph">
              <wp:posOffset>8890</wp:posOffset>
            </wp:positionV>
            <wp:extent cx="8039100" cy="4691380"/>
            <wp:effectExtent l="0" t="0" r="0" b="0"/>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3" t="2912" r="1015" b="10932"/>
                    <a:stretch/>
                  </pic:blipFill>
                  <pic:spPr bwMode="auto">
                    <a:xfrm>
                      <a:off x="0" y="0"/>
                      <a:ext cx="8039100" cy="469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01CA6872" w:rsidR="005E0A8C" w:rsidRDefault="00766F82" w:rsidP="005E0A8C">
      <w:pPr>
        <w:pStyle w:val="Cuerpo"/>
      </w:pPr>
      <w:r>
        <w:t xml:space="preserve">La explicación del diagrama de clases y un poco </w:t>
      </w:r>
      <w:r w:rsidR="00457049">
        <w:t>la función que tiene cada uno de los controladores</w:t>
      </w:r>
      <w:r>
        <w:t xml:space="preserve">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77777777" w:rsidR="00766F82" w:rsidRDefault="00766F82" w:rsidP="00711285">
      <w:pPr>
        <w:pStyle w:val="Cuerpo"/>
        <w:numPr>
          <w:ilvl w:val="1"/>
          <w:numId w:val="14"/>
        </w:numPr>
      </w:pPr>
      <w:r>
        <w:t>Si es su primer acceso, será redirigido a “TareasController”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“ProfesoresController”.</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“AlumnosController”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24</w:t>
      </w:r>
      <w:r w:rsidR="00776827">
        <w:rPr>
          <w:noProof/>
        </w:rPr>
        <w:fldChar w:fldCharType="end"/>
      </w:r>
      <w:r>
        <w:t>: Diagrama de secuencia "Conexión del usuario"</w:t>
      </w:r>
    </w:p>
    <w:p w14:paraId="5DCBFF6C" w14:textId="42A673EE" w:rsidR="00B71179" w:rsidRDefault="00B71179" w:rsidP="00711285">
      <w:pPr>
        <w:pStyle w:val="Cuerpo"/>
        <w:numPr>
          <w:ilvl w:val="0"/>
          <w:numId w:val="14"/>
        </w:numPr>
      </w:pPr>
      <w:r>
        <w:t>Diagrama de secuencia: “Registro del profesor</w:t>
      </w:r>
      <w:r w:rsidR="00457049">
        <w:t xml:space="preserve"> en la aplicación</w:t>
      </w:r>
      <w:r>
        <w:t>”</w:t>
      </w:r>
    </w:p>
    <w:p w14:paraId="6F0738C4" w14:textId="77777777" w:rsidR="00457049" w:rsidRDefault="00B71179" w:rsidP="00457049">
      <w:pPr>
        <w:pStyle w:val="Cuerpo"/>
        <w:keepNext/>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4B69156" w:rsidR="00B7117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25</w:t>
      </w:r>
      <w:r w:rsidR="00776827">
        <w:rPr>
          <w:noProof/>
        </w:rPr>
        <w:fldChar w:fldCharType="end"/>
      </w:r>
      <w:r>
        <w:t>: Diagrama de secuencia "Registro del profesor en la aplicaicón"</w:t>
      </w:r>
    </w:p>
    <w:p w14:paraId="486843A8" w14:textId="77777777" w:rsidR="00B71179" w:rsidRDefault="00B71179" w:rsidP="00711285">
      <w:pPr>
        <w:pStyle w:val="Cuerpo"/>
        <w:numPr>
          <w:ilvl w:val="0"/>
          <w:numId w:val="14"/>
        </w:numPr>
      </w:pPr>
      <w:r>
        <w:t>Diagrama de secuencia: “Profesor configura parámetros de la tarea”</w:t>
      </w:r>
    </w:p>
    <w:p w14:paraId="7F39088D" w14:textId="77777777" w:rsidR="00457049" w:rsidRDefault="00B71179" w:rsidP="00457049">
      <w:pPr>
        <w:pStyle w:val="Cuerpo"/>
        <w:keepNext/>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2F85D45" w14:textId="0E07EEC1" w:rsidR="00B7117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26</w:t>
      </w:r>
      <w:r w:rsidR="00776827">
        <w:rPr>
          <w:noProof/>
        </w:rPr>
        <w:fldChar w:fldCharType="end"/>
      </w:r>
      <w:r>
        <w:t>: Diagrama de secuencia "Profesor configura parámetros de la tarea"</w:t>
      </w:r>
    </w:p>
    <w:p w14:paraId="6D1F06B7" w14:textId="77777777" w:rsidR="00380B7E" w:rsidRDefault="00B71179" w:rsidP="00711285">
      <w:pPr>
        <w:pStyle w:val="Cuerpo"/>
        <w:numPr>
          <w:ilvl w:val="0"/>
          <w:numId w:val="14"/>
        </w:numPr>
      </w:pPr>
      <w:r>
        <w:t>Diagrama de secuencia: “Profesor sube test”</w:t>
      </w:r>
    </w:p>
    <w:p w14:paraId="0AC796E1" w14:textId="77777777" w:rsidR="00457049" w:rsidRDefault="00B71179" w:rsidP="00457049">
      <w:pPr>
        <w:pStyle w:val="Cuerpo"/>
        <w:keepNext/>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27</w:t>
      </w:r>
      <w:r w:rsidR="00776827">
        <w:rPr>
          <w:noProof/>
        </w:rPr>
        <w:fldChar w:fldCharType="end"/>
      </w:r>
      <w:r>
        <w:t>: Diagrama de secuencia "Profesor sube test"</w:t>
      </w:r>
    </w:p>
    <w:p w14:paraId="06C7C76A" w14:textId="77777777" w:rsidR="00380B7E" w:rsidRDefault="00B71179" w:rsidP="00711285">
      <w:pPr>
        <w:pStyle w:val="Cuerpo"/>
        <w:numPr>
          <w:ilvl w:val="0"/>
          <w:numId w:val="14"/>
        </w:numPr>
      </w:pPr>
      <w:r>
        <w:t>Diagrama de secuencia: “Alumno sube práctica”</w:t>
      </w:r>
    </w:p>
    <w:p w14:paraId="2777C065" w14:textId="77777777" w:rsidR="00457049" w:rsidRDefault="00380B7E" w:rsidP="00457049">
      <w:pPr>
        <w:pStyle w:val="Cuerpo"/>
        <w:keepNext/>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28</w:t>
      </w:r>
      <w:r w:rsidR="00776827">
        <w:rPr>
          <w:noProof/>
        </w:rPr>
        <w:fldChar w:fldCharType="end"/>
      </w:r>
      <w:r>
        <w:t>: Diagrama de secuencia "Alumno sube práctica"</w:t>
      </w:r>
    </w:p>
    <w:p w14:paraId="79E0F317" w14:textId="77777777" w:rsidR="00B71179" w:rsidRDefault="00B71179" w:rsidP="00711285">
      <w:pPr>
        <w:pStyle w:val="Cuerpo"/>
        <w:numPr>
          <w:ilvl w:val="0"/>
          <w:numId w:val="14"/>
        </w:numPr>
      </w:pPr>
      <w:r>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29</w:t>
      </w:r>
      <w:r w:rsidR="00776827">
        <w:rPr>
          <w:noProof/>
        </w:rPr>
        <w:fldChar w:fldCharType="end"/>
      </w:r>
      <w:r>
        <w:t>: Diagrama de secuencia "Alumno sube práctica incorrecta"</w:t>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068D6EAF" w14:textId="77777777" w:rsidR="007F2885" w:rsidRDefault="007F2885" w:rsidP="007F2885">
      <w:pPr>
        <w:pStyle w:val="Ttulo3"/>
      </w:pPr>
      <w:r>
        <w:t>Diagrama de despliegue</w:t>
      </w:r>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14329550">
            <wp:extent cx="5547705" cy="2543175"/>
            <wp:effectExtent l="0" t="0" r="0" b="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51" t="6155" r="1555" b="19447"/>
                    <a:stretch/>
                  </pic:blipFill>
                  <pic:spPr bwMode="auto">
                    <a:xfrm>
                      <a:off x="0" y="0"/>
                      <a:ext cx="5558044" cy="25479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30</w:t>
      </w:r>
      <w:r w:rsidR="00776827">
        <w:rPr>
          <w:noProof/>
        </w:rPr>
        <w:fldChar w:fldCharType="end"/>
      </w:r>
      <w:r>
        <w:t>: Diagrama de despliegue</w:t>
      </w:r>
    </w:p>
    <w:p w14:paraId="70C6DF5C" w14:textId="37139F60" w:rsidR="00A90A9A" w:rsidRDefault="00DB68A6" w:rsidP="007F2885">
      <w:r>
        <w:br w:type="page"/>
      </w:r>
    </w:p>
    <w:p w14:paraId="1873ADE8" w14:textId="77777777" w:rsidR="008E2418" w:rsidRDefault="008E2418" w:rsidP="008E2418">
      <w:pPr>
        <w:pStyle w:val="Ttulo1"/>
      </w:pPr>
      <w:r>
        <w:lastRenderedPageBreak/>
        <w:t>Manual del programador</w:t>
      </w:r>
    </w:p>
    <w:p w14:paraId="095C6FF1" w14:textId="77777777" w:rsidR="007F2885" w:rsidRDefault="007F2885" w:rsidP="007F2885">
      <w:pPr>
        <w:pStyle w:val="Ttulo2"/>
        <w:numPr>
          <w:ilvl w:val="1"/>
          <w:numId w:val="1"/>
        </w:numPr>
        <w:ind w:left="862" w:hanging="578"/>
      </w:pPr>
      <w:r>
        <w:t>Introducción</w:t>
      </w:r>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r>
        <w:t xml:space="preserve">Estructura de directorios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.bat encargados de ejecutar las pruebas unitarias y de cobertura de código.</w:t>
      </w:r>
    </w:p>
    <w:p w14:paraId="3A02401F" w14:textId="3246BAB7"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 los roles de profesor y alumno.</w:t>
      </w:r>
    </w:p>
    <w:p w14:paraId="36F00D9B" w14:textId="32394AF6" w:rsidR="0002489F" w:rsidRDefault="0002489F" w:rsidP="00C16D6F">
      <w:pPr>
        <w:pStyle w:val="Prrafodelista"/>
        <w:numPr>
          <w:ilvl w:val="0"/>
          <w:numId w:val="14"/>
        </w:numPr>
      </w:pPr>
      <w:r>
        <w:rPr>
          <w:b/>
        </w:rPr>
        <w:t>Base de datos</w:t>
      </w:r>
      <w:r w:rsidRPr="0002489F">
        <w:t>:</w:t>
      </w:r>
      <w:r>
        <w:t xml:space="preserve"> contiene los scripts .sql encargados de crear y eliminar las tablas de la base de datos.</w:t>
      </w:r>
    </w:p>
    <w:p w14:paraId="6A90EC9B" w14:textId="00ED4A1E" w:rsidR="0002489F" w:rsidRPr="0002489F" w:rsidRDefault="0002489F" w:rsidP="00C16D6F">
      <w:pPr>
        <w:pStyle w:val="Prrafodelista"/>
        <w:numPr>
          <w:ilvl w:val="0"/>
          <w:numId w:val="14"/>
        </w:numPr>
        <w:rPr>
          <w:color w:val="FF0000"/>
          <w:sz w:val="28"/>
        </w:rPr>
      </w:pPr>
      <w:r w:rsidRPr="0002489F">
        <w:rPr>
          <w:b/>
          <w:color w:val="FF0000"/>
          <w:sz w:val="28"/>
        </w:rPr>
        <w:t>MÁQUINA VIRTUAL?</w:t>
      </w:r>
    </w:p>
    <w:p w14:paraId="2F0B707E" w14:textId="77777777" w:rsidR="007F2885" w:rsidRDefault="007F2885" w:rsidP="007F2885">
      <w:pPr>
        <w:pStyle w:val="Ttulo2"/>
        <w:numPr>
          <w:ilvl w:val="1"/>
          <w:numId w:val="1"/>
        </w:numPr>
        <w:ind w:left="862" w:hanging="578"/>
      </w:pPr>
      <w:r>
        <w:t>Estructura del código fuente</w:t>
      </w:r>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31</w:t>
      </w:r>
      <w:r w:rsidR="00776827">
        <w:rPr>
          <w:noProof/>
        </w:rPr>
        <w:fldChar w:fldCharType="end"/>
      </w:r>
      <w:r>
        <w:t>: Directorio raíz de la aplicación</w:t>
      </w:r>
    </w:p>
    <w:p w14:paraId="138174BB" w14:textId="77777777" w:rsidR="007F2885" w:rsidRDefault="007F2885" w:rsidP="007F2885">
      <w:r>
        <w:t>Las carpetas que no han sido utilizadas ni modificadas son: bin, logs, plugins y tmp.</w:t>
      </w:r>
    </w:p>
    <w:p w14:paraId="6867DA7C" w14:textId="77777777" w:rsidR="007F2885" w:rsidRDefault="007F2885" w:rsidP="00711285">
      <w:pPr>
        <w:pStyle w:val="Prrafodelista"/>
        <w:numPr>
          <w:ilvl w:val="0"/>
          <w:numId w:val="14"/>
        </w:numPr>
      </w:pPr>
      <w:r>
        <w:t>Directorio AutoCorreccionJava_TFG/</w:t>
      </w:r>
      <w:r w:rsidRPr="00C21861">
        <w:rPr>
          <w:b/>
        </w:rPr>
        <w:t>config</w:t>
      </w:r>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32</w:t>
      </w:r>
      <w:r w:rsidR="00776827">
        <w:rPr>
          <w:noProof/>
        </w:rPr>
        <w:fldChar w:fldCharType="end"/>
      </w:r>
      <w:r>
        <w:t>: Directorio “config” de la aplicación</w:t>
      </w:r>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Directorio AutoCorreccionJava_TFG/</w:t>
      </w:r>
      <w:r w:rsidRPr="00A5082D">
        <w:rPr>
          <w:b/>
        </w:rPr>
        <w:t>ficheros_test</w:t>
      </w:r>
      <w:r>
        <w:rPr>
          <w:b/>
        </w:rPr>
        <w:t>:</w:t>
      </w:r>
    </w:p>
    <w:p w14:paraId="60A9E4AD" w14:textId="77777777" w:rsidR="00AE65A5" w:rsidRDefault="007F2885" w:rsidP="00AE65A5">
      <w:pPr>
        <w:keepNext/>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33</w:t>
      </w:r>
      <w:r w:rsidR="00776827">
        <w:rPr>
          <w:noProof/>
        </w:rPr>
        <w:fldChar w:fldCharType="end"/>
      </w:r>
      <w:r>
        <w:t>: Directorio "ficheros_test" de la aplicación</w:t>
      </w:r>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11285">
      <w:pPr>
        <w:pStyle w:val="Prrafodelista"/>
        <w:numPr>
          <w:ilvl w:val="0"/>
          <w:numId w:val="14"/>
        </w:numPr>
      </w:pPr>
      <w:r>
        <w:lastRenderedPageBreak/>
        <w:t>Directorio AutoCorreccionJava_TFG/</w:t>
      </w:r>
      <w:r w:rsidRPr="002B271C">
        <w:rPr>
          <w:b/>
        </w:rPr>
        <w:t>src/Controller</w:t>
      </w:r>
      <w:r>
        <w:t>:</w:t>
      </w:r>
    </w:p>
    <w:p w14:paraId="18A235A9" w14:textId="77777777" w:rsidR="00AE65A5" w:rsidRDefault="007F2885" w:rsidP="00AE65A5">
      <w:pPr>
        <w:keepNext/>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535" cy="2869593"/>
                    </a:xfrm>
                    <a:prstGeom prst="rect">
                      <a:avLst/>
                    </a:prstGeom>
                  </pic:spPr>
                </pic:pic>
              </a:graphicData>
            </a:graphic>
          </wp:inline>
        </w:drawing>
      </w:r>
    </w:p>
    <w:p w14:paraId="0CB9CEDA" w14:textId="61335AAD" w:rsidR="007F2885"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34</w:t>
      </w:r>
      <w:r w:rsidR="00776827">
        <w:rPr>
          <w:noProof/>
        </w:rPr>
        <w:fldChar w:fldCharType="end"/>
      </w:r>
      <w:r>
        <w:t>: Directorio "src/Controller" de la aplicación</w:t>
      </w:r>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t>Directorio AutoCorreccionJava_TFG/</w:t>
      </w:r>
      <w:r w:rsidRPr="002B271C">
        <w:rPr>
          <w:b/>
        </w:rPr>
        <w:t>src/</w:t>
      </w:r>
      <w:r>
        <w:rPr>
          <w:b/>
        </w:rPr>
        <w:t>Template</w:t>
      </w:r>
      <w:r>
        <w:t>:</w:t>
      </w:r>
    </w:p>
    <w:p w14:paraId="5CC00BDA" w14:textId="77777777" w:rsidR="00AE65A5" w:rsidRDefault="007F2885" w:rsidP="00AE65A5">
      <w:pPr>
        <w:keepNext/>
        <w:jc w:val="center"/>
      </w:pPr>
      <w:r>
        <w:rPr>
          <w:noProof/>
          <w:lang w:eastAsia="es-ES"/>
        </w:rPr>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8074" cy="3220978"/>
                    </a:xfrm>
                    <a:prstGeom prst="rect">
                      <a:avLst/>
                    </a:prstGeom>
                  </pic:spPr>
                </pic:pic>
              </a:graphicData>
            </a:graphic>
          </wp:inline>
        </w:drawing>
      </w:r>
    </w:p>
    <w:p w14:paraId="2C879392" w14:textId="256C1FE1" w:rsidR="007F2885"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35</w:t>
      </w:r>
      <w:r w:rsidR="00776827">
        <w:rPr>
          <w:noProof/>
        </w:rPr>
        <w:fldChar w:fldCharType="end"/>
      </w:r>
      <w:r>
        <w:t>: Directorio "src/Template" de la aplicación</w:t>
      </w:r>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lastRenderedPageBreak/>
        <w:t>De las subcarpetas presentes, las que no han sido modificadas y que vienen por defecto al usar CakePHP son: Element, Email, Error y Pages.</w:t>
      </w:r>
    </w:p>
    <w:p w14:paraId="409504B1" w14:textId="77777777" w:rsidR="007F2885" w:rsidRDefault="007F2885" w:rsidP="00711285">
      <w:pPr>
        <w:pStyle w:val="Prrafodelista"/>
        <w:numPr>
          <w:ilvl w:val="0"/>
          <w:numId w:val="14"/>
        </w:numPr>
      </w:pPr>
      <w:r>
        <w:t>Directorio AutoCorreccionJava_TFG/</w:t>
      </w:r>
      <w:r w:rsidRPr="002B271C">
        <w:rPr>
          <w:b/>
        </w:rPr>
        <w:t>src/</w:t>
      </w:r>
      <w:r>
        <w:rPr>
          <w:b/>
        </w:rPr>
        <w:t>Model</w:t>
      </w:r>
      <w:r>
        <w:t>:</w:t>
      </w:r>
    </w:p>
    <w:p w14:paraId="68FA6FC4" w14:textId="77777777" w:rsidR="00AE65A5" w:rsidRDefault="007F2885" w:rsidP="00AE65A5">
      <w:pPr>
        <w:keepNext/>
        <w:jc w:val="center"/>
      </w:pPr>
      <w:r>
        <w:rPr>
          <w:noProof/>
          <w:lang w:eastAsia="es-ES"/>
        </w:rPr>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9247" cy="2772002"/>
                    </a:xfrm>
                    <a:prstGeom prst="rect">
                      <a:avLst/>
                    </a:prstGeom>
                  </pic:spPr>
                </pic:pic>
              </a:graphicData>
            </a:graphic>
          </wp:inline>
        </w:drawing>
      </w:r>
    </w:p>
    <w:p w14:paraId="2FE1D245" w14:textId="38D93756" w:rsidR="007F2885" w:rsidRPr="002B271C"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36</w:t>
      </w:r>
      <w:r w:rsidR="00776827">
        <w:rPr>
          <w:noProof/>
        </w:rPr>
        <w:fldChar w:fldCharType="end"/>
      </w:r>
      <w:r>
        <w:t>: Directorio "src/Model" de la aplicación</w:t>
      </w:r>
    </w:p>
    <w:p w14:paraId="054C5DFD" w14:textId="77777777" w:rsidR="007F2885" w:rsidRDefault="007F2885" w:rsidP="007F2885">
      <w:r>
        <w:t>Como se ha explicado en el apartado (</w:t>
      </w:r>
      <w:r w:rsidRPr="00AE65A5">
        <w:rPr>
          <w:color w:val="FF0000"/>
          <w:sz w:val="28"/>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2A411F2A" w14:textId="2147EEEB" w:rsidR="0002489F" w:rsidRDefault="007F2885" w:rsidP="0002489F">
      <w:pPr>
        <w:pStyle w:val="Prrafodelista"/>
        <w:numPr>
          <w:ilvl w:val="0"/>
          <w:numId w:val="14"/>
        </w:numPr>
      </w:pPr>
      <w:r>
        <w:t>Directorio AutoCorreccionJava_TFG/</w:t>
      </w:r>
      <w:r w:rsidRPr="00C21861">
        <w:rPr>
          <w:b/>
        </w:rPr>
        <w:t>src/Locale</w:t>
      </w:r>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56313202">
            <wp:extent cx="1535655" cy="25431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9518" cy="2549572"/>
                    </a:xfrm>
                    <a:prstGeom prst="rect">
                      <a:avLst/>
                    </a:prstGeom>
                  </pic:spPr>
                </pic:pic>
              </a:graphicData>
            </a:graphic>
          </wp:inline>
        </w:drawing>
      </w:r>
    </w:p>
    <w:p w14:paraId="26F3EB71" w14:textId="660310C4" w:rsidR="00AE65A5" w:rsidRDefault="0002489F" w:rsidP="0002489F">
      <w:pPr>
        <w:pStyle w:val="Descripcin"/>
        <w:jc w:val="center"/>
      </w:pPr>
      <w:r>
        <w:t xml:space="preserve">Ilustración </w:t>
      </w:r>
      <w:r>
        <w:fldChar w:fldCharType="begin"/>
      </w:r>
      <w:r>
        <w:instrText xml:space="preserve"> SEQ Ilustración \* ARABIC </w:instrText>
      </w:r>
      <w:r>
        <w:fldChar w:fldCharType="separate"/>
      </w:r>
      <w:r w:rsidR="006B1ACD">
        <w:rPr>
          <w:noProof/>
        </w:rPr>
        <w:t>37</w:t>
      </w:r>
      <w:r>
        <w:fldChar w:fldCharType="end"/>
      </w:r>
      <w:r>
        <w:t xml:space="preserve">: </w:t>
      </w:r>
      <w:r w:rsidRPr="008A0A79">
        <w:t>Directorio "src/Locale" de la aplicación</w:t>
      </w:r>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11285">
      <w:pPr>
        <w:pStyle w:val="Prrafodelista"/>
        <w:numPr>
          <w:ilvl w:val="0"/>
          <w:numId w:val="14"/>
        </w:numPr>
      </w:pPr>
      <w:r>
        <w:lastRenderedPageBreak/>
        <w:t>Directorio AutoCorreccionJava_TFG/</w:t>
      </w:r>
      <w:r w:rsidRPr="00C21861">
        <w:rPr>
          <w:b/>
        </w:rPr>
        <w:t>vendor</w:t>
      </w:r>
      <w:r>
        <w:t>:</w:t>
      </w:r>
    </w:p>
    <w:p w14:paraId="2B404423" w14:textId="77777777" w:rsidR="00AE65A5" w:rsidRDefault="007F2885" w:rsidP="00AE65A5">
      <w:pPr>
        <w:keepNext/>
        <w:jc w:val="center"/>
      </w:pPr>
      <w:r>
        <w:rPr>
          <w:noProof/>
          <w:lang w:eastAsia="es-ES"/>
        </w:rPr>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0940" cy="3372993"/>
                    </a:xfrm>
                    <a:prstGeom prst="rect">
                      <a:avLst/>
                    </a:prstGeom>
                  </pic:spPr>
                </pic:pic>
              </a:graphicData>
            </a:graphic>
          </wp:inline>
        </w:drawing>
      </w:r>
    </w:p>
    <w:p w14:paraId="7965CD47" w14:textId="53A181D5" w:rsidR="007F2885"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38</w:t>
      </w:r>
      <w:r w:rsidR="00776827">
        <w:rPr>
          <w:noProof/>
        </w:rPr>
        <w:fldChar w:fldCharType="end"/>
      </w:r>
      <w:r>
        <w:t>: Directorio "vendor" de la aplicación</w:t>
      </w:r>
    </w:p>
    <w:p w14:paraId="51811E1E" w14:textId="77777777" w:rsidR="007F2885" w:rsidRDefault="007F2885" w:rsidP="007F2885">
      <w:r>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Default="007F2885" w:rsidP="00711285">
      <w:pPr>
        <w:pStyle w:val="Prrafodelista"/>
        <w:numPr>
          <w:ilvl w:val="0"/>
          <w:numId w:val="14"/>
        </w:numPr>
        <w:rPr>
          <w:b/>
        </w:rPr>
      </w:pPr>
      <w:r>
        <w:t>Directorio AutoCorreccionJava_TFG/</w:t>
      </w:r>
      <w:r w:rsidRPr="002F581E">
        <w:rPr>
          <w:b/>
        </w:rPr>
        <w:t>webroot: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r>
        <w:t xml:space="preserve">Ilustración </w:t>
      </w:r>
      <w:r>
        <w:fldChar w:fldCharType="begin"/>
      </w:r>
      <w:r>
        <w:instrText xml:space="preserve"> SEQ Ilustración \* ARABIC </w:instrText>
      </w:r>
      <w:r>
        <w:fldChar w:fldCharType="separate"/>
      </w:r>
      <w:r w:rsidR="006B1ACD">
        <w:rPr>
          <w:noProof/>
        </w:rPr>
        <w:t>39</w:t>
      </w:r>
      <w:r>
        <w:fldChar w:fldCharType="end"/>
      </w:r>
      <w:r>
        <w:t xml:space="preserve">: </w:t>
      </w:r>
      <w:r w:rsidRPr="000F6019">
        <w:t>Directorio "webroot" de la aplicación</w:t>
      </w:r>
    </w:p>
    <w:p w14:paraId="51F6EFDA" w14:textId="3682A07F" w:rsidR="007F2885" w:rsidRDefault="007F2885" w:rsidP="007F2885">
      <w:r>
        <w:t xml:space="preserve">Contiene las carpetas con los ficheros css, javascript y las diferentes imágenes utilizadas en la aplicación. </w:t>
      </w:r>
    </w:p>
    <w:p w14:paraId="28E35CE6" w14:textId="77777777" w:rsidR="008E2418" w:rsidRDefault="008E2418" w:rsidP="008E2418">
      <w:pPr>
        <w:pStyle w:val="Ttulo2"/>
      </w:pPr>
      <w:r>
        <w:lastRenderedPageBreak/>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776827" w:rsidP="00CF7FED">
      <w:pPr>
        <w:pStyle w:val="Prrafodelista"/>
        <w:jc w:val="center"/>
      </w:pPr>
      <w:hyperlink r:id="rId47"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6B695214" w14:textId="7640F1CB"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40</w:t>
      </w:r>
      <w:r w:rsidR="00776827">
        <w:rPr>
          <w:noProof/>
        </w:rPr>
        <w:fldChar w:fldCharType="end"/>
      </w:r>
      <w:r>
        <w:t>: Instalar WampServer paso 1</w:t>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5E4AE695" w14:textId="77777777" w:rsidR="00AE65A5" w:rsidRDefault="008E2418" w:rsidP="00AE65A5">
      <w:pPr>
        <w:pStyle w:val="Prrafodelista"/>
        <w:keepNext/>
        <w:jc w:val="center"/>
      </w:pPr>
      <w:r>
        <w:rPr>
          <w:noProof/>
          <w:lang w:eastAsia="es-ES"/>
        </w:rPr>
        <w:lastRenderedPageBreak/>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8393" cy="3109095"/>
                    </a:xfrm>
                    <a:prstGeom prst="rect">
                      <a:avLst/>
                    </a:prstGeom>
                  </pic:spPr>
                </pic:pic>
              </a:graphicData>
            </a:graphic>
          </wp:inline>
        </w:drawing>
      </w:r>
    </w:p>
    <w:p w14:paraId="15B18962" w14:textId="6DEF38CA"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41</w:t>
      </w:r>
      <w:r w:rsidR="00776827">
        <w:rPr>
          <w:noProof/>
        </w:rPr>
        <w:fldChar w:fldCharType="end"/>
      </w:r>
      <w:r>
        <w:t>: Instalar WampServer paso 2</w:t>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9121" cy="2769428"/>
                    </a:xfrm>
                    <a:prstGeom prst="rect">
                      <a:avLst/>
                    </a:prstGeom>
                  </pic:spPr>
                </pic:pic>
              </a:graphicData>
            </a:graphic>
          </wp:inline>
        </w:drawing>
      </w:r>
    </w:p>
    <w:p w14:paraId="5D72F01E" w14:textId="0085954C"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42</w:t>
      </w:r>
      <w:r w:rsidR="00776827">
        <w:rPr>
          <w:noProof/>
        </w:rPr>
        <w:fldChar w:fldCharType="end"/>
      </w:r>
      <w:r>
        <w:t>: Instalar WampServer paso 3</w:t>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lastRenderedPageBreak/>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56FE47F7" w14:textId="124812E6" w:rsidR="00AE65A5" w:rsidRDefault="008E2418" w:rsidP="008E2418">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54609DB7" w14:textId="77777777" w:rsidR="00AE65A5" w:rsidRDefault="008E2418" w:rsidP="00AE65A5">
      <w:pPr>
        <w:keepNext/>
      </w:pPr>
      <w:r>
        <w:rPr>
          <w:noProof/>
          <w:lang w:eastAsia="es-ES"/>
        </w:rPr>
        <w:drawing>
          <wp:inline distT="0" distB="0" distL="0" distR="0" wp14:anchorId="68DE9C9B" wp14:editId="38DB7AAE">
            <wp:extent cx="5019675" cy="22000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6587"/>
                    <a:stretch/>
                  </pic:blipFill>
                  <pic:spPr bwMode="auto">
                    <a:xfrm>
                      <a:off x="0" y="0"/>
                      <a:ext cx="5023705" cy="2201865"/>
                    </a:xfrm>
                    <a:prstGeom prst="rect">
                      <a:avLst/>
                    </a:prstGeom>
                    <a:ln>
                      <a:noFill/>
                    </a:ln>
                    <a:extLst>
                      <a:ext uri="{53640926-AAD7-44D8-BBD7-CCE9431645EC}">
                        <a14:shadowObscured xmlns:a14="http://schemas.microsoft.com/office/drawing/2010/main"/>
                      </a:ext>
                    </a:extLst>
                  </pic:spPr>
                </pic:pic>
              </a:graphicData>
            </a:graphic>
          </wp:inline>
        </w:drawing>
      </w:r>
    </w:p>
    <w:p w14:paraId="3FDE92FF" w14:textId="06E37825"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43</w:t>
      </w:r>
      <w:r w:rsidR="00776827">
        <w:rPr>
          <w:noProof/>
        </w:rPr>
        <w:fldChar w:fldCharType="end"/>
      </w:r>
      <w:r>
        <w:t>: phpMyAdmin</w:t>
      </w:r>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5DAE29D4" w14:textId="77777777" w:rsidR="00AE65A5" w:rsidRDefault="008E2418" w:rsidP="00AE65A5">
      <w:pPr>
        <w:pStyle w:val="Prrafodelista"/>
        <w:keepNext/>
        <w:jc w:val="center"/>
      </w:pPr>
      <w:r>
        <w:rPr>
          <w:noProof/>
          <w:lang w:eastAsia="es-ES"/>
        </w:rPr>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092" cy="991772"/>
                    </a:xfrm>
                    <a:prstGeom prst="rect">
                      <a:avLst/>
                    </a:prstGeom>
                  </pic:spPr>
                </pic:pic>
              </a:graphicData>
            </a:graphic>
          </wp:inline>
        </w:drawing>
      </w:r>
    </w:p>
    <w:p w14:paraId="109D6D59" w14:textId="6B482865"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44</w:t>
      </w:r>
      <w:r w:rsidR="00776827">
        <w:rPr>
          <w:noProof/>
        </w:rPr>
        <w:fldChar w:fldCharType="end"/>
      </w:r>
      <w:r>
        <w:t>: phpMyAdmin creación BD Moodle</w:t>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711285">
      <w:pPr>
        <w:pStyle w:val="Prrafodelista"/>
        <w:numPr>
          <w:ilvl w:val="0"/>
          <w:numId w:val="24"/>
        </w:numPr>
      </w:pPr>
      <w:r>
        <w:t>Accedemos a la web oficial de HeidiSQL cuyo enlace es el siguiente:</w:t>
      </w:r>
    </w:p>
    <w:p w14:paraId="5137935E" w14:textId="77777777" w:rsidR="00A457DA" w:rsidRDefault="00776827" w:rsidP="00A457DA">
      <w:pPr>
        <w:pStyle w:val="Prrafodelista"/>
        <w:ind w:left="720"/>
        <w:jc w:val="center"/>
      </w:pPr>
      <w:hyperlink r:id="rId53" w:history="1">
        <w:r w:rsidR="00A457DA" w:rsidRPr="00E73895">
          <w:rPr>
            <w:rStyle w:val="Hipervnculo"/>
          </w:rPr>
          <w:t>http://www.heidisql.com/</w:t>
        </w:r>
      </w:hyperlink>
    </w:p>
    <w:p w14:paraId="5C1D5E41" w14:textId="77777777" w:rsidR="00A457DA" w:rsidRDefault="00A457DA" w:rsidP="00711285">
      <w:pPr>
        <w:pStyle w:val="Prrafodelista"/>
        <w:numPr>
          <w:ilvl w:val="0"/>
          <w:numId w:val="24"/>
        </w:numPr>
      </w:pPr>
      <w:r>
        <w:t>Accedemos a la  pestaña “Downloads” y descargamos el instalador pinchando sobre el botón “HeidiSQL Installer”:</w:t>
      </w:r>
    </w:p>
    <w:p w14:paraId="44D82D56" w14:textId="77777777" w:rsidR="00AE65A5" w:rsidRDefault="00A457DA" w:rsidP="00AE65A5">
      <w:pPr>
        <w:keepNext/>
        <w:jc w:val="center"/>
      </w:pPr>
      <w:r>
        <w:rPr>
          <w:noProof/>
          <w:lang w:eastAsia="es-ES"/>
        </w:rPr>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749" cy="2395269"/>
                    </a:xfrm>
                    <a:prstGeom prst="rect">
                      <a:avLst/>
                    </a:prstGeom>
                  </pic:spPr>
                </pic:pic>
              </a:graphicData>
            </a:graphic>
          </wp:inline>
        </w:drawing>
      </w:r>
    </w:p>
    <w:p w14:paraId="6DB5CD09" w14:textId="12FC7015" w:rsidR="00A457DA"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45</w:t>
      </w:r>
      <w:r w:rsidR="00776827">
        <w:rPr>
          <w:noProof/>
        </w:rPr>
        <w:fldChar w:fldCharType="end"/>
      </w:r>
      <w:r>
        <w:t>: Descarga HeidiSQL</w:t>
      </w:r>
    </w:p>
    <w:p w14:paraId="7287C1E9" w14:textId="77777777" w:rsidR="00B21272" w:rsidRDefault="00B21272" w:rsidP="00711285">
      <w:pPr>
        <w:pStyle w:val="Prrafodelista"/>
        <w:numPr>
          <w:ilvl w:val="0"/>
          <w:numId w:val="24"/>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711285">
      <w:pPr>
        <w:pStyle w:val="Prrafodelista"/>
        <w:numPr>
          <w:ilvl w:val="0"/>
          <w:numId w:val="25"/>
        </w:numPr>
      </w:pPr>
      <w:r>
        <w:t>Abrimos el programa HeidiSQL, nos conectamos a nuestra base de datos “autocorrecc_tfg” y la seleccionamos.</w:t>
      </w:r>
    </w:p>
    <w:p w14:paraId="7B2EE7A3" w14:textId="77777777" w:rsidR="00B21272" w:rsidRDefault="00B21272" w:rsidP="00711285">
      <w:pPr>
        <w:pStyle w:val="Prrafodelista"/>
        <w:numPr>
          <w:ilvl w:val="0"/>
          <w:numId w:val="25"/>
        </w:numPr>
      </w:pPr>
      <w:r>
        <w:t>A continuación copiamos todo el contenido de nuestro .sql y lo copiamos en la pestaña “Consulta” presente en el HeidiSQL. El aspecto sería parecido al siguiente:</w:t>
      </w:r>
    </w:p>
    <w:p w14:paraId="079C7E2F" w14:textId="77777777" w:rsidR="00AE65A5" w:rsidRDefault="00B21272" w:rsidP="00AE65A5">
      <w:pPr>
        <w:keepNext/>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9919" cy="2109952"/>
                    </a:xfrm>
                    <a:prstGeom prst="rect">
                      <a:avLst/>
                    </a:prstGeom>
                  </pic:spPr>
                </pic:pic>
              </a:graphicData>
            </a:graphic>
          </wp:inline>
        </w:drawing>
      </w:r>
    </w:p>
    <w:p w14:paraId="5179611C" w14:textId="60A2A7E1" w:rsidR="00B21272"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46</w:t>
      </w:r>
      <w:r w:rsidR="00776827">
        <w:rPr>
          <w:noProof/>
        </w:rPr>
        <w:fldChar w:fldCharType="end"/>
      </w:r>
      <w:r>
        <w:t>: HeidiSQL sql creación de tablas</w:t>
      </w:r>
    </w:p>
    <w:p w14:paraId="388F439E" w14:textId="77777777" w:rsidR="00B21272" w:rsidRDefault="00B21272" w:rsidP="00B21272">
      <w:pPr>
        <w:pStyle w:val="Prrafodelista"/>
        <w:ind w:left="720"/>
      </w:pPr>
    </w:p>
    <w:p w14:paraId="00556C74" w14:textId="6335C5D5" w:rsidR="00EE0937" w:rsidRPr="00EE0937" w:rsidRDefault="00B21272" w:rsidP="00EE0937">
      <w:pPr>
        <w:pStyle w:val="Prrafodelista"/>
        <w:numPr>
          <w:ilvl w:val="0"/>
          <w:numId w:val="25"/>
        </w:numPr>
      </w:pPr>
      <w:r>
        <w:t>Por último presionando la tecla “F9” o pinchando en el botón azul que tiene forma de “play”, se crearán las tablas sobre nuestra base de datos.</w:t>
      </w: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776827" w:rsidP="00EE0937">
      <w:pPr>
        <w:pStyle w:val="Cuerpo"/>
        <w:ind w:left="720"/>
        <w:jc w:val="center"/>
      </w:pPr>
      <w:hyperlink r:id="rId5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“Download”, después al apartado “Files” y seleccionamos el link del fichero binario de extensión .zip:</w:t>
      </w:r>
    </w:p>
    <w:p w14:paraId="1BD1553B" w14:textId="77777777" w:rsidR="00AE65A5" w:rsidRDefault="00EE0937" w:rsidP="00AE65A5">
      <w:pPr>
        <w:pStyle w:val="Cuerpo"/>
        <w:keepNext/>
      </w:pPr>
      <w:r>
        <w:rPr>
          <w:noProof/>
          <w:lang w:eastAsia="es-ES"/>
        </w:rPr>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39570"/>
                    </a:xfrm>
                    <a:prstGeom prst="rect">
                      <a:avLst/>
                    </a:prstGeom>
                  </pic:spPr>
                </pic:pic>
              </a:graphicData>
            </a:graphic>
          </wp:inline>
        </w:drawing>
      </w:r>
    </w:p>
    <w:p w14:paraId="4E58E17A" w14:textId="7C242823" w:rsidR="00EE0937"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47</w:t>
      </w:r>
      <w:r w:rsidR="00776827">
        <w:rPr>
          <w:noProof/>
        </w:rPr>
        <w:fldChar w:fldCharType="end"/>
      </w:r>
      <w:r>
        <w:t>: Maven descarga</w:t>
      </w:r>
    </w:p>
    <w:p w14:paraId="3779EBDE" w14:textId="1BC2E0FE" w:rsidR="003C1FE7" w:rsidRDefault="00EE0937" w:rsidP="003C1FE7">
      <w:pPr>
        <w:pStyle w:val="Cuerpo"/>
        <w:numPr>
          <w:ilvl w:val="0"/>
          <w:numId w:val="26"/>
        </w:numPr>
      </w:pPr>
      <w:r>
        <w:t>Por último extraemos el zip en C:\ y establecemos en las variables de entorno del sistema (Path) la ruta a la carpeta \bin del Maven.</w:t>
      </w:r>
    </w:p>
    <w:p w14:paraId="2CDB8972" w14:textId="68058987" w:rsidR="003C1FE7" w:rsidRDefault="003C1FE7" w:rsidP="00EE0937">
      <w:pPr>
        <w:pStyle w:val="Ttulo3"/>
      </w:pPr>
      <w:r>
        <w:t>Plugins Reportes</w:t>
      </w:r>
    </w:p>
    <w:p w14:paraId="7D34A75D" w14:textId="62983DAD" w:rsidR="003C1FE7" w:rsidRDefault="003C1FE7" w:rsidP="003C1FE7">
      <w:pPr>
        <w:pStyle w:val="Cuerpo"/>
      </w:pPr>
      <w:r>
        <w:t>Para generar los reportes que van a mostrarse al alumno tras la subida de sus prácticas, se han empleado diferentes plugins que van a integrarse dentro del arquetipo Maven.</w:t>
      </w:r>
    </w:p>
    <w:p w14:paraId="459F1463" w14:textId="77777777" w:rsidR="003C1FE7" w:rsidRDefault="003C1FE7" w:rsidP="003C1FE7">
      <w:pPr>
        <w:pStyle w:val="Cuerpo"/>
      </w:pPr>
      <w:r>
        <w:t>Estos plugins son los siguientes:</w:t>
      </w:r>
    </w:p>
    <w:p w14:paraId="1205785B" w14:textId="77777777" w:rsidR="003C1FE7" w:rsidRDefault="003C1FE7" w:rsidP="00711285">
      <w:pPr>
        <w:pStyle w:val="Prrafodelista"/>
        <w:numPr>
          <w:ilvl w:val="0"/>
          <w:numId w:val="39"/>
        </w:numPr>
      </w:pPr>
      <w:r w:rsidRPr="00EF7934">
        <w:rPr>
          <w:b/>
        </w:rPr>
        <w:t>JAVANCSS</w:t>
      </w:r>
      <w:r>
        <w:t>: Ofrece información sobre métricas (complejidad ciclomática,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(abstractness, inestability, afferent couplings…).</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Y se integrarán dentro del fichero “pom.xml” presente en el arquetipo Maven.</w:t>
      </w:r>
    </w:p>
    <w:p w14:paraId="18FD0F69" w14:textId="70B8B959" w:rsidR="00EE0937" w:rsidRDefault="00EE0937" w:rsidP="00EE0937">
      <w:pPr>
        <w:pStyle w:val="Ttulo3"/>
      </w:pPr>
      <w:bookmarkStart w:id="0" w:name="_GoBack"/>
      <w:bookmarkEnd w:id="0"/>
      <w:r>
        <w:lastRenderedPageBreak/>
        <w:t>CakePHP</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776827" w:rsidP="00EE0937">
      <w:pPr>
        <w:pStyle w:val="Cuerpo"/>
        <w:ind w:left="720"/>
        <w:jc w:val="center"/>
      </w:pPr>
      <w:hyperlink r:id="rId5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23BB16AC" w14:textId="77777777" w:rsidR="00AE65A5" w:rsidRDefault="007B7DC8" w:rsidP="00AE65A5">
      <w:pPr>
        <w:pStyle w:val="Cuerpo"/>
        <w:keepNext/>
      </w:pPr>
      <w:r>
        <w:rPr>
          <w:noProof/>
          <w:lang w:eastAsia="es-ES"/>
        </w:rPr>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66440"/>
                    </a:xfrm>
                    <a:prstGeom prst="rect">
                      <a:avLst/>
                    </a:prstGeom>
                  </pic:spPr>
                </pic:pic>
              </a:graphicData>
            </a:graphic>
          </wp:inline>
        </w:drawing>
      </w:r>
    </w:p>
    <w:p w14:paraId="673C57C6" w14:textId="2F19370F" w:rsidR="007B7DC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48</w:t>
      </w:r>
      <w:r w:rsidR="00776827">
        <w:rPr>
          <w:noProof/>
        </w:rPr>
        <w:fldChar w:fldCharType="end"/>
      </w:r>
      <w:r>
        <w:t>: CakePHP Instalación</w:t>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11285">
      <w:pPr>
        <w:pStyle w:val="Cuerpo"/>
        <w:numPr>
          <w:ilvl w:val="0"/>
          <w:numId w:val="28"/>
        </w:numPr>
      </w:pPr>
      <w:r>
        <w:t>Acceder a su web oficial:</w:t>
      </w:r>
    </w:p>
    <w:p w14:paraId="3F99DDDC" w14:textId="77777777" w:rsidR="007B7DC8" w:rsidRDefault="00776827" w:rsidP="007B7DC8">
      <w:pPr>
        <w:pStyle w:val="Cuerpo"/>
        <w:ind w:left="720"/>
        <w:jc w:val="center"/>
      </w:pPr>
      <w:hyperlink r:id="rId60" w:history="1">
        <w:r w:rsidR="007B7DC8" w:rsidRPr="00E73895">
          <w:rPr>
            <w:rStyle w:val="Hipervnculo"/>
          </w:rPr>
          <w:t>http://getbootstrap.com/</w:t>
        </w:r>
      </w:hyperlink>
    </w:p>
    <w:p w14:paraId="0CE11C6A" w14:textId="77777777" w:rsidR="007B7DC8" w:rsidRDefault="007B7DC8" w:rsidP="00711285">
      <w:pPr>
        <w:pStyle w:val="Cuerpo"/>
        <w:numPr>
          <w:ilvl w:val="0"/>
          <w:numId w:val="28"/>
        </w:numPr>
      </w:pPr>
      <w:r>
        <w:t>Seleccionar “Download Bootsrap” y volver a seleccionar dicha opción desde la siguiente página:</w:t>
      </w:r>
    </w:p>
    <w:p w14:paraId="15DD8FC2" w14:textId="77777777" w:rsidR="00AE65A5" w:rsidRDefault="007B7DC8" w:rsidP="00AE65A5">
      <w:pPr>
        <w:pStyle w:val="Cuerpo"/>
        <w:keepNext/>
        <w:jc w:val="center"/>
      </w:pPr>
      <w:r>
        <w:rPr>
          <w:noProof/>
          <w:lang w:eastAsia="es-ES"/>
        </w:rPr>
        <w:lastRenderedPageBreak/>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44" cy="1622620"/>
                    </a:xfrm>
                    <a:prstGeom prst="rect">
                      <a:avLst/>
                    </a:prstGeom>
                  </pic:spPr>
                </pic:pic>
              </a:graphicData>
            </a:graphic>
          </wp:inline>
        </w:drawing>
      </w:r>
    </w:p>
    <w:p w14:paraId="330BB9AB" w14:textId="4E1632AD" w:rsidR="007B7DC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49</w:t>
      </w:r>
      <w:r w:rsidR="00776827">
        <w:rPr>
          <w:noProof/>
        </w:rPr>
        <w:fldChar w:fldCharType="end"/>
      </w:r>
      <w:r>
        <w:t>: Bootstrap descarga</w:t>
      </w:r>
    </w:p>
    <w:p w14:paraId="63DEA092" w14:textId="77777777" w:rsidR="007B7DC8" w:rsidRPr="007B7DC8" w:rsidRDefault="007B7DC8" w:rsidP="00711285">
      <w:pPr>
        <w:pStyle w:val="Cuerpo"/>
        <w:numPr>
          <w:ilvl w:val="0"/>
          <w:numId w:val="28"/>
        </w:numPr>
      </w:pPr>
      <w:r>
        <w:t>Se nos descargará un .zip el cual tendremos que extraer en las correspondientes carpetas (\css y \js) de nuestra carpeta “webroot” creada automáticamente tras crear nuestra aplicación utilizando el framework CakePHP.</w:t>
      </w:r>
    </w:p>
    <w:p w14:paraId="5F1197B8" w14:textId="77777777" w:rsidR="00A457DA" w:rsidRPr="00A457DA" w:rsidRDefault="00EE56E5" w:rsidP="00EE56E5">
      <w:pPr>
        <w:pStyle w:val="Cuerpo"/>
        <w:ind w:left="360"/>
        <w:jc w:val="center"/>
      </w:pPr>
      <w:r>
        <w:rPr>
          <w:noProof/>
          <w:lang w:eastAsia="es-ES"/>
        </w:rPr>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776827" w:rsidP="00EE0937">
      <w:pPr>
        <w:pStyle w:val="Prrafodelista"/>
        <w:jc w:val="center"/>
      </w:pPr>
      <w:hyperlink r:id="rId63"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lastRenderedPageBreak/>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56790"/>
                    </a:xfrm>
                    <a:prstGeom prst="rect">
                      <a:avLst/>
                    </a:prstGeom>
                  </pic:spPr>
                </pic:pic>
              </a:graphicData>
            </a:graphic>
          </wp:inline>
        </w:drawing>
      </w:r>
    </w:p>
    <w:p w14:paraId="6A5190A9" w14:textId="73C1494F"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50</w:t>
      </w:r>
      <w:r w:rsidR="00776827">
        <w:rPr>
          <w:noProof/>
        </w:rPr>
        <w:fldChar w:fldCharType="end"/>
      </w:r>
      <w:r>
        <w:t>: Moodle instalación seleccionar idioma</w:t>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28745"/>
                    </a:xfrm>
                    <a:prstGeom prst="rect">
                      <a:avLst/>
                    </a:prstGeom>
                  </pic:spPr>
                </pic:pic>
              </a:graphicData>
            </a:graphic>
          </wp:inline>
        </w:drawing>
      </w:r>
    </w:p>
    <w:p w14:paraId="48DBC057" w14:textId="746575BC"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51</w:t>
      </w:r>
      <w:r w:rsidR="00776827">
        <w:rPr>
          <w:noProof/>
        </w:rPr>
        <w:fldChar w:fldCharType="end"/>
      </w:r>
      <w:r>
        <w:t>: Moodle instalación ajuste base de datos</w:t>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77777777" w:rsidR="00AE65A5" w:rsidRDefault="008E2418" w:rsidP="00AE65A5">
      <w:pPr>
        <w:pStyle w:val="Prrafodelista"/>
        <w:keepNext/>
      </w:pPr>
      <w:r>
        <w:rPr>
          <w:noProof/>
          <w:lang w:eastAsia="es-ES"/>
        </w:rPr>
        <w:lastRenderedPageBreak/>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80259" cy="1924941"/>
                    </a:xfrm>
                    <a:prstGeom prst="rect">
                      <a:avLst/>
                    </a:prstGeom>
                  </pic:spPr>
                </pic:pic>
              </a:graphicData>
            </a:graphic>
          </wp:inline>
        </w:drawing>
      </w:r>
    </w:p>
    <w:p w14:paraId="38086306" w14:textId="4D24D4F1" w:rsidR="008E2418" w:rsidRDefault="00AE65A5" w:rsidP="00AE65A5">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52</w:t>
      </w:r>
      <w:r w:rsidR="00776827">
        <w:rPr>
          <w:noProof/>
        </w:rPr>
        <w:fldChar w:fldCharType="end"/>
      </w:r>
      <w:r>
        <w:t>: Moodle instalación datos admin</w:t>
      </w: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77777777" w:rsidR="00AE65A5" w:rsidRDefault="00AE65A5" w:rsidP="00AE65A5">
      <w:pPr>
        <w:pStyle w:val="Prrafodelista"/>
        <w:ind w:left="1440"/>
        <w:contextualSpacing/>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776827" w:rsidP="008E2418">
      <w:pPr>
        <w:pStyle w:val="Prrafodelista"/>
      </w:pPr>
      <w:hyperlink r:id="rId67"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r>
        <w:t>PHPUnit</w:t>
      </w:r>
    </w:p>
    <w:p w14:paraId="4D7C2036" w14:textId="3F33952C" w:rsidR="007F2885" w:rsidRDefault="007F2885" w:rsidP="007F2885">
      <w:pPr>
        <w:pStyle w:val="Cuerpo"/>
      </w:pPr>
      <w:r>
        <w:t xml:space="preserve">No ha sido necesario instalar PHPUnit, sino que simplemente se ha descargado el fichero .phar correspondiente a PHPUnit </w:t>
      </w:r>
      <w:r>
        <w:fldChar w:fldCharType="begin"/>
      </w:r>
      <w:r w:rsidR="000E06BD">
        <w:instrText xml:space="preserve"> ADDIN ZOTERO_ITEM CSL_CITATION {"citationID":"210ha7m8di","properties":{"formattedCitation":"[6]","plainCitation":"[6]"},"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0E06BD" w:rsidRPr="000E06BD">
        <w:rPr>
          <w:rFonts w:ascii="Calibri" w:hAnsi="Calibri"/>
        </w:rPr>
        <w:t>[6]</w:t>
      </w:r>
      <w:r>
        <w:fldChar w:fldCharType="end"/>
      </w:r>
      <w:r>
        <w:t xml:space="preserve">. </w:t>
      </w:r>
    </w:p>
    <w:p w14:paraId="2DEC8F5C" w14:textId="77777777" w:rsidR="007F2885" w:rsidRDefault="007F2885" w:rsidP="007F2885">
      <w:pPr>
        <w:pStyle w:val="Ttulo3"/>
      </w:pPr>
      <w:r>
        <w:t>Instalación de un IDE</w:t>
      </w:r>
    </w:p>
    <w:p w14:paraId="176DBD6B" w14:textId="342847D0"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rsidR="000E06BD">
        <w:instrText xml:space="preserve"> ADDIN ZOTERO_ITEM CSL_CITATION {"citationID":"nn535a43t","properties":{"formattedCitation":"[7]","plainCitation":"[7]"},"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0E06BD" w:rsidRPr="000E06BD">
        <w:rPr>
          <w:rFonts w:ascii="Calibri" w:hAnsi="Calibri"/>
        </w:rPr>
        <w:t>[7]</w:t>
      </w:r>
      <w:r>
        <w:fldChar w:fldCharType="end"/>
      </w:r>
      <w:r>
        <w:t xml:space="preserve">. </w:t>
      </w:r>
    </w:p>
    <w:p w14:paraId="4A26F4CF" w14:textId="77777777" w:rsidR="00E11439" w:rsidRDefault="00E11439" w:rsidP="00E11439">
      <w:pPr>
        <w:pStyle w:val="Ttulo2"/>
      </w:pPr>
      <w:r>
        <w:lastRenderedPageBreak/>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1240ECC3"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57107F65" w:rsidR="00CB5B4A" w:rsidRDefault="00CB5B4A" w:rsidP="00711285">
      <w:pPr>
        <w:pStyle w:val="Prrafodelista"/>
        <w:numPr>
          <w:ilvl w:val="0"/>
          <w:numId w:val="32"/>
        </w:numPr>
      </w:pPr>
      <w:r w:rsidRPr="00E10096">
        <w:rPr>
          <w:i/>
        </w:rPr>
        <w:t>URL</w:t>
      </w:r>
      <w:r w:rsidR="00772C34">
        <w:t>.</w:t>
      </w:r>
    </w:p>
    <w:p w14:paraId="7F98D707" w14:textId="77777777" w:rsidR="00CB5B4A" w:rsidRDefault="00F60C98" w:rsidP="00711285">
      <w:pPr>
        <w:pStyle w:val="Prrafodelista"/>
        <w:numPr>
          <w:ilvl w:val="0"/>
          <w:numId w:val="32"/>
        </w:numPr>
      </w:pPr>
      <w:r w:rsidRPr="00E10096">
        <w:rPr>
          <w:i/>
        </w:rPr>
        <w:t>Consumer key</w:t>
      </w:r>
      <w:r>
        <w:t>.</w:t>
      </w:r>
    </w:p>
    <w:p w14:paraId="257E225A" w14:textId="77777777" w:rsidR="00CB5B4A" w:rsidRDefault="00CB5B4A" w:rsidP="00711285">
      <w:pPr>
        <w:pStyle w:val="Prrafodelista"/>
        <w:numPr>
          <w:ilvl w:val="0"/>
          <w:numId w:val="3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w:t>
      </w:r>
      <w:r>
        <w:lastRenderedPageBreak/>
        <w:t xml:space="preserve">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0782A88E" w14:textId="77777777" w:rsidR="00446182" w:rsidRDefault="00446182" w:rsidP="00446182"/>
    <w:p w14:paraId="1FBBA0CB" w14:textId="7C143EFE" w:rsidR="00446182" w:rsidRDefault="00446182" w:rsidP="00446182">
      <w:r>
        <w:br w:type="page"/>
      </w:r>
    </w:p>
    <w:p w14:paraId="6AEFD69F" w14:textId="008DAF49" w:rsidR="00C06EAA" w:rsidRDefault="007F2885" w:rsidP="00C06EAA">
      <w:pPr>
        <w:pStyle w:val="Ttulo2"/>
        <w:numPr>
          <w:ilvl w:val="1"/>
          <w:numId w:val="1"/>
        </w:numPr>
        <w:ind w:left="862" w:hanging="578"/>
      </w:pPr>
      <w:r>
        <w:lastRenderedPageBreak/>
        <w:t>Pruebas</w:t>
      </w:r>
    </w:p>
    <w:p w14:paraId="568A339F" w14:textId="375239AC" w:rsidR="00C06EAA" w:rsidRDefault="00C06EAA" w:rsidP="00C06EAA">
      <w:r>
        <w:t>Las pruebas que se han llevado a cabo han sido dos: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r>
        <w:t>Ejecutar pruebas</w:t>
      </w:r>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r w:rsidR="00D70C45" w:rsidRPr="00D70C45">
        <w:rPr>
          <w:i/>
        </w:rPr>
        <w:t>enter</w:t>
      </w:r>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39CA2EA0">
            <wp:extent cx="5400040" cy="13982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398270"/>
                    </a:xfrm>
                    <a:prstGeom prst="rect">
                      <a:avLst/>
                    </a:prstGeom>
                  </pic:spPr>
                </pic:pic>
              </a:graphicData>
            </a:graphic>
          </wp:inline>
        </w:drawing>
      </w:r>
    </w:p>
    <w:p w14:paraId="1C6B7031" w14:textId="75D58E62" w:rsidR="00D70C45"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53</w:t>
      </w:r>
      <w:r w:rsidR="00776827">
        <w:rPr>
          <w:noProof/>
        </w:rPr>
        <w:fldChar w:fldCharType="end"/>
      </w:r>
      <w:r>
        <w:t>: Salida cmd obtenida tras ejecuctar pruebas unitarias</w:t>
      </w:r>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r w:rsidRPr="00D70C45">
        <w:rPr>
          <w:i/>
        </w:rPr>
        <w:t>enter</w:t>
      </w:r>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lastRenderedPageBreak/>
        <w:drawing>
          <wp:inline distT="0" distB="0" distL="0" distR="0" wp14:anchorId="0CCF7572" wp14:editId="1E623ED7">
            <wp:extent cx="4859021" cy="1819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03061" cy="1835764"/>
                    </a:xfrm>
                    <a:prstGeom prst="rect">
                      <a:avLst/>
                    </a:prstGeom>
                  </pic:spPr>
                </pic:pic>
              </a:graphicData>
            </a:graphic>
          </wp:inline>
        </w:drawing>
      </w:r>
    </w:p>
    <w:p w14:paraId="3BB88639" w14:textId="1698E296" w:rsidR="00772C34" w:rsidRDefault="002640CA" w:rsidP="002640CA">
      <w:pPr>
        <w:pStyle w:val="Descripcin"/>
        <w:jc w:val="center"/>
      </w:pPr>
      <w:r>
        <w:t xml:space="preserve">Ilustración </w:t>
      </w:r>
      <w:r>
        <w:fldChar w:fldCharType="begin"/>
      </w:r>
      <w:r>
        <w:instrText xml:space="preserve"> SEQ Ilustración \* ARABIC </w:instrText>
      </w:r>
      <w:r>
        <w:fldChar w:fldCharType="separate"/>
      </w:r>
      <w:r w:rsidR="006B1ACD">
        <w:rPr>
          <w:noProof/>
        </w:rPr>
        <w:t>54</w:t>
      </w:r>
      <w:r>
        <w:fldChar w:fldCharType="end"/>
      </w:r>
      <w:r>
        <w:t xml:space="preserve">: </w:t>
      </w:r>
      <w:r w:rsidRPr="008309E5">
        <w:t>Salida cmd obtenida tras ejecutar pruebas de cobertura</w:t>
      </w:r>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r w:rsidRPr="003751BF">
        <w:rPr>
          <w:i/>
        </w:rPr>
        <w:t>enter</w:t>
      </w:r>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2C2C7D7A">
            <wp:extent cx="5400040" cy="1772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72920"/>
                    </a:xfrm>
                    <a:prstGeom prst="rect">
                      <a:avLst/>
                    </a:prstGeom>
                  </pic:spPr>
                </pic:pic>
              </a:graphicData>
            </a:graphic>
          </wp:inline>
        </w:drawing>
      </w:r>
    </w:p>
    <w:p w14:paraId="29499697" w14:textId="151A9493" w:rsidR="00772C34" w:rsidRDefault="006B1ACD" w:rsidP="006B1ACD">
      <w:pPr>
        <w:pStyle w:val="Descripcin"/>
        <w:jc w:val="center"/>
      </w:pPr>
      <w:r>
        <w:t xml:space="preserve">Ilustración </w:t>
      </w:r>
      <w:r>
        <w:fldChar w:fldCharType="begin"/>
      </w:r>
      <w:r>
        <w:instrText xml:space="preserve"> SEQ Ilustración \* ARABIC </w:instrText>
      </w:r>
      <w:r>
        <w:fldChar w:fldCharType="separate"/>
      </w:r>
      <w:r>
        <w:rPr>
          <w:noProof/>
        </w:rPr>
        <w:t>55</w:t>
      </w:r>
      <w:r>
        <w:fldChar w:fldCharType="end"/>
      </w:r>
      <w:r>
        <w:t>: Resultado del test de cobertura</w:t>
      </w:r>
    </w:p>
    <w:p w14:paraId="4676E058" w14:textId="77D2E97B" w:rsidR="003751BF" w:rsidRDefault="004C367F" w:rsidP="004C367F">
      <w:r>
        <w:t>La carpeta en la que nos tenemos que fijar es la de “src”, ya que la de “config” son pruebas que se ejecutan indirectamente. Por ello si accedemos a la carpeta “src” obtenemos la siguiente vista:</w:t>
      </w:r>
    </w:p>
    <w:p w14:paraId="14682F0E" w14:textId="77777777" w:rsidR="00772C34" w:rsidRDefault="004C367F" w:rsidP="00772C34">
      <w:pPr>
        <w:keepNext/>
      </w:pPr>
      <w:r>
        <w:rPr>
          <w:noProof/>
          <w:lang w:eastAsia="es-ES"/>
        </w:rPr>
        <w:drawing>
          <wp:inline distT="0" distB="0" distL="0" distR="0" wp14:anchorId="32FAAB5E" wp14:editId="5C790E19">
            <wp:extent cx="5400040" cy="171831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718310"/>
                    </a:xfrm>
                    <a:prstGeom prst="rect">
                      <a:avLst/>
                    </a:prstGeom>
                  </pic:spPr>
                </pic:pic>
              </a:graphicData>
            </a:graphic>
          </wp:inline>
        </w:drawing>
      </w:r>
    </w:p>
    <w:p w14:paraId="08531ED8" w14:textId="4C4D826D" w:rsidR="004C367F" w:rsidRPr="00D70C45"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57</w:t>
      </w:r>
      <w:r w:rsidR="00776827">
        <w:rPr>
          <w:noProof/>
        </w:rPr>
        <w:fldChar w:fldCharType="end"/>
      </w:r>
      <w:r>
        <w:t>: Resultado de test de cobertura carpeta "src"</w:t>
      </w:r>
    </w:p>
    <w:p w14:paraId="000AC269" w14:textId="07A632FF" w:rsidR="007F2885" w:rsidRDefault="007F2885" w:rsidP="007F2885">
      <w:pPr>
        <w:pStyle w:val="Ttulo3"/>
      </w:pPr>
      <w:r>
        <w:lastRenderedPageBreak/>
        <w:t>Pruebas unitarias</w:t>
      </w:r>
    </w:p>
    <w:p w14:paraId="0E637BDC" w14:textId="5404AB64"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instrText xml:space="preserve"> ADDIN ZOTERO_ITEM CSL_CITATION {"citationID":"2a7o1u2ouc","properties":{"formattedCitation":"[9]","plainCitation":"[9]"},"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Pr="004C367F">
        <w:rPr>
          <w:rFonts w:ascii="Calibri" w:hAnsi="Calibri"/>
        </w:rPr>
        <w:t>[9]</w:t>
      </w:r>
      <w:r>
        <w:fldChar w:fldCharType="end"/>
      </w:r>
      <w:r>
        <w:t>.</w:t>
      </w:r>
    </w:p>
    <w:p w14:paraId="3DAB4998" w14:textId="24FB0376" w:rsidR="005F2B0D" w:rsidRDefault="004C367F" w:rsidP="004C367F">
      <w:pPr>
        <w:pStyle w:val="Cuerpo"/>
      </w:pPr>
      <w:r>
        <w:t>Visualizando la anterior ilustración, en nuestro caso se han realizado pruebas para el controlador (carpeta “Controller”)</w:t>
      </w:r>
      <w:r w:rsidR="005F2B0D">
        <w:t>.</w:t>
      </w:r>
      <w:r w:rsidR="00F96A08">
        <w:t xml:space="preserve"> Probando los controladores indirectamente se realizan pruebas sobre las vistas (carpeta “Template”) y sobre el modelo (carpeta “Model”). Importante resaltar que dentro de esa carpeta Model no se tienen entidades con las que representar el modelo, sino que se tienen ficheros dentro de la carpeta “Model/Table” que son los que han permitido realizar</w:t>
      </w:r>
      <w:r w:rsidR="005F2B0D">
        <w:t xml:space="preserve"> las validaciones de los formularios de las vistas y en los que se establecen relaciones entre tablas para poder realizar los JOIN.</w:t>
      </w:r>
    </w:p>
    <w:p w14:paraId="064FB168" w14:textId="7E94ED06" w:rsidR="005F2B0D" w:rsidRDefault="005F2B0D" w:rsidP="004C367F">
      <w:pPr>
        <w:pStyle w:val="Cuerpo"/>
      </w:pPr>
      <w:r>
        <w:t>Se ha intentado realizar el máximo número de pruebas unitarias,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r w:rsidRPr="005F2B0D">
        <w:rPr>
          <w:i/>
        </w:rPr>
        <w:t>tests/TestCase</w:t>
      </w:r>
      <w:r>
        <w:t>, generada por defecto por CakePHP.</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r w:rsidRPr="005F2B0D">
        <w:rPr>
          <w:i/>
        </w:rPr>
        <w:t>setUp()</w:t>
      </w:r>
      <w:r>
        <w:t xml:space="preserve">, para la inicialización de variables y obtención de las tablas de la base de datos, y </w:t>
      </w:r>
      <w:r w:rsidRPr="005F2B0D">
        <w:rPr>
          <w:i/>
        </w:rPr>
        <w:t>tearDown()</w:t>
      </w:r>
      <w:r>
        <w:t>, para una vez ejecutado cada uno de los test se realice el borrado correspondiente de la tabla de la base de datos.</w:t>
      </w:r>
    </w:p>
    <w:p w14:paraId="67853BEF" w14:textId="4CC07BE4" w:rsidR="005F2B0D" w:rsidRDefault="005F2B0D" w:rsidP="004C367F">
      <w:pPr>
        <w:pStyle w:val="Cuerpo"/>
      </w:pPr>
      <w:r>
        <w:t xml:space="preserve">En algunos test también se tienen métodos privados </w:t>
      </w:r>
      <w:r w:rsidRPr="005F2B0D">
        <w:rPr>
          <w:i/>
        </w:rPr>
        <w:t>__crear..()</w:t>
      </w:r>
      <w:r>
        <w:rPr>
          <w:i/>
        </w:rPr>
        <w:t xml:space="preserve">, </w:t>
      </w:r>
      <w:r>
        <w:t xml:space="preserve">que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56579F6F" w:rsidR="00F96A08" w:rsidRDefault="00F96A08" w:rsidP="00F96A08">
      <w:r>
        <w:t>Como se ha mencionado anteriormente, no ha sido probar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3114"/>
        <w:gridCol w:w="2551"/>
        <w:gridCol w:w="1701"/>
        <w:gridCol w:w="1128"/>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r>
              <w:rPr>
                <w:b w:val="0"/>
              </w:rPr>
              <w:t>AlumnosControllerTest</w:t>
            </w: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r>
              <w:t>AlumnosController</w:t>
            </w:r>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r>
              <w:rPr>
                <w:b w:val="0"/>
              </w:rPr>
              <w:t>AppControllerTest</w:t>
            </w: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AppController</w:t>
            </w:r>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r>
              <w:rPr>
                <w:b w:val="0"/>
              </w:rPr>
              <w:t>ConexionesControllerTest</w:t>
            </w: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ConexionesController</w:t>
            </w:r>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r>
              <w:rPr>
                <w:b w:val="0"/>
              </w:rPr>
              <w:t>ErroresControllerTest</w:t>
            </w: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ErroresController</w:t>
            </w:r>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r>
              <w:rPr>
                <w:b w:val="0"/>
              </w:rPr>
              <w:t>ExcepcionesControllerTest</w:t>
            </w: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ExcepcionesController</w:t>
            </w:r>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r>
              <w:rPr>
                <w:b w:val="0"/>
              </w:rPr>
              <w:t>FicherosXmlControllerTest</w:t>
            </w: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FicherosXmlController</w:t>
            </w:r>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r>
              <w:rPr>
                <w:b w:val="0"/>
              </w:rPr>
              <w:t>IntentosControllerTest</w:t>
            </w: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IntentosController</w:t>
            </w:r>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r>
              <w:rPr>
                <w:b w:val="0"/>
              </w:rPr>
              <w:t>ProfesoresControllerTest</w:t>
            </w: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ProfesoresController</w:t>
            </w:r>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r>
              <w:rPr>
                <w:b w:val="0"/>
              </w:rPr>
              <w:t>TareasControllerTest</w:t>
            </w: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TareasController</w:t>
            </w:r>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r>
              <w:rPr>
                <w:b w:val="0"/>
              </w:rPr>
              <w:lastRenderedPageBreak/>
              <w:t>TestsControllerTest</w:t>
            </w: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TestsController</w:t>
            </w:r>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r>
              <w:rPr>
                <w:b w:val="0"/>
              </w:rPr>
              <w:t>ViolacionesControllerTest</w:t>
            </w: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ViolacionesController</w:t>
            </w:r>
          </w:p>
        </w:tc>
        <w:tc>
          <w:tcPr>
            <w:tcW w:w="1701" w:type="dxa"/>
          </w:tcPr>
          <w:p w14:paraId="1834A773" w14:textId="77777777"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Pr="00F96A08" w:rsidRDefault="00772C34" w:rsidP="00772C34">
      <w:pPr>
        <w:pStyle w:val="Descripcin"/>
        <w:jc w:val="center"/>
      </w:pPr>
      <w:r>
        <w:t xml:space="preserve">Tabla </w:t>
      </w:r>
      <w:r w:rsidR="00776827">
        <w:fldChar w:fldCharType="begin"/>
      </w:r>
      <w:r w:rsidR="00776827">
        <w:instrText xml:space="preserve"> SEQ Tabla \* ARABIC </w:instrText>
      </w:r>
      <w:r w:rsidR="00776827">
        <w:fldChar w:fldCharType="separate"/>
      </w:r>
      <w:r>
        <w:rPr>
          <w:noProof/>
        </w:rPr>
        <w:t>25</w:t>
      </w:r>
      <w:r w:rsidR="00776827">
        <w:rPr>
          <w:noProof/>
        </w:rPr>
        <w:fldChar w:fldCharType="end"/>
      </w:r>
      <w:r>
        <w:t>: Tabla pruebas unitarias</w:t>
      </w:r>
    </w:p>
    <w:p w14:paraId="37D0D64A" w14:textId="77777777" w:rsidR="007F2885" w:rsidRPr="00832E17" w:rsidRDefault="007F2885" w:rsidP="007F2885">
      <w:pPr>
        <w:pStyle w:val="Ttulo3"/>
      </w:pPr>
      <w:r>
        <w:t>Pruebas de cobertura de código</w:t>
      </w:r>
    </w:p>
    <w:p w14:paraId="29EDDB71" w14:textId="69777A9F"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instrText xml:space="preserve"> ADDIN ZOTERO_ITEM CSL_CITATION {"citationID":"21bhj51mir","properties":{"formattedCitation":"[10]","plainCitation":"[10]"},"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Pr="004B1605">
        <w:rPr>
          <w:rFonts w:ascii="Calibri" w:hAnsi="Calibri"/>
        </w:rPr>
        <w:t>[10]</w:t>
      </w:r>
      <w:r>
        <w:fldChar w:fldCharType="end"/>
      </w:r>
      <w:r>
        <w:t>.</w:t>
      </w:r>
    </w:p>
    <w:p w14:paraId="0407B482" w14:textId="6212DB45" w:rsidR="004B1605" w:rsidRDefault="004B1605" w:rsidP="007F2885">
      <w:r>
        <w:t>Sobre las pruebas unitarias anteriores, se han generado los test de cobertura. La herramienta utilizada para ello sigue siendo PHPUnit,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37D8522F">
            <wp:extent cx="5913393" cy="278633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1636" cy="2790216"/>
                    </a:xfrm>
                    <a:prstGeom prst="rect">
                      <a:avLst/>
                    </a:prstGeom>
                  </pic:spPr>
                </pic:pic>
              </a:graphicData>
            </a:graphic>
          </wp:inline>
        </w:drawing>
      </w:r>
    </w:p>
    <w:p w14:paraId="4CB79469" w14:textId="02A2D6F9" w:rsidR="004B1605"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58</w:t>
      </w:r>
      <w:r w:rsidR="00776827">
        <w:rPr>
          <w:noProof/>
        </w:rPr>
        <w:fldChar w:fldCharType="end"/>
      </w:r>
      <w:r>
        <w:t>: Cobertura de código de los controladores</w:t>
      </w:r>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r w:rsidRPr="004B1605">
        <w:rPr>
          <w:i/>
          <w:u w:val="single"/>
        </w:rPr>
        <w:t>IntentosController</w:t>
      </w:r>
      <w:r>
        <w:t>: Excepto un método, el resto son métodos privados los cuales no ha sido posible probar.</w:t>
      </w:r>
    </w:p>
    <w:p w14:paraId="68CE7F76" w14:textId="25D71AEE" w:rsidR="004B1605" w:rsidRDefault="004B1605" w:rsidP="00711285">
      <w:pPr>
        <w:pStyle w:val="Prrafodelista"/>
        <w:numPr>
          <w:ilvl w:val="0"/>
          <w:numId w:val="43"/>
        </w:numPr>
      </w:pPr>
      <w:r>
        <w:rPr>
          <w:i/>
          <w:u w:val="single"/>
        </w:rPr>
        <w:t>ProfesoresController</w:t>
      </w:r>
      <w:r w:rsidRPr="004B1605">
        <w:t>:</w:t>
      </w:r>
      <w:r>
        <w:t xml:space="preserve"> Contiene métodos que no permiten realizar pruebas sobre ellos: generarGráficas, comprobarReportePlagiosPrácticas…</w:t>
      </w:r>
    </w:p>
    <w:p w14:paraId="4830D1BC" w14:textId="5F860D38" w:rsidR="004B1605" w:rsidRPr="00E11439" w:rsidRDefault="004B1605" w:rsidP="00711285">
      <w:pPr>
        <w:pStyle w:val="Prrafodelista"/>
        <w:numPr>
          <w:ilvl w:val="0"/>
          <w:numId w:val="43"/>
        </w:numPr>
      </w:pPr>
      <w:r>
        <w:rPr>
          <w:i/>
          <w:u w:val="single"/>
        </w:rPr>
        <w:t>TestsController</w:t>
      </w:r>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r>
        <w:lastRenderedPageBreak/>
        <w:t>Manual del usuario</w:t>
      </w:r>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r>
        <w:t xml:space="preserve">Manual del </w:t>
      </w:r>
      <w:r w:rsidR="00BB04E4">
        <w:t>profesor</w:t>
      </w:r>
    </w:p>
    <w:p w14:paraId="745F8825" w14:textId="73D54655" w:rsidR="00ED24F5" w:rsidRDefault="00ED24F5" w:rsidP="00ED24F5">
      <w:pPr>
        <w:pStyle w:val="Ttulo3"/>
      </w:pPr>
      <w:r>
        <w:t xml:space="preserve">Registrar </w:t>
      </w:r>
      <w:r w:rsidR="00BB04E4">
        <w:t>profesor en la aplicación</w:t>
      </w:r>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711285">
      <w:pPr>
        <w:pStyle w:val="Cuerpo"/>
        <w:numPr>
          <w:ilvl w:val="0"/>
          <w:numId w:val="22"/>
        </w:numPr>
      </w:pPr>
      <w:r>
        <w:t>Accedemos a la página del registro en la aplicación desde el siguiente enlace:</w:t>
      </w:r>
    </w:p>
    <w:p w14:paraId="64493DD5" w14:textId="77777777" w:rsidR="00ED24F5" w:rsidRDefault="00776827" w:rsidP="00BB04E4">
      <w:pPr>
        <w:pStyle w:val="Cuerpo"/>
        <w:jc w:val="center"/>
      </w:pPr>
      <w:hyperlink r:id="rId73"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4F3E3FD3">
            <wp:extent cx="4364966" cy="2943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8803" cy="2952500"/>
                    </a:xfrm>
                    <a:prstGeom prst="rect">
                      <a:avLst/>
                    </a:prstGeom>
                  </pic:spPr>
                </pic:pic>
              </a:graphicData>
            </a:graphic>
          </wp:inline>
        </w:drawing>
      </w:r>
    </w:p>
    <w:p w14:paraId="538CFFBB" w14:textId="0CD2D0C1" w:rsidR="00BB04E4"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59</w:t>
      </w:r>
      <w:r w:rsidR="00776827">
        <w:rPr>
          <w:noProof/>
        </w:rPr>
        <w:fldChar w:fldCharType="end"/>
      </w:r>
      <w:r>
        <w:t>: Formulario de registro del profesor</w:t>
      </w:r>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711285">
      <w:pPr>
        <w:pStyle w:val="Cuerpo"/>
        <w:numPr>
          <w:ilvl w:val="0"/>
          <w:numId w:val="22"/>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lastRenderedPageBreak/>
        <w:t>consumer_key</w:t>
      </w:r>
      <w:r w:rsidR="0063187F">
        <w:t xml:space="preserve"> y </w:t>
      </w:r>
      <w:r w:rsidR="0063187F" w:rsidRPr="0063187F">
        <w:rPr>
          <w:i/>
        </w:rPr>
        <w:t>secret</w:t>
      </w:r>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62461F4">
            <wp:extent cx="4692770" cy="163397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0749" cy="1636749"/>
                    </a:xfrm>
                    <a:prstGeom prst="rect">
                      <a:avLst/>
                    </a:prstGeom>
                  </pic:spPr>
                </pic:pic>
              </a:graphicData>
            </a:graphic>
          </wp:inline>
        </w:drawing>
      </w:r>
    </w:p>
    <w:p w14:paraId="5E004FF2" w14:textId="24C88A9B" w:rsidR="0063187F"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60</w:t>
      </w:r>
      <w:r w:rsidR="00776827">
        <w:rPr>
          <w:noProof/>
        </w:rPr>
        <w:fldChar w:fldCharType="end"/>
      </w:r>
      <w:r>
        <w:t>: Parámetros LTI obtenidos</w:t>
      </w:r>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57C5036D"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0E06BD">
        <w:instrText xml:space="preserve"> ADDIN ZOTERO_ITEM CSL_CITATION {"citationID":"EEO6xeSl","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0E06BD" w:rsidRPr="000E06BD">
        <w:rPr>
          <w:rFonts w:ascii="Calibri" w:hAnsi="Calibri"/>
        </w:rPr>
        <w:t>[8]</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6A0BC147">
            <wp:extent cx="3669675" cy="1837426"/>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3260" cy="1849235"/>
                    </a:xfrm>
                    <a:prstGeom prst="rect">
                      <a:avLst/>
                    </a:prstGeom>
                  </pic:spPr>
                </pic:pic>
              </a:graphicData>
            </a:graphic>
          </wp:inline>
        </w:drawing>
      </w:r>
    </w:p>
    <w:p w14:paraId="50BB5BC3" w14:textId="144989D4" w:rsidR="0063187F"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61</w:t>
      </w:r>
      <w:r w:rsidR="00776827">
        <w:rPr>
          <w:noProof/>
        </w:rPr>
        <w:fldChar w:fldCharType="end"/>
      </w:r>
      <w:r>
        <w:t>: Moodle aspecto curso</w:t>
      </w:r>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62</w:t>
      </w:r>
      <w:r w:rsidR="00776827">
        <w:rPr>
          <w:noProof/>
        </w:rPr>
        <w:fldChar w:fldCharType="end"/>
      </w:r>
      <w:r>
        <w:t>: Moodle selección herramienta externa</w:t>
      </w:r>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28CA5FA7" w14:textId="77777777" w:rsidR="0063187F" w:rsidRDefault="0063187F" w:rsidP="00711285">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77777777" w:rsidR="0063187F" w:rsidRDefault="0063187F" w:rsidP="00711285">
      <w:pPr>
        <w:pStyle w:val="Prrafodelista"/>
        <w:numPr>
          <w:ilvl w:val="1"/>
          <w:numId w:val="16"/>
        </w:numPr>
        <w:tabs>
          <w:tab w:val="left" w:pos="7443"/>
        </w:tabs>
      </w:pPr>
      <w:r w:rsidRPr="008B3132">
        <w:rPr>
          <w:i/>
        </w:rPr>
        <w:t>Apartado “Ajustes de la herramienta”</w:t>
      </w:r>
      <w:r>
        <w:t>:  contiene los siguientes campos:</w:t>
      </w:r>
    </w:p>
    <w:p w14:paraId="646723B6" w14:textId="77777777" w:rsidR="0063187F" w:rsidRPr="008B3132" w:rsidRDefault="0063187F" w:rsidP="00711285">
      <w:pPr>
        <w:pStyle w:val="Prrafodelista"/>
        <w:numPr>
          <w:ilvl w:val="2"/>
          <w:numId w:val="16"/>
        </w:numPr>
        <w:tabs>
          <w:tab w:val="left" w:pos="7443"/>
        </w:tabs>
        <w:rPr>
          <w:u w:val="single"/>
        </w:rPr>
      </w:pPr>
      <w:r w:rsidRPr="008B3132">
        <w:rPr>
          <w:u w:val="single"/>
        </w:rPr>
        <w:t>Tool name:</w:t>
      </w:r>
      <w:r>
        <w:t xml:space="preserve"> asignamos el nombre que queramos.</w:t>
      </w:r>
    </w:p>
    <w:p w14:paraId="63D1E6D7" w14:textId="06E29E4A" w:rsidR="0063187F" w:rsidRPr="008B3132" w:rsidRDefault="0063187F" w:rsidP="00711285">
      <w:pPr>
        <w:pStyle w:val="Prrafodelista"/>
        <w:numPr>
          <w:ilvl w:val="2"/>
          <w:numId w:val="16"/>
        </w:numPr>
        <w:tabs>
          <w:tab w:val="left" w:pos="7443"/>
        </w:tabs>
        <w:rPr>
          <w:u w:val="single"/>
        </w:rPr>
      </w:pPr>
      <w:r>
        <w:rPr>
          <w:u w:val="single"/>
        </w:rPr>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711285">
      <w:pPr>
        <w:pStyle w:val="Prrafodelista"/>
        <w:numPr>
          <w:ilvl w:val="2"/>
          <w:numId w:val="16"/>
        </w:numPr>
        <w:tabs>
          <w:tab w:val="left" w:pos="7443"/>
        </w:tabs>
        <w:rPr>
          <w:u w:val="single"/>
        </w:rPr>
      </w:pPr>
      <w:r>
        <w:rPr>
          <w:u w:val="single"/>
        </w:rPr>
        <w:t>Clave de cliente (consumer key):</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711285">
      <w:pPr>
        <w:pStyle w:val="Prrafodelista"/>
        <w:numPr>
          <w:ilvl w:val="2"/>
          <w:numId w:val="16"/>
        </w:numPr>
        <w:tabs>
          <w:tab w:val="left" w:pos="7443"/>
        </w:tabs>
        <w:rPr>
          <w:u w:val="single"/>
        </w:rPr>
      </w:pPr>
      <w:r>
        <w:rPr>
          <w:u w:val="single"/>
        </w:rPr>
        <w:lastRenderedPageBreak/>
        <w:t xml:space="preserve">Secret: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711285">
      <w:pPr>
        <w:pStyle w:val="Prrafodelista"/>
        <w:numPr>
          <w:ilvl w:val="2"/>
          <w:numId w:val="16"/>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711285">
      <w:pPr>
        <w:pStyle w:val="Prrafodelista"/>
        <w:numPr>
          <w:ilvl w:val="2"/>
          <w:numId w:val="16"/>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63187F">
      <w:pPr>
        <w:tabs>
          <w:tab w:val="left" w:pos="7443"/>
        </w:tabs>
        <w:ind w:left="2124"/>
      </w:pPr>
      <w:r>
        <w:t>El aspecto se tendrá que parecer al siguiente:</w:t>
      </w:r>
    </w:p>
    <w:p w14:paraId="2B67EFBF" w14:textId="77777777" w:rsidR="00772C34" w:rsidRDefault="000A2F62" w:rsidP="00772C34">
      <w:pPr>
        <w:keepNext/>
        <w:tabs>
          <w:tab w:val="left" w:pos="7443"/>
        </w:tabs>
        <w:ind w:left="2124"/>
      </w:pPr>
      <w:r>
        <w:rPr>
          <w:noProof/>
          <w:lang w:eastAsia="es-ES"/>
        </w:rPr>
        <w:drawing>
          <wp:inline distT="0" distB="0" distL="0" distR="0" wp14:anchorId="2684CFE6" wp14:editId="58D3E957">
            <wp:extent cx="3017639" cy="33384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5455" cy="3347070"/>
                    </a:xfrm>
                    <a:prstGeom prst="rect">
                      <a:avLst/>
                    </a:prstGeom>
                  </pic:spPr>
                </pic:pic>
              </a:graphicData>
            </a:graphic>
          </wp:inline>
        </w:drawing>
      </w:r>
    </w:p>
    <w:p w14:paraId="407036EB" w14:textId="711BC24E" w:rsidR="0063187F" w:rsidRPr="0018567C"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63</w:t>
      </w:r>
      <w:r w:rsidR="00776827">
        <w:rPr>
          <w:noProof/>
        </w:rPr>
        <w:fldChar w:fldCharType="end"/>
      </w:r>
      <w:r>
        <w:t>: Moodle configuración parámetros de la tarea paso 1</w:t>
      </w:r>
    </w:p>
    <w:p w14:paraId="2BF79E34" w14:textId="77777777" w:rsidR="0063187F" w:rsidRDefault="0063187F" w:rsidP="00711285">
      <w:pPr>
        <w:pStyle w:val="Prrafodelista"/>
        <w:numPr>
          <w:ilvl w:val="1"/>
          <w:numId w:val="16"/>
        </w:numPr>
        <w:tabs>
          <w:tab w:val="left" w:pos="7443"/>
        </w:tabs>
      </w:pPr>
      <w:r w:rsidRPr="008B3132">
        <w:rPr>
          <w:i/>
        </w:rPr>
        <w:t xml:space="preserve">Apartado “Privacy”: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15D66FAF">
            <wp:extent cx="3088256" cy="192229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2437"/>
                    <a:stretch/>
                  </pic:blipFill>
                  <pic:spPr bwMode="auto">
                    <a:xfrm>
                      <a:off x="0" y="0"/>
                      <a:ext cx="3107248" cy="1934118"/>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64</w:t>
      </w:r>
      <w:r w:rsidR="00776827">
        <w:rPr>
          <w:noProof/>
        </w:rPr>
        <w:fldChar w:fldCharType="end"/>
      </w:r>
      <w:r>
        <w:t>: Moodle configuración parámetros de la tarea paso 2</w:t>
      </w:r>
    </w:p>
    <w:p w14:paraId="36821718" w14:textId="77777777" w:rsidR="0063187F" w:rsidRPr="008B3132" w:rsidRDefault="0063187F" w:rsidP="00711285">
      <w:pPr>
        <w:pStyle w:val="Prrafodelista"/>
        <w:numPr>
          <w:ilvl w:val="0"/>
          <w:numId w:val="17"/>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lastRenderedPageBreak/>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65</w:t>
      </w:r>
      <w:r w:rsidR="00776827">
        <w:rPr>
          <w:noProof/>
        </w:rPr>
        <w:fldChar w:fldCharType="end"/>
      </w:r>
      <w:r>
        <w:t>: Moodle tarea creada</w:t>
      </w:r>
    </w:p>
    <w:p w14:paraId="259207AD" w14:textId="65B07792" w:rsidR="000A2F62" w:rsidRDefault="000A2F62" w:rsidP="000A2F62">
      <w:pPr>
        <w:pStyle w:val="Ttulo3"/>
      </w:pPr>
      <w:r>
        <w:t xml:space="preserve">Panel </w:t>
      </w:r>
      <w:r w:rsidR="00045E0E">
        <w:t>principal</w:t>
      </w:r>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E4DC2EE">
            <wp:extent cx="5561417" cy="345757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997" cy="3469127"/>
                    </a:xfrm>
                    <a:prstGeom prst="rect">
                      <a:avLst/>
                    </a:prstGeom>
                  </pic:spPr>
                </pic:pic>
              </a:graphicData>
            </a:graphic>
          </wp:inline>
        </w:drawing>
      </w:r>
    </w:p>
    <w:p w14:paraId="19566486" w14:textId="2435DC7D" w:rsidR="000A2F62"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66</w:t>
      </w:r>
      <w:r w:rsidR="00776827">
        <w:rPr>
          <w:noProof/>
        </w:rPr>
        <w:fldChar w:fldCharType="end"/>
      </w:r>
      <w:r>
        <w:t>: Panel principal del profesor de la aplicación</w:t>
      </w:r>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r>
        <w:t>Panel Configuración</w:t>
      </w:r>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lastRenderedPageBreak/>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drawing>
          <wp:inline distT="0" distB="0" distL="0" distR="0" wp14:anchorId="1E52053A" wp14:editId="651E576F">
            <wp:extent cx="5457816" cy="2819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72573" cy="2827023"/>
                    </a:xfrm>
                    <a:prstGeom prst="rect">
                      <a:avLst/>
                    </a:prstGeom>
                  </pic:spPr>
                </pic:pic>
              </a:graphicData>
            </a:graphic>
          </wp:inline>
        </w:drawing>
      </w:r>
    </w:p>
    <w:p w14:paraId="6CD3E3C3" w14:textId="6E6C02E9" w:rsidR="00045E0E"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67</w:t>
      </w:r>
      <w:r w:rsidR="00776827">
        <w:rPr>
          <w:noProof/>
        </w:rPr>
        <w:fldChar w:fldCharType="end"/>
      </w:r>
      <w:r>
        <w:t>: Panel del profesor de configuración de parámetros de la tarea</w:t>
      </w:r>
    </w:p>
    <w:p w14:paraId="19918544" w14:textId="01F0002E" w:rsidR="00045E0E" w:rsidRDefault="00045E0E" w:rsidP="00045E0E">
      <w:r>
        <w:t>Para realizar una configuración correcta, consultar primero el botón “info” presente en el título en el cuál se expli</w:t>
      </w:r>
      <w:r w:rsidR="00772C34">
        <w:t>carán puntos a tener en cuenta.</w:t>
      </w:r>
    </w:p>
    <w:p w14:paraId="49281F4F" w14:textId="77777777" w:rsidR="00045E0E" w:rsidRDefault="00045E0E" w:rsidP="007744AE">
      <w:pPr>
        <w:pStyle w:val="Ttulo3"/>
      </w:pPr>
      <w:r>
        <w:t>Panel Subida</w:t>
      </w:r>
    </w:p>
    <w:p w14:paraId="34D7F353" w14:textId="0227EACC" w:rsidR="00045E0E" w:rsidRDefault="00045E0E" w:rsidP="00045E0E">
      <w:r>
        <w:t>En primer lugar el profesor deberá seleccionar la opción “Subida”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77777777" w:rsidR="00772C34" w:rsidRDefault="00045E0E" w:rsidP="00772C34">
      <w:pPr>
        <w:keepNext/>
        <w:jc w:val="center"/>
      </w:pPr>
      <w:r>
        <w:rPr>
          <w:noProof/>
          <w:lang w:eastAsia="es-ES"/>
        </w:rPr>
        <w:drawing>
          <wp:inline distT="0" distB="0" distL="0" distR="0" wp14:anchorId="4B5B8529" wp14:editId="5328CBB7">
            <wp:extent cx="5514975" cy="2857359"/>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6511" cy="2868517"/>
                    </a:xfrm>
                    <a:prstGeom prst="rect">
                      <a:avLst/>
                    </a:prstGeom>
                  </pic:spPr>
                </pic:pic>
              </a:graphicData>
            </a:graphic>
          </wp:inline>
        </w:drawing>
      </w:r>
    </w:p>
    <w:p w14:paraId="5DD12E2C" w14:textId="07BFA354" w:rsidR="00045E0E"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68</w:t>
      </w:r>
      <w:r w:rsidR="00776827">
        <w:rPr>
          <w:noProof/>
        </w:rPr>
        <w:fldChar w:fldCharType="end"/>
      </w:r>
      <w:r>
        <w:t>: Panel del profesor de subida de test</w:t>
      </w:r>
    </w:p>
    <w:p w14:paraId="6B13AA20" w14:textId="73D435EA" w:rsidR="00045E0E" w:rsidRDefault="00045E0E" w:rsidP="00045E0E">
      <w:r>
        <w:lastRenderedPageBreak/>
        <w:t>Al igual que ocurría en el panel de configuración de la tarea, se importante consultar la opción “info” presente al lado del título.</w:t>
      </w:r>
    </w:p>
    <w:p w14:paraId="2F2534D7" w14:textId="704EB200" w:rsidR="00045E0E" w:rsidRDefault="00045E0E" w:rsidP="007744AE">
      <w:pPr>
        <w:pStyle w:val="Ttulo3"/>
      </w:pPr>
      <w:r>
        <w:t>Panel Estadísticas</w:t>
      </w:r>
    </w:p>
    <w:p w14:paraId="16385FC6" w14:textId="0B2B9764" w:rsidR="00045E0E" w:rsidRDefault="00045E0E" w:rsidP="00045E0E">
      <w:r>
        <w:t>En primer lugar el profesor deberá seleccionar la opción “Estadísticas” presente en el panel principal.</w:t>
      </w:r>
    </w:p>
    <w:p w14:paraId="688CBF97" w14:textId="03572670" w:rsidR="00045E0E" w:rsidRDefault="00045E0E" w:rsidP="00045E0E">
      <w:r>
        <w:t>Desde este panel el profesor va a poder consultar las estadísticas y reportes de cada una de las prácticas subidas por los alumnos. La tabla permite realizar filtraciones, así como ordenaciones de los datos de la misma. Además también se permite que 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2672CD8B">
            <wp:extent cx="5647002" cy="4762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0625" cy="4765556"/>
                    </a:xfrm>
                    <a:prstGeom prst="rect">
                      <a:avLst/>
                    </a:prstGeom>
                  </pic:spPr>
                </pic:pic>
              </a:graphicData>
            </a:graphic>
          </wp:inline>
        </w:drawing>
      </w:r>
    </w:p>
    <w:p w14:paraId="1FC71159" w14:textId="3DC875DE" w:rsidR="00045E0E"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69</w:t>
      </w:r>
      <w:r w:rsidR="00776827">
        <w:rPr>
          <w:noProof/>
        </w:rPr>
        <w:fldChar w:fldCharType="end"/>
      </w:r>
      <w:r>
        <w:t>: Panel del profesor de estadísticas</w:t>
      </w:r>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 xml:space="preserve">Estos botones se activarán o desactivarán en el momento que el profesor seleccione una de las prácticas de la tabla, y según el resultado obtenido de la práctica, se activarán o desactivarán </w:t>
      </w:r>
      <w:r>
        <w:lastRenderedPageBreak/>
        <w:t>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385064E1">
            <wp:extent cx="5400040" cy="7454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745490"/>
                    </a:xfrm>
                    <a:prstGeom prst="rect">
                      <a:avLst/>
                    </a:prstGeom>
                  </pic:spPr>
                </pic:pic>
              </a:graphicData>
            </a:graphic>
          </wp:inline>
        </w:drawing>
      </w:r>
    </w:p>
    <w:p w14:paraId="7F3ADA1C" w14:textId="51A04C39" w:rsidR="00BC0910"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70</w:t>
      </w:r>
      <w:r w:rsidR="00776827">
        <w:rPr>
          <w:noProof/>
        </w:rPr>
        <w:fldChar w:fldCharType="end"/>
      </w:r>
      <w:r>
        <w:t>: Panel del profesor de estadísticas consluta de reportes</w:t>
      </w:r>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r>
        <w:t>Panel Gráficas</w:t>
      </w:r>
    </w:p>
    <w:p w14:paraId="1EA34279" w14:textId="41EC5139" w:rsidR="00BC0910" w:rsidRDefault="00BC0910" w:rsidP="00BC0910">
      <w:r>
        <w:t>En primer lugar el profesor deberá seleccionar la opción “Gráficas”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3A898385">
            <wp:extent cx="5807277" cy="3305175"/>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32263" cy="3319396"/>
                    </a:xfrm>
                    <a:prstGeom prst="rect">
                      <a:avLst/>
                    </a:prstGeom>
                  </pic:spPr>
                </pic:pic>
              </a:graphicData>
            </a:graphic>
          </wp:inline>
        </w:drawing>
      </w:r>
    </w:p>
    <w:p w14:paraId="4483CE73" w14:textId="01A2FC42" w:rsidR="00BC0910"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71</w:t>
      </w:r>
      <w:r w:rsidR="00776827">
        <w:rPr>
          <w:noProof/>
        </w:rPr>
        <w:fldChar w:fldCharType="end"/>
      </w:r>
      <w:r>
        <w:t>: Panel del profesor de gráficas</w:t>
      </w:r>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7145BA31">
            <wp:extent cx="5020573" cy="4292046"/>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6707" cy="4314388"/>
                    </a:xfrm>
                    <a:prstGeom prst="rect">
                      <a:avLst/>
                    </a:prstGeom>
                  </pic:spPr>
                </pic:pic>
              </a:graphicData>
            </a:graphic>
          </wp:inline>
        </w:drawing>
      </w:r>
    </w:p>
    <w:p w14:paraId="71ADC4DC" w14:textId="108F6A20" w:rsidR="00BC0910"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72</w:t>
      </w:r>
      <w:r w:rsidR="00776827">
        <w:rPr>
          <w:noProof/>
        </w:rPr>
        <w:fldChar w:fldCharType="end"/>
      </w:r>
      <w:r>
        <w:t>: Panel del profesor de selección de gráficas</w:t>
      </w:r>
    </w:p>
    <w:p w14:paraId="4E88269D" w14:textId="77777777" w:rsidR="00BC0910" w:rsidRDefault="00BC0910" w:rsidP="00BC0910"/>
    <w:p w14:paraId="583E2223" w14:textId="7E0B2CC6" w:rsidR="00BC0910" w:rsidRDefault="00BC0910" w:rsidP="007744AE">
      <w:pPr>
        <w:pStyle w:val="Ttulo3"/>
      </w:pPr>
      <w:r>
        <w:t>Panel Plagios</w:t>
      </w:r>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77777777" w:rsidR="00772C34" w:rsidRDefault="00BC0910" w:rsidP="00772C34">
      <w:pPr>
        <w:keepNext/>
        <w:jc w:val="center"/>
      </w:pPr>
      <w:r>
        <w:rPr>
          <w:noProof/>
          <w:lang w:eastAsia="es-ES"/>
        </w:rPr>
        <w:lastRenderedPageBreak/>
        <w:drawing>
          <wp:inline distT="0" distB="0" distL="0" distR="0" wp14:anchorId="42DB6C40" wp14:editId="2AC3275F">
            <wp:extent cx="5400040" cy="241808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418080"/>
                    </a:xfrm>
                    <a:prstGeom prst="rect">
                      <a:avLst/>
                    </a:prstGeom>
                  </pic:spPr>
                </pic:pic>
              </a:graphicData>
            </a:graphic>
          </wp:inline>
        </w:drawing>
      </w:r>
    </w:p>
    <w:p w14:paraId="2758358D" w14:textId="7B3F5272" w:rsidR="00BC0910"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73</w:t>
      </w:r>
      <w:r w:rsidR="00776827">
        <w:rPr>
          <w:noProof/>
        </w:rPr>
        <w:fldChar w:fldCharType="end"/>
      </w:r>
      <w:r>
        <w:t>: Panel del profesor de comprobación de plagios</w:t>
      </w:r>
    </w:p>
    <w:p w14:paraId="2A91BFD2" w14:textId="3478A83E" w:rsidR="007744AE" w:rsidRDefault="007744AE" w:rsidP="007744AE">
      <w:pPr>
        <w:pStyle w:val="Ttulo4"/>
      </w:pPr>
      <w:r>
        <w:t>Comprobar plagios</w:t>
      </w:r>
    </w:p>
    <w:p w14:paraId="3C8B0F87" w14:textId="70027D67"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7C29C2E7">
            <wp:extent cx="4390845" cy="3892589"/>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92946" cy="3894452"/>
                    </a:xfrm>
                    <a:prstGeom prst="rect">
                      <a:avLst/>
                    </a:prstGeom>
                  </pic:spPr>
                </pic:pic>
              </a:graphicData>
            </a:graphic>
          </wp:inline>
        </w:drawing>
      </w:r>
    </w:p>
    <w:p w14:paraId="6927200F" w14:textId="0A2423CE" w:rsidR="00BC0910"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74</w:t>
      </w:r>
      <w:r w:rsidR="00776827">
        <w:rPr>
          <w:noProof/>
        </w:rPr>
        <w:fldChar w:fldCharType="end"/>
      </w:r>
      <w:r>
        <w:t>: Panel del profesor de selección de plagios</w:t>
      </w:r>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r>
        <w:lastRenderedPageBreak/>
        <w:t>Manual del alumno</w:t>
      </w:r>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r>
        <w:t>Aspecto Inicial</w:t>
      </w:r>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687847F4">
            <wp:extent cx="5400040" cy="28670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867025"/>
                    </a:xfrm>
                    <a:prstGeom prst="rect">
                      <a:avLst/>
                    </a:prstGeom>
                  </pic:spPr>
                </pic:pic>
              </a:graphicData>
            </a:graphic>
          </wp:inline>
        </w:drawing>
      </w:r>
    </w:p>
    <w:p w14:paraId="45786B85" w14:textId="12417853" w:rsidR="007744AE" w:rsidRPr="007744AE"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75</w:t>
      </w:r>
      <w:r w:rsidR="00776827">
        <w:rPr>
          <w:noProof/>
        </w:rPr>
        <w:fldChar w:fldCharType="end"/>
      </w:r>
      <w:r>
        <w:t>: Panel principal del alumno</w:t>
      </w:r>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lastRenderedPageBreak/>
        <w:drawing>
          <wp:inline distT="0" distB="0" distL="0" distR="0" wp14:anchorId="71144FB4" wp14:editId="0C074954">
            <wp:extent cx="5400040" cy="41148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4114800"/>
                    </a:xfrm>
                    <a:prstGeom prst="rect">
                      <a:avLst/>
                    </a:prstGeom>
                  </pic:spPr>
                </pic:pic>
              </a:graphicData>
            </a:graphic>
          </wp:inline>
        </w:drawing>
      </w:r>
    </w:p>
    <w:p w14:paraId="17EAE2D3" w14:textId="2A5E16BC" w:rsidR="00301B36"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76</w:t>
      </w:r>
      <w:r w:rsidR="00776827">
        <w:rPr>
          <w:noProof/>
        </w:rPr>
        <w:fldChar w:fldCharType="end"/>
      </w:r>
      <w:r>
        <w:t>: Panel del alumno visualización de gráficas y reportes</w:t>
      </w:r>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r>
        <w:t>Información y Enunciado</w:t>
      </w:r>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8B9E9E6">
            <wp:extent cx="5400040" cy="8782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878205"/>
                    </a:xfrm>
                    <a:prstGeom prst="rect">
                      <a:avLst/>
                    </a:prstGeom>
                  </pic:spPr>
                </pic:pic>
              </a:graphicData>
            </a:graphic>
          </wp:inline>
        </w:drawing>
      </w:r>
    </w:p>
    <w:p w14:paraId="1F822E1D" w14:textId="3E707927" w:rsidR="00301B36"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77</w:t>
      </w:r>
      <w:r w:rsidR="00776827">
        <w:rPr>
          <w:noProof/>
        </w:rPr>
        <w:fldChar w:fldCharType="end"/>
      </w:r>
      <w:r>
        <w:t>: Panel del alumno información y enunciado</w:t>
      </w:r>
    </w:p>
    <w:p w14:paraId="3F4F1A82" w14:textId="1C7723A1" w:rsidR="00301B36" w:rsidRDefault="00301B36" w:rsidP="00301B36">
      <w:pPr>
        <w:pStyle w:val="Ttulo3"/>
      </w:pPr>
      <w:r>
        <w:t>Parámetros de la tarea</w:t>
      </w:r>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lastRenderedPageBreak/>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697286F3">
            <wp:extent cx="4692770" cy="346936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05744" cy="3478953"/>
                    </a:xfrm>
                    <a:prstGeom prst="rect">
                      <a:avLst/>
                    </a:prstGeom>
                  </pic:spPr>
                </pic:pic>
              </a:graphicData>
            </a:graphic>
          </wp:inline>
        </w:drawing>
      </w:r>
    </w:p>
    <w:p w14:paraId="62729705" w14:textId="2844E961" w:rsidR="00301B36"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78</w:t>
      </w:r>
      <w:r w:rsidR="00776827">
        <w:rPr>
          <w:noProof/>
        </w:rPr>
        <w:fldChar w:fldCharType="end"/>
      </w:r>
      <w:r>
        <w:t>: Panel del alumno parámetros de la tarea</w:t>
      </w:r>
    </w:p>
    <w:p w14:paraId="31CD0ABE" w14:textId="57BBAAFC" w:rsidR="00301B36" w:rsidRDefault="00301B36" w:rsidP="00301B36">
      <w:pPr>
        <w:pStyle w:val="Ttulo3"/>
      </w:pPr>
      <w:r>
        <w:t>Subir práctica</w:t>
      </w:r>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.zip.</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lastRenderedPageBreak/>
        <w:t>Un ejemplo de un mensaje que puede aparecer sería el siguiente, el cual se corresponde con una subida de práctica que no está dentro de un zip:</w:t>
      </w:r>
    </w:p>
    <w:p w14:paraId="419458C3" w14:textId="77777777" w:rsidR="00772C34" w:rsidRDefault="00DA5CBB" w:rsidP="00772C34">
      <w:pPr>
        <w:pStyle w:val="Cuerpo"/>
        <w:keepNext/>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79</w:t>
      </w:r>
      <w:r w:rsidR="00776827">
        <w:rPr>
          <w:noProof/>
        </w:rPr>
        <w:fldChar w:fldCharType="end"/>
      </w:r>
      <w:r>
        <w:t>: Panel del alumno error subida de práctica</w:t>
      </w:r>
    </w:p>
    <w:p w14:paraId="022077A0" w14:textId="2C69B086" w:rsidR="00DA5CBB" w:rsidRDefault="00DA5CBB" w:rsidP="00DA5CBB">
      <w:pPr>
        <w:pStyle w:val="Ttulo3"/>
      </w:pPr>
      <w:r>
        <w:t>Ver reportes y gráficas</w:t>
      </w:r>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40332796">
            <wp:extent cx="5400040"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518285"/>
                    </a:xfrm>
                    <a:prstGeom prst="rect">
                      <a:avLst/>
                    </a:prstGeom>
                  </pic:spPr>
                </pic:pic>
              </a:graphicData>
            </a:graphic>
          </wp:inline>
        </w:drawing>
      </w:r>
    </w:p>
    <w:p w14:paraId="35C7DA9D" w14:textId="560D48FC" w:rsidR="00DA5CBB" w:rsidRPr="00DA5CBB"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80</w:t>
      </w:r>
      <w:r w:rsidR="00776827">
        <w:rPr>
          <w:noProof/>
        </w:rPr>
        <w:fldChar w:fldCharType="end"/>
      </w:r>
      <w:r>
        <w:t>: Panel del alumno ver reportes y gráficas</w:t>
      </w:r>
    </w:p>
    <w:p w14:paraId="0361C4E5" w14:textId="77777777" w:rsidR="00DA5CBB" w:rsidRDefault="00125F1A" w:rsidP="00BC0910">
      <w:pPr>
        <w:pStyle w:val="Ttulo2"/>
      </w:pPr>
      <w:r>
        <w:t>Cambiar Idioma</w:t>
      </w:r>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r>
        <w:t xml:space="preserve">Ilustración </w:t>
      </w:r>
      <w:r w:rsidR="00776827">
        <w:fldChar w:fldCharType="begin"/>
      </w:r>
      <w:r w:rsidR="00776827">
        <w:instrText xml:space="preserve"> SEQ Ilustración \* ARABIC </w:instrText>
      </w:r>
      <w:r w:rsidR="00776827">
        <w:fldChar w:fldCharType="separate"/>
      </w:r>
      <w:r w:rsidR="006B1ACD">
        <w:rPr>
          <w:noProof/>
        </w:rPr>
        <w:t>81</w:t>
      </w:r>
      <w:r w:rsidR="00776827">
        <w:rPr>
          <w:noProof/>
        </w:rPr>
        <w:fldChar w:fldCharType="end"/>
      </w:r>
      <w:r>
        <w:t>: Cambiar idioma</w:t>
      </w:r>
    </w:p>
    <w:p w14:paraId="671511ED" w14:textId="5CA87218" w:rsidR="00F33AA8" w:rsidRDefault="00F33AA8" w:rsidP="00DA5CBB">
      <w:pPr>
        <w:jc w:val="center"/>
      </w:pPr>
      <w:r>
        <w:br w:type="page"/>
      </w:r>
    </w:p>
    <w:p w14:paraId="2E5D8D09" w14:textId="77777777" w:rsidR="00F33AA8" w:rsidRDefault="00F33AA8" w:rsidP="00F33AA8">
      <w:pPr>
        <w:pStyle w:val="Ttulo1"/>
      </w:pPr>
      <w:r>
        <w:lastRenderedPageBreak/>
        <w:t>Bibliografía</w:t>
      </w:r>
    </w:p>
    <w:p w14:paraId="30405E86" w14:textId="77777777" w:rsidR="004B1605" w:rsidRPr="004B1605" w:rsidRDefault="00F33AA8" w:rsidP="004B1605">
      <w:pPr>
        <w:pStyle w:val="Bibliografa"/>
        <w:rPr>
          <w:rFonts w:ascii="Calibri" w:hAnsi="Calibri"/>
        </w:rPr>
      </w:pPr>
      <w:r>
        <w:fldChar w:fldCharType="begin"/>
      </w:r>
      <w:r w:rsidR="004C367F">
        <w:instrText xml:space="preserve"> ADDIN ZOTERO_BIBL {"custom":[]} CSL_BIBLIOGRAPHY </w:instrText>
      </w:r>
      <w:r>
        <w:fldChar w:fldCharType="separate"/>
      </w:r>
      <w:r w:rsidR="004B1605" w:rsidRPr="004B1605">
        <w:rPr>
          <w:rFonts w:ascii="Calibri" w:hAnsi="Calibri"/>
        </w:rPr>
        <w:t>[1]</w:t>
      </w:r>
      <w:r w:rsidR="004B1605" w:rsidRPr="004B1605">
        <w:rPr>
          <w:rFonts w:ascii="Calibri" w:hAnsi="Calibri"/>
        </w:rPr>
        <w:tab/>
        <w:t xml:space="preserve">«Apache License», </w:t>
      </w:r>
      <w:r w:rsidR="004B1605" w:rsidRPr="004B1605">
        <w:rPr>
          <w:rFonts w:ascii="Calibri" w:hAnsi="Calibri"/>
          <w:i/>
          <w:iCs/>
        </w:rPr>
        <w:t>Wikipedia, la enciclopedia libre</w:t>
      </w:r>
      <w:r w:rsidR="004B1605" w:rsidRPr="004B1605">
        <w:rPr>
          <w:rFonts w:ascii="Calibri" w:hAnsi="Calibri"/>
        </w:rPr>
        <w:t>. 14-ene-2016.</w:t>
      </w:r>
    </w:p>
    <w:p w14:paraId="3076FB45" w14:textId="77777777" w:rsidR="004B1605" w:rsidRPr="004B1605" w:rsidRDefault="004B1605" w:rsidP="004B1605">
      <w:pPr>
        <w:pStyle w:val="Bibliografa"/>
        <w:rPr>
          <w:rFonts w:ascii="Calibri" w:hAnsi="Calibri"/>
        </w:rPr>
      </w:pPr>
      <w:r w:rsidRPr="004B1605">
        <w:rPr>
          <w:rFonts w:ascii="Calibri" w:hAnsi="Calibri"/>
        </w:rPr>
        <w:t>[2]</w:t>
      </w:r>
      <w:r w:rsidRPr="004B1605">
        <w:rPr>
          <w:rFonts w:ascii="Calibri" w:hAnsi="Calibri"/>
        </w:rPr>
        <w:tab/>
        <w:t xml:space="preserve">«Bases y Tipos de Cotización 2015», </w:t>
      </w:r>
      <w:r w:rsidRPr="004B1605">
        <w:rPr>
          <w:rFonts w:ascii="Calibri" w:hAnsi="Calibri"/>
          <w:i/>
          <w:iCs/>
        </w:rPr>
        <w:t>Crear-Empresas</w:t>
      </w:r>
      <w:r w:rsidRPr="004B1605">
        <w:rPr>
          <w:rFonts w:ascii="Calibri" w:hAnsi="Calibri"/>
        </w:rPr>
        <w:t>. [En línea]. Disponible en: http://www.crear-empresas.com/bases-tipos-cotizacion. [Accedido: 05-ene-2016].</w:t>
      </w:r>
    </w:p>
    <w:p w14:paraId="5F924F92" w14:textId="77777777" w:rsidR="004B1605" w:rsidRPr="004B1605" w:rsidRDefault="004B1605" w:rsidP="004B1605">
      <w:pPr>
        <w:pStyle w:val="Bibliografa"/>
        <w:rPr>
          <w:rFonts w:ascii="Calibri" w:hAnsi="Calibri"/>
        </w:rPr>
      </w:pPr>
      <w:r w:rsidRPr="004B1605">
        <w:rPr>
          <w:rFonts w:ascii="Calibri" w:hAnsi="Calibri"/>
        </w:rPr>
        <w:t>[3]</w:t>
      </w:r>
      <w:r w:rsidRPr="004B1605">
        <w:rPr>
          <w:rFonts w:ascii="Calibri" w:hAnsi="Calibri"/>
        </w:rPr>
        <w:tab/>
        <w:t>«Vistas - CakePHP cookbook». [En línea]. Disponible en: http://book.cakephp.org/3.0/en/views.html.</w:t>
      </w:r>
    </w:p>
    <w:p w14:paraId="0B037526" w14:textId="77777777" w:rsidR="004B1605" w:rsidRPr="004B1605" w:rsidRDefault="004B1605" w:rsidP="004B1605">
      <w:pPr>
        <w:pStyle w:val="Bibliografa"/>
        <w:rPr>
          <w:rFonts w:ascii="Calibri" w:hAnsi="Calibri"/>
        </w:rPr>
      </w:pPr>
      <w:r w:rsidRPr="004B1605">
        <w:rPr>
          <w:rFonts w:ascii="Calibri" w:hAnsi="Calibri"/>
        </w:rPr>
        <w:t>[4]</w:t>
      </w:r>
      <w:r w:rsidRPr="004B1605">
        <w:rPr>
          <w:rFonts w:ascii="Calibri" w:hAnsi="Calibri"/>
        </w:rPr>
        <w:tab/>
        <w:t>«Controladores - CakePHP cookbook». [En línea]. Disponible en: http://book.cakephp.org/3.0/en/controllers.html.</w:t>
      </w:r>
    </w:p>
    <w:p w14:paraId="1EB1F5DE" w14:textId="77777777" w:rsidR="004B1605" w:rsidRPr="004B1605" w:rsidRDefault="004B1605" w:rsidP="004B1605">
      <w:pPr>
        <w:pStyle w:val="Bibliografa"/>
        <w:rPr>
          <w:rFonts w:ascii="Calibri" w:hAnsi="Calibri"/>
        </w:rPr>
      </w:pPr>
      <w:r w:rsidRPr="004B1605">
        <w:rPr>
          <w:rFonts w:ascii="Calibri" w:hAnsi="Calibri"/>
        </w:rPr>
        <w:t>[5]</w:t>
      </w:r>
      <w:r w:rsidRPr="004B1605">
        <w:rPr>
          <w:rFonts w:ascii="Calibri" w:hAnsi="Calibri"/>
        </w:rPr>
        <w:tab/>
        <w:t>«Modelo - CakePHP cookbook». [En línea]. Disponible en: http://book.cakephp.org/3.0/en/orm/saving-data.html.</w:t>
      </w:r>
    </w:p>
    <w:p w14:paraId="2C320EEE" w14:textId="77777777" w:rsidR="004B1605" w:rsidRPr="004B1605" w:rsidRDefault="004B1605" w:rsidP="004B1605">
      <w:pPr>
        <w:pStyle w:val="Bibliografa"/>
        <w:rPr>
          <w:rFonts w:ascii="Calibri" w:hAnsi="Calibri"/>
        </w:rPr>
      </w:pPr>
      <w:r w:rsidRPr="004B1605">
        <w:rPr>
          <w:rFonts w:ascii="Calibri" w:hAnsi="Calibri"/>
        </w:rPr>
        <w:t>[6]</w:t>
      </w:r>
      <w:r w:rsidRPr="004B1605">
        <w:rPr>
          <w:rFonts w:ascii="Calibri" w:hAnsi="Calibri"/>
        </w:rPr>
        <w:tab/>
        <w:t>«PHPUnit - descarga fichero .phar». [En línea]. Disponible en: https://phpunit.de/#download.</w:t>
      </w:r>
    </w:p>
    <w:p w14:paraId="17738CAA" w14:textId="77777777" w:rsidR="004B1605" w:rsidRPr="004B1605" w:rsidRDefault="004B1605" w:rsidP="004B1605">
      <w:pPr>
        <w:pStyle w:val="Bibliografa"/>
        <w:rPr>
          <w:rFonts w:ascii="Calibri" w:hAnsi="Calibri"/>
        </w:rPr>
      </w:pPr>
      <w:r w:rsidRPr="004B1605">
        <w:rPr>
          <w:rFonts w:ascii="Calibri" w:hAnsi="Calibri"/>
        </w:rPr>
        <w:t>[7]</w:t>
      </w:r>
      <w:r w:rsidRPr="004B1605">
        <w:rPr>
          <w:rFonts w:ascii="Calibri" w:hAnsi="Calibri"/>
        </w:rPr>
        <w:tab/>
        <w:t>«Eclipse for PHP Developers». [En línea]. Disponible en: http://www.eclipse.org/downloads/packages/eclipse-php-developers/heliosr.</w:t>
      </w:r>
    </w:p>
    <w:p w14:paraId="46E8252F" w14:textId="77777777" w:rsidR="004B1605" w:rsidRPr="004B1605" w:rsidRDefault="004B1605" w:rsidP="004B1605">
      <w:pPr>
        <w:pStyle w:val="Bibliografa"/>
        <w:rPr>
          <w:rFonts w:ascii="Calibri" w:hAnsi="Calibri"/>
        </w:rPr>
      </w:pPr>
      <w:r w:rsidRPr="004B1605">
        <w:rPr>
          <w:rFonts w:ascii="Calibri" w:hAnsi="Calibri"/>
        </w:rPr>
        <w:t>[8]</w:t>
      </w:r>
      <w:r w:rsidRPr="004B1605">
        <w:rPr>
          <w:rFonts w:ascii="Calibri" w:hAnsi="Calibri"/>
        </w:rPr>
        <w:tab/>
        <w:t>«Moodle - Creación de un curso». [En línea]. Disponible en: https://docs.moodle.org/all/es/A%C3%B1adiendo_un_nuevo_curso.</w:t>
      </w:r>
    </w:p>
    <w:p w14:paraId="52E7443B" w14:textId="77777777" w:rsidR="004B1605" w:rsidRPr="004B1605" w:rsidRDefault="004B1605" w:rsidP="004B1605">
      <w:pPr>
        <w:pStyle w:val="Bibliografa"/>
        <w:rPr>
          <w:rFonts w:ascii="Calibri" w:hAnsi="Calibri"/>
        </w:rPr>
      </w:pPr>
      <w:r w:rsidRPr="004B1605">
        <w:rPr>
          <w:rFonts w:ascii="Calibri" w:hAnsi="Calibri"/>
        </w:rPr>
        <w:t>[9]</w:t>
      </w:r>
      <w:r w:rsidRPr="004B1605">
        <w:rPr>
          <w:rFonts w:ascii="Calibri" w:hAnsi="Calibri"/>
        </w:rPr>
        <w:tab/>
        <w:t xml:space="preserve">«Prueba unitaria», </w:t>
      </w:r>
      <w:r w:rsidRPr="004B1605">
        <w:rPr>
          <w:rFonts w:ascii="Calibri" w:hAnsi="Calibri"/>
          <w:i/>
          <w:iCs/>
        </w:rPr>
        <w:t>Wikipedia, la enciclopedia libre</w:t>
      </w:r>
      <w:r w:rsidRPr="004B1605">
        <w:rPr>
          <w:rFonts w:ascii="Calibri" w:hAnsi="Calibri"/>
        </w:rPr>
        <w:t>. 30-nov-2015.</w:t>
      </w:r>
    </w:p>
    <w:p w14:paraId="0D316234" w14:textId="77777777" w:rsidR="004B1605" w:rsidRPr="004B1605" w:rsidRDefault="004B1605" w:rsidP="004B1605">
      <w:pPr>
        <w:pStyle w:val="Bibliografa"/>
        <w:rPr>
          <w:rFonts w:ascii="Calibri" w:hAnsi="Calibri"/>
        </w:rPr>
      </w:pPr>
      <w:r w:rsidRPr="004B1605">
        <w:rPr>
          <w:rFonts w:ascii="Calibri" w:hAnsi="Calibri"/>
        </w:rPr>
        <w:t>[10]</w:t>
      </w:r>
      <w:r w:rsidRPr="004B1605">
        <w:rPr>
          <w:rFonts w:ascii="Calibri" w:hAnsi="Calibri"/>
        </w:rPr>
        <w:tab/>
        <w:t xml:space="preserve">«Cobertura de código», </w:t>
      </w:r>
      <w:r w:rsidRPr="004B1605">
        <w:rPr>
          <w:rFonts w:ascii="Calibri" w:hAnsi="Calibri"/>
          <w:i/>
          <w:iCs/>
        </w:rPr>
        <w:t>Wikipedia, la enciclopedia libre</w:t>
      </w:r>
      <w:r w:rsidRPr="004B1605">
        <w:rPr>
          <w:rFonts w:ascii="Calibri" w:hAnsi="Calibri"/>
        </w:rPr>
        <w:t>. 01-sep-2015.</w:t>
      </w:r>
    </w:p>
    <w:p w14:paraId="72B537F6" w14:textId="6D54C951"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A2096" w14:textId="77777777" w:rsidR="00285C43" w:rsidRDefault="00285C43" w:rsidP="00B3333E">
      <w:r>
        <w:separator/>
      </w:r>
    </w:p>
  </w:endnote>
  <w:endnote w:type="continuationSeparator" w:id="0">
    <w:p w14:paraId="3603A9F7" w14:textId="77777777" w:rsidR="00285C43" w:rsidRDefault="00285C43"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3C5D1" w14:textId="77777777" w:rsidR="00285C43" w:rsidRDefault="00285C43" w:rsidP="00B3333E">
      <w:r>
        <w:separator/>
      </w:r>
    </w:p>
  </w:footnote>
  <w:footnote w:type="continuationSeparator" w:id="0">
    <w:p w14:paraId="12CC1F8A" w14:textId="77777777" w:rsidR="00285C43" w:rsidRDefault="00285C43"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0"/>
  </w:num>
  <w:num w:numId="4">
    <w:abstractNumId w:val="16"/>
  </w:num>
  <w:num w:numId="5">
    <w:abstractNumId w:val="34"/>
  </w:num>
  <w:num w:numId="6">
    <w:abstractNumId w:val="12"/>
  </w:num>
  <w:num w:numId="7">
    <w:abstractNumId w:val="33"/>
  </w:num>
  <w:num w:numId="8">
    <w:abstractNumId w:val="36"/>
  </w:num>
  <w:num w:numId="9">
    <w:abstractNumId w:val="29"/>
  </w:num>
  <w:num w:numId="10">
    <w:abstractNumId w:val="14"/>
  </w:num>
  <w:num w:numId="11">
    <w:abstractNumId w:val="19"/>
  </w:num>
  <w:num w:numId="12">
    <w:abstractNumId w:val="26"/>
  </w:num>
  <w:num w:numId="13">
    <w:abstractNumId w:val="23"/>
  </w:num>
  <w:num w:numId="14">
    <w:abstractNumId w:val="38"/>
  </w:num>
  <w:num w:numId="15">
    <w:abstractNumId w:val="8"/>
  </w:num>
  <w:num w:numId="16">
    <w:abstractNumId w:val="18"/>
  </w:num>
  <w:num w:numId="17">
    <w:abstractNumId w:val="0"/>
  </w:num>
  <w:num w:numId="18">
    <w:abstractNumId w:val="9"/>
  </w:num>
  <w:num w:numId="19">
    <w:abstractNumId w:val="39"/>
  </w:num>
  <w:num w:numId="20">
    <w:abstractNumId w:val="31"/>
  </w:num>
  <w:num w:numId="21">
    <w:abstractNumId w:val="10"/>
  </w:num>
  <w:num w:numId="22">
    <w:abstractNumId w:val="17"/>
  </w:num>
  <w:num w:numId="23">
    <w:abstractNumId w:val="28"/>
  </w:num>
  <w:num w:numId="24">
    <w:abstractNumId w:val="7"/>
  </w:num>
  <w:num w:numId="25">
    <w:abstractNumId w:val="21"/>
  </w:num>
  <w:num w:numId="26">
    <w:abstractNumId w:val="32"/>
  </w:num>
  <w:num w:numId="27">
    <w:abstractNumId w:val="13"/>
  </w:num>
  <w:num w:numId="28">
    <w:abstractNumId w:val="41"/>
  </w:num>
  <w:num w:numId="29">
    <w:abstractNumId w:val="22"/>
  </w:num>
  <w:num w:numId="30">
    <w:abstractNumId w:val="35"/>
  </w:num>
  <w:num w:numId="31">
    <w:abstractNumId w:val="2"/>
  </w:num>
  <w:num w:numId="32">
    <w:abstractNumId w:val="3"/>
  </w:num>
  <w:num w:numId="33">
    <w:abstractNumId w:val="20"/>
  </w:num>
  <w:num w:numId="34">
    <w:abstractNumId w:val="37"/>
  </w:num>
  <w:num w:numId="35">
    <w:abstractNumId w:val="25"/>
  </w:num>
  <w:num w:numId="36">
    <w:abstractNumId w:val="27"/>
  </w:num>
  <w:num w:numId="37">
    <w:abstractNumId w:val="15"/>
  </w:num>
  <w:num w:numId="38">
    <w:abstractNumId w:val="11"/>
  </w:num>
  <w:num w:numId="39">
    <w:abstractNumId w:val="4"/>
  </w:num>
  <w:num w:numId="40">
    <w:abstractNumId w:val="24"/>
  </w:num>
  <w:num w:numId="41">
    <w:abstractNumId w:val="1"/>
  </w:num>
  <w:num w:numId="42">
    <w:abstractNumId w:val="30"/>
  </w:num>
  <w:num w:numId="4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45E0E"/>
    <w:rsid w:val="00055C26"/>
    <w:rsid w:val="00060070"/>
    <w:rsid w:val="0008359C"/>
    <w:rsid w:val="00096357"/>
    <w:rsid w:val="000A2F62"/>
    <w:rsid w:val="000A6134"/>
    <w:rsid w:val="000B7F3F"/>
    <w:rsid w:val="000C0112"/>
    <w:rsid w:val="000C3CF5"/>
    <w:rsid w:val="000E06BD"/>
    <w:rsid w:val="000F1A73"/>
    <w:rsid w:val="00100F94"/>
    <w:rsid w:val="00115546"/>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40CA"/>
    <w:rsid w:val="00267086"/>
    <w:rsid w:val="00271610"/>
    <w:rsid w:val="002760AA"/>
    <w:rsid w:val="00285C43"/>
    <w:rsid w:val="002A0DDB"/>
    <w:rsid w:val="002C7253"/>
    <w:rsid w:val="002D6B36"/>
    <w:rsid w:val="002F302A"/>
    <w:rsid w:val="002F5CE5"/>
    <w:rsid w:val="00301B36"/>
    <w:rsid w:val="00302F31"/>
    <w:rsid w:val="003242FD"/>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742E"/>
    <w:rsid w:val="00503487"/>
    <w:rsid w:val="00504217"/>
    <w:rsid w:val="00526C94"/>
    <w:rsid w:val="00536A55"/>
    <w:rsid w:val="0054055C"/>
    <w:rsid w:val="00557A34"/>
    <w:rsid w:val="005B6988"/>
    <w:rsid w:val="005D2144"/>
    <w:rsid w:val="005E0A8C"/>
    <w:rsid w:val="005E1B00"/>
    <w:rsid w:val="005F172A"/>
    <w:rsid w:val="005F1EFF"/>
    <w:rsid w:val="005F2B0D"/>
    <w:rsid w:val="006025BF"/>
    <w:rsid w:val="0063187F"/>
    <w:rsid w:val="00645B80"/>
    <w:rsid w:val="00652D1F"/>
    <w:rsid w:val="00680AE1"/>
    <w:rsid w:val="00681733"/>
    <w:rsid w:val="006A14CA"/>
    <w:rsid w:val="006A67A6"/>
    <w:rsid w:val="006B1ACD"/>
    <w:rsid w:val="006B32A3"/>
    <w:rsid w:val="006C78AA"/>
    <w:rsid w:val="006E0E9B"/>
    <w:rsid w:val="006E22BB"/>
    <w:rsid w:val="006E7947"/>
    <w:rsid w:val="007017CD"/>
    <w:rsid w:val="00711285"/>
    <w:rsid w:val="00725613"/>
    <w:rsid w:val="0072584A"/>
    <w:rsid w:val="00743D21"/>
    <w:rsid w:val="007456B9"/>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25B2"/>
    <w:rsid w:val="007D2965"/>
    <w:rsid w:val="007D2A05"/>
    <w:rsid w:val="007D2E0E"/>
    <w:rsid w:val="007F2885"/>
    <w:rsid w:val="008147B7"/>
    <w:rsid w:val="00815830"/>
    <w:rsid w:val="008177FC"/>
    <w:rsid w:val="008212D8"/>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71C15"/>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B21272"/>
    <w:rsid w:val="00B27E2C"/>
    <w:rsid w:val="00B3333E"/>
    <w:rsid w:val="00B71179"/>
    <w:rsid w:val="00B71630"/>
    <w:rsid w:val="00B8547A"/>
    <w:rsid w:val="00B92510"/>
    <w:rsid w:val="00B93824"/>
    <w:rsid w:val="00B94907"/>
    <w:rsid w:val="00BA1A50"/>
    <w:rsid w:val="00BA30BF"/>
    <w:rsid w:val="00BA45A3"/>
    <w:rsid w:val="00BB04E4"/>
    <w:rsid w:val="00BC0910"/>
    <w:rsid w:val="00BC4562"/>
    <w:rsid w:val="00BC61DE"/>
    <w:rsid w:val="00BC7ED6"/>
    <w:rsid w:val="00BE011F"/>
    <w:rsid w:val="00BF1A02"/>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70C45"/>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55FDE"/>
    <w:rsid w:val="00E815F1"/>
    <w:rsid w:val="00E8454C"/>
    <w:rsid w:val="00E900E1"/>
    <w:rsid w:val="00E96165"/>
    <w:rsid w:val="00EA325B"/>
    <w:rsid w:val="00EA59BA"/>
    <w:rsid w:val="00EB4FAD"/>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96A08"/>
    <w:rsid w:val="00FB0DA0"/>
    <w:rsid w:val="00FC0805"/>
    <w:rsid w:val="00FD7B7D"/>
    <w:rsid w:val="00FE0DDF"/>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wampserver.com/en/" TargetMode="External"/><Relationship Id="rId63" Type="http://schemas.openxmlformats.org/officeDocument/2006/relationships/hyperlink" Target="https://download.moodle.org/releases/latest/" TargetMode="External"/><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heidisql.com/" TargetMode="External"/><Relationship Id="rId58" Type="http://schemas.openxmlformats.org/officeDocument/2006/relationships/hyperlink" Target="http://cakephp.org/" TargetMode="External"/><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moodle.org/plugins/pluginversions.php?plugin=local_ltiprovide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getbootstrap.com/" TargetMode="External"/><Relationship Id="rId65" Type="http://schemas.openxmlformats.org/officeDocument/2006/relationships/image" Target="media/image52.png"/><Relationship Id="rId73" Type="http://schemas.openxmlformats.org/officeDocument/2006/relationships/hyperlink" Target="http://localhost/AutoCorreccionJava_TFG/Profesores/registrar"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ven.apache.org/" TargetMode="External"/><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966FC-C349-4E29-ADE1-D3D34B0C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1705</TotalTime>
  <Pages>81</Pages>
  <Words>14390</Words>
  <Characters>79146</Characters>
  <Application>Microsoft Office Word</Application>
  <DocSecurity>0</DocSecurity>
  <Lines>659</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61</cp:revision>
  <dcterms:created xsi:type="dcterms:W3CDTF">2015-10-05T11:58:00Z</dcterms:created>
  <dcterms:modified xsi:type="dcterms:W3CDTF">2016-01-29T15:58:00Z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id="SXgEXpyK"/&gt;&lt;style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