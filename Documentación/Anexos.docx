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3967A" w14:textId="77777777" w:rsidR="008E2418" w:rsidRDefault="008E2418" w:rsidP="00D532C6">
      <w:pPr>
        <w:pStyle w:val="Ttulo1"/>
      </w:pPr>
      <w:r>
        <w:t>Plan de proyecto software</w:t>
      </w:r>
    </w:p>
    <w:p w14:paraId="61908D20" w14:textId="77777777" w:rsidR="008E2418" w:rsidRDefault="008E2418" w:rsidP="008E2418">
      <w:pPr>
        <w:pStyle w:val="Ttulo2"/>
      </w:pPr>
      <w:r>
        <w:t>Introducción</w:t>
      </w:r>
    </w:p>
    <w:p w14:paraId="0182F76B" w14:textId="48B2CF11" w:rsidR="008F39E7" w:rsidRDefault="00431627" w:rsidP="008F39E7">
      <w:r>
        <w:t>En este apartado se tratará la planificación temporal del proyecto, que se refiere a una estimación dentro de un marco de tiempo limitado en la que se recogerán todas las taras necesarias y sus plazas, para obtener el resultado final esperado.</w:t>
      </w:r>
    </w:p>
    <w:p w14:paraId="0EBEA7A1" w14:textId="26CB8477" w:rsidR="00431627" w:rsidRDefault="00431627" w:rsidP="008F39E7">
      <w:r>
        <w:t>Por lo tanto la planificación temporal será una referencia con la que se podrá estimar el estado del proyecto en cada momento.</w:t>
      </w:r>
    </w:p>
    <w:p w14:paraId="6883E3EA" w14:textId="020A2D30" w:rsidR="00431627" w:rsidRPr="008F39E7" w:rsidRDefault="00431627" w:rsidP="008F39E7">
      <w:r>
        <w:t>En este apartado se hablará también sobre la viabilidad económica del proyecto, que dará una perspectiva acerca de la rentabilidad o no del desarrollo del proyecto. Además del estudio de viabilidad legal, sobre el cuál se debe estudiar la clasificación de las distintas licencias software y sus características.</w:t>
      </w:r>
    </w:p>
    <w:p w14:paraId="185A81D7" w14:textId="77777777" w:rsidR="008E2418" w:rsidRDefault="008E2418" w:rsidP="00DF74C3">
      <w:pPr>
        <w:pStyle w:val="Ttulo2"/>
      </w:pPr>
      <w:r>
        <w:t>Planificación temporal del proyecto</w:t>
      </w:r>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r w:rsidRPr="00431627">
        <w:rPr>
          <w:i/>
        </w:rPr>
        <w:t>ProductBacklog</w:t>
      </w:r>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r w:rsidRPr="00431627">
        <w:rPr>
          <w:i/>
        </w:rPr>
        <w:t>BurnDown</w:t>
      </w:r>
      <w:r>
        <w:t>.</w:t>
      </w:r>
    </w:p>
    <w:p w14:paraId="3C3573EE" w14:textId="172FA18B" w:rsidR="00431627" w:rsidRDefault="00431627" w:rsidP="008E2418">
      <w:r>
        <w:t xml:space="preserve">Los gráficos </w:t>
      </w:r>
      <w:r w:rsidRPr="00431627">
        <w:rPr>
          <w:i/>
        </w:rPr>
        <w:t>BurnDown</w:t>
      </w:r>
      <w:r>
        <w:t xml:space="preserve"> son una representación del trabajo que queda por hacer y a su vez, permiten comparar el progreso del proyecto o del Sprint con la planificación inicial. Normalmente el </w:t>
      </w:r>
      <w:r w:rsidRPr="00431627">
        <w:rPr>
          <w:i/>
        </w:rPr>
        <w:t>Sprint Backlog</w:t>
      </w:r>
      <w:r>
        <w:rPr>
          <w:i/>
        </w:rPr>
        <w:t xml:space="preserve"> </w:t>
      </w:r>
      <w:r>
        <w:t>(tareas a realizar en una iteración) se muestra en el eje vertical y los días hábiles de los que se compone el Sprint en el eje horizonta</w:t>
      </w:r>
      <w:r w:rsidR="00302F31">
        <w:t>l.</w:t>
      </w:r>
    </w:p>
    <w:p w14:paraId="270F7607" w14:textId="4DFD9369" w:rsidR="00302F31" w:rsidRDefault="00302F31" w:rsidP="008E2418">
      <w:pPr>
        <w:rPr>
          <w:i/>
        </w:rPr>
      </w:pPr>
      <w:r>
        <w:t xml:space="preserve">A continuación se van a mostrar los </w:t>
      </w:r>
      <w:r w:rsidRPr="00302F31">
        <w:rPr>
          <w:i/>
        </w:rPr>
        <w:t>Sprint Backlogs</w:t>
      </w:r>
      <w:r>
        <w:t xml:space="preserve"> del proyecto junto con sus correspondientes </w:t>
      </w:r>
      <w:r w:rsidRPr="00302F31">
        <w:rPr>
          <w:i/>
        </w:rPr>
        <w:t>BurndownCharts</w:t>
      </w:r>
      <w:r>
        <w:rPr>
          <w:i/>
        </w:rPr>
        <w:t>.</w:t>
      </w:r>
    </w:p>
    <w:p w14:paraId="51550117" w14:textId="4517A4A0" w:rsidR="00302F31" w:rsidRPr="00302F31" w:rsidRDefault="00302F31" w:rsidP="008E2418">
      <w:pPr>
        <w:rPr>
          <w:i/>
        </w:rPr>
      </w:pPr>
      <w:r>
        <w:rPr>
          <w:i/>
        </w:rPr>
        <w:br w:type="page"/>
      </w:r>
    </w:p>
    <w:p w14:paraId="55E1EAF2" w14:textId="77777777" w:rsidR="008E2418" w:rsidRDefault="008E2418" w:rsidP="00DF74C3">
      <w:pPr>
        <w:pStyle w:val="Ttulo3"/>
      </w:pPr>
      <w:r>
        <w:lastRenderedPageBreak/>
        <w:t>Iteración 1 (25 Sept 2015 a 1 Oct 2015)</w:t>
      </w:r>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Instalación del WampServer</w:t>
      </w:r>
    </w:p>
    <w:p w14:paraId="2AE489C4" w14:textId="77777777" w:rsidR="008E2418" w:rsidRDefault="008E2418" w:rsidP="00711285">
      <w:pPr>
        <w:pStyle w:val="Prrafodelista"/>
        <w:numPr>
          <w:ilvl w:val="1"/>
          <w:numId w:val="8"/>
        </w:numPr>
        <w:contextualSpacing/>
      </w:pPr>
      <w:r>
        <w:t>Instalación de Moodle</w:t>
      </w:r>
    </w:p>
    <w:p w14:paraId="1C85F042" w14:textId="77777777" w:rsidR="008E2418" w:rsidRDefault="008E2418" w:rsidP="00711285">
      <w:pPr>
        <w:pStyle w:val="Prrafodelista"/>
        <w:numPr>
          <w:ilvl w:val="1"/>
          <w:numId w:val="8"/>
        </w:numPr>
        <w:contextualSpacing/>
      </w:pPr>
      <w:r>
        <w:t>Instalación del Plugin LTI</w:t>
      </w:r>
    </w:p>
    <w:p w14:paraId="595ED576" w14:textId="77777777" w:rsidR="008E2418" w:rsidRDefault="008E2418" w:rsidP="00711285">
      <w:pPr>
        <w:pStyle w:val="Prrafodelista"/>
        <w:numPr>
          <w:ilvl w:val="1"/>
          <w:numId w:val="8"/>
        </w:numPr>
        <w:contextualSpacing/>
      </w:pPr>
      <w:r>
        <w:t>Instalación de Webmin</w:t>
      </w:r>
    </w:p>
    <w:p w14:paraId="263006A1" w14:textId="77777777" w:rsidR="008E2418" w:rsidRDefault="008E2418" w:rsidP="00711285">
      <w:pPr>
        <w:pStyle w:val="Prrafodelista"/>
        <w:numPr>
          <w:ilvl w:val="1"/>
          <w:numId w:val="8"/>
        </w:numPr>
        <w:contextualSpacing/>
      </w:pPr>
      <w:r>
        <w:t>Instalación de GitHub</w:t>
      </w:r>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Primera toma de contacto con Moodle y primer ejemplo usando el plugin LTI.</w:t>
      </w:r>
    </w:p>
    <w:p w14:paraId="1C1EAAE7" w14:textId="77777777" w:rsidR="008E2418" w:rsidRDefault="008E2418" w:rsidP="00711285">
      <w:pPr>
        <w:pStyle w:val="Prrafodelista"/>
        <w:numPr>
          <w:ilvl w:val="0"/>
          <w:numId w:val="8"/>
        </w:numPr>
        <w:contextualSpacing/>
      </w:pPr>
      <w:r>
        <w:t>Investigación acerca del protocolo OAuth.</w:t>
      </w:r>
    </w:p>
    <w:p w14:paraId="5F8F1F75" w14:textId="77777777" w:rsidR="008E2418" w:rsidRDefault="008E2418" w:rsidP="00711285">
      <w:pPr>
        <w:pStyle w:val="Prrafodelista"/>
        <w:numPr>
          <w:ilvl w:val="0"/>
          <w:numId w:val="8"/>
        </w:numPr>
        <w:contextualSpacing/>
      </w:pPr>
      <w:r>
        <w:t>Comienzo de la documentación del Anexo del manual del programador.</w:t>
      </w:r>
    </w:p>
    <w:p w14:paraId="10B6A68C" w14:textId="77777777" w:rsidR="008E2418" w:rsidRDefault="008E2418" w:rsidP="008E2418">
      <w:r>
        <w:rPr>
          <w:noProof/>
          <w:lang w:eastAsia="es-ES"/>
        </w:rPr>
        <w:drawing>
          <wp:inline distT="0" distB="0" distL="0" distR="0" wp14:anchorId="2D30DAF8" wp14:editId="464D26A6">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14:paraId="4A1FF092" w14:textId="77777777" w:rsidR="008E2418" w:rsidRDefault="008E2418" w:rsidP="008E2418">
      <w:pPr>
        <w:jc w:val="center"/>
      </w:pPr>
      <w:r>
        <w:rPr>
          <w:noProof/>
          <w:lang w:eastAsia="es-ES"/>
        </w:rPr>
        <w:drawing>
          <wp:inline distT="0" distB="0" distL="0" distR="0" wp14:anchorId="18D07DE2" wp14:editId="1179F6D6">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14:paraId="465CF538" w14:textId="77777777" w:rsidR="003B38DF" w:rsidRDefault="003B38DF" w:rsidP="003B38DF"/>
    <w:p w14:paraId="7738398F" w14:textId="77777777" w:rsidR="00E4606B" w:rsidRDefault="00E4606B" w:rsidP="00DF74C3">
      <w:pPr>
        <w:pStyle w:val="Ttulo3"/>
      </w:pPr>
      <w:r>
        <w:t>Iteración 2 (1 Oct 2015 a 15 Oct 2015)</w:t>
      </w:r>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lastRenderedPageBreak/>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t>Se trabaja con el protocolo OAuth. Para ello en primer lugar se busca una librería para poder trabajar con el protocolo, y después se realiza un ejemplo de ejecución para ver su funcionamiento.</w:t>
      </w:r>
    </w:p>
    <w:p w14:paraId="2EEFBEBA" w14:textId="77777777" w:rsidR="00E4606B" w:rsidRDefault="00E4606B" w:rsidP="00711285">
      <w:pPr>
        <w:pStyle w:val="Prrafodelista"/>
        <w:numPr>
          <w:ilvl w:val="0"/>
          <w:numId w:val="18"/>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14:paraId="3E74BEE3" w14:textId="77777777" w:rsidR="0008359C" w:rsidRDefault="00C72026" w:rsidP="0008359C">
      <w:r>
        <w:rPr>
          <w:noProof/>
          <w:lang w:eastAsia="es-ES"/>
        </w:rPr>
        <w:drawing>
          <wp:inline distT="0" distB="0" distL="0" distR="0" wp14:anchorId="0EFF17E8" wp14:editId="6B44E08B">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14:paraId="1FCBD1B9" w14:textId="77777777" w:rsidR="00E4606B" w:rsidRPr="00E4606B" w:rsidRDefault="0008359C" w:rsidP="0008359C">
      <w:pPr>
        <w:jc w:val="center"/>
      </w:pPr>
      <w:r>
        <w:rPr>
          <w:noProof/>
          <w:lang w:eastAsia="es-ES"/>
        </w:rPr>
        <w:drawing>
          <wp:inline distT="0" distB="0" distL="0" distR="0" wp14:anchorId="4C67165A" wp14:editId="29D15D3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14:paraId="69397614" w14:textId="77777777" w:rsidR="001B69A9" w:rsidRDefault="001B69A9" w:rsidP="003B38DF"/>
    <w:p w14:paraId="5C73CF3B" w14:textId="77777777" w:rsidR="001B69A9" w:rsidRDefault="001B69A9" w:rsidP="00DF74C3">
      <w:pPr>
        <w:pStyle w:val="Ttulo3"/>
      </w:pPr>
      <w:r>
        <w:t>Iteración 3 (15 Oct 2015 a 29 Oct 2015)</w:t>
      </w:r>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lastRenderedPageBreak/>
        <w:t>Creación de un formulario de subida de ficheros, que va a permitir que posteriormente los alumnos puedan subir sus prácticas y los profesores los test que van a aplicarse a dichas prácticas.</w:t>
      </w:r>
    </w:p>
    <w:p w14:paraId="60BAC86B" w14:textId="77777777" w:rsidR="001B69A9" w:rsidRDefault="001B69A9" w:rsidP="00711285">
      <w:pPr>
        <w:pStyle w:val="Prrafodelista"/>
        <w:numPr>
          <w:ilvl w:val="0"/>
          <w:numId w:val="19"/>
        </w:numPr>
      </w:pPr>
      <w:r>
        <w:t>Creación y uso de una tabla en la base de datos que va a almacenar los parámetros LTI (consumer key y secret) necesarios a la hora de realizar la conexión entre Moodle y el servicio web.</w:t>
      </w:r>
    </w:p>
    <w:p w14:paraId="78A78D8E" w14:textId="77777777" w:rsidR="001B69A9" w:rsidRDefault="001B69A9" w:rsidP="00711285">
      <w:pPr>
        <w:pStyle w:val="Prrafodelista"/>
        <w:numPr>
          <w:ilvl w:val="0"/>
          <w:numId w:val="19"/>
        </w:numPr>
      </w:pPr>
      <w:r>
        <w:t>Investigación sobre Bootstrap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478BBF4E" w14:textId="77777777" w:rsidR="009046FC" w:rsidRDefault="009046FC" w:rsidP="009046FC"/>
    <w:p w14:paraId="5736F604" w14:textId="77777777" w:rsidR="009046FC" w:rsidRPr="001B69A9" w:rsidRDefault="00C72026" w:rsidP="009046FC">
      <w:r>
        <w:rPr>
          <w:noProof/>
          <w:lang w:eastAsia="es-ES"/>
        </w:rPr>
        <w:drawing>
          <wp:inline distT="0" distB="0" distL="0" distR="0" wp14:anchorId="5FF24E70" wp14:editId="6DB80CC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14:paraId="7288D9C2" w14:textId="77777777" w:rsidR="003B38DF" w:rsidRDefault="003B38DF" w:rsidP="003B38DF"/>
    <w:p w14:paraId="0716CD4F" w14:textId="77777777" w:rsidR="009046FC" w:rsidRDefault="009046FC" w:rsidP="009046FC">
      <w:pPr>
        <w:jc w:val="center"/>
      </w:pPr>
      <w:r>
        <w:rPr>
          <w:noProof/>
          <w:lang w:eastAsia="es-ES"/>
        </w:rPr>
        <w:drawing>
          <wp:inline distT="0" distB="0" distL="0" distR="0" wp14:anchorId="48CE41CC" wp14:editId="2BBF085A">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14:paraId="10CEFD7C" w14:textId="77777777" w:rsidR="009046FC" w:rsidRDefault="009046FC" w:rsidP="009046FC"/>
    <w:p w14:paraId="6FDF30D8" w14:textId="77777777" w:rsidR="00C72026" w:rsidRDefault="00C72026" w:rsidP="00DF74C3">
      <w:pPr>
        <w:pStyle w:val="Ttulo3"/>
      </w:pPr>
      <w:r>
        <w:t>Iteración 4 (29 Oct 2015 a 12 Nov 2015)</w:t>
      </w:r>
    </w:p>
    <w:p w14:paraId="6061D484" w14:textId="77777777" w:rsidR="00C72026" w:rsidRDefault="00C72026" w:rsidP="00C72026">
      <w:r>
        <w:t>Tareas realizadas en esta iteración:</w:t>
      </w:r>
    </w:p>
    <w:p w14:paraId="2422A425" w14:textId="77777777" w:rsidR="00C72026" w:rsidRDefault="00C72026" w:rsidP="00711285">
      <w:pPr>
        <w:pStyle w:val="Prrafodelista"/>
        <w:numPr>
          <w:ilvl w:val="0"/>
          <w:numId w:val="23"/>
        </w:numPr>
      </w:pPr>
      <w:r>
        <w:lastRenderedPageBreak/>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77777777" w:rsidR="00C72026" w:rsidRDefault="00C72026" w:rsidP="00711285">
      <w:pPr>
        <w:pStyle w:val="Prrafodelista"/>
        <w:numPr>
          <w:ilvl w:val="0"/>
          <w:numId w:val="23"/>
        </w:numPr>
      </w:pPr>
      <w:r>
        <w:t>Se crea por primera vez un script sql que va a permitir la creación y eliminación de las tablas de la base de datos.</w:t>
      </w:r>
    </w:p>
    <w:p w14:paraId="7E232C1A" w14:textId="77777777" w:rsidR="00C72026" w:rsidRDefault="00C72026" w:rsidP="00711285">
      <w:pPr>
        <w:pStyle w:val="Prrafodelista"/>
        <w:numPr>
          <w:ilvl w:val="0"/>
          <w:numId w:val="23"/>
        </w:numPr>
      </w:pPr>
      <w:r>
        <w:t>Se investiga sobre Maven y se consigue:</w:t>
      </w:r>
    </w:p>
    <w:p w14:paraId="265FD476" w14:textId="77777777" w:rsidR="00C72026" w:rsidRDefault="00C72026" w:rsidP="00711285">
      <w:pPr>
        <w:pStyle w:val="Prrafodelista"/>
        <w:numPr>
          <w:ilvl w:val="1"/>
          <w:numId w:val="23"/>
        </w:numPr>
      </w:pPr>
      <w:r>
        <w:t>La creación automática desde php de un arquetipo maven.</w:t>
      </w:r>
    </w:p>
    <w:p w14:paraId="456685D0" w14:textId="77777777" w:rsidR="00C72026" w:rsidRDefault="00C72026" w:rsidP="00711285">
      <w:pPr>
        <w:pStyle w:val="Prrafodelista"/>
        <w:numPr>
          <w:ilvl w:val="1"/>
          <w:numId w:val="23"/>
        </w:numPr>
      </w:pPr>
      <w:r>
        <w:t>El proceso de guardado de test y prácticas subidas por profe</w:t>
      </w:r>
      <w:r w:rsidR="005B6988">
        <w:t>sores y alumnos respectivamente (no se consigue que puedan subirse en archivos zip).</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0EA36E68" w14:textId="77777777" w:rsidR="005B6988" w:rsidRDefault="005B6988" w:rsidP="00711285">
      <w:pPr>
        <w:pStyle w:val="Prrafodelista"/>
        <w:numPr>
          <w:ilvl w:val="0"/>
          <w:numId w:val="23"/>
        </w:numPr>
      </w:pPr>
      <w:r>
        <w:t>Se investiga sobre el framework CakePHP y se adapta todo el código que se tenía realizado para poder aplicar dicho framework.</w:t>
      </w:r>
    </w:p>
    <w:p w14:paraId="2ECF44BA" w14:textId="77777777" w:rsidR="005B6988" w:rsidRDefault="005B6988" w:rsidP="005B6988">
      <w:r>
        <w:rPr>
          <w:noProof/>
          <w:lang w:eastAsia="es-ES"/>
        </w:rPr>
        <w:drawing>
          <wp:inline distT="0" distB="0" distL="0" distR="0" wp14:anchorId="5AB024FC" wp14:editId="3287AB8B">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14:paraId="608C6F35" w14:textId="77777777" w:rsidR="005B6988" w:rsidRPr="00C72026" w:rsidRDefault="005B6988" w:rsidP="005B6988"/>
    <w:p w14:paraId="069323B7" w14:textId="77777777" w:rsidR="005B6988" w:rsidRDefault="005B6988" w:rsidP="005B6988">
      <w:pPr>
        <w:jc w:val="center"/>
      </w:pPr>
      <w:r>
        <w:rPr>
          <w:noProof/>
          <w:lang w:eastAsia="es-ES"/>
        </w:rPr>
        <w:lastRenderedPageBreak/>
        <w:drawing>
          <wp:inline distT="0" distB="0" distL="0" distR="0" wp14:anchorId="19CCBEBA" wp14:editId="5EBDA722">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14:paraId="55CDE6B1" w14:textId="77777777" w:rsidR="005B6988" w:rsidRDefault="005B6988" w:rsidP="009046FC"/>
    <w:p w14:paraId="5717EB84" w14:textId="77777777" w:rsidR="003C42D4" w:rsidRDefault="003C42D4" w:rsidP="00DF74C3">
      <w:pPr>
        <w:pStyle w:val="Ttulo3"/>
      </w:pPr>
      <w:r>
        <w:t>Iteración 5 (12 Nov 2015 a 26 Nov 2015)</w:t>
      </w:r>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.zip para que los profesores y alumnos puedan subir sus test y prácticas respectivamente.</w:t>
      </w:r>
    </w:p>
    <w:p w14:paraId="3FEE0B35" w14:textId="77777777" w:rsidR="003C42D4" w:rsidRDefault="003C42D4" w:rsidP="00711285">
      <w:pPr>
        <w:pStyle w:val="Prrafodelista"/>
        <w:numPr>
          <w:ilvl w:val="0"/>
          <w:numId w:val="30"/>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Se comienza a leer documentación acerca del plugin PMD de Maven y se consigue:</w:t>
      </w:r>
    </w:p>
    <w:p w14:paraId="2BE2B69C" w14:textId="77777777" w:rsidR="003C42D4" w:rsidRDefault="003C42D4" w:rsidP="00711285">
      <w:pPr>
        <w:pStyle w:val="Prrafodelista"/>
        <w:numPr>
          <w:ilvl w:val="1"/>
          <w:numId w:val="30"/>
        </w:numPr>
      </w:pPr>
      <w:r>
        <w:t>Generar el fichero xml.</w:t>
      </w:r>
    </w:p>
    <w:p w14:paraId="3384445B" w14:textId="77777777" w:rsidR="003C42D4" w:rsidRDefault="003C42D4" w:rsidP="00711285">
      <w:pPr>
        <w:pStyle w:val="Prrafodelista"/>
        <w:numPr>
          <w:ilvl w:val="1"/>
          <w:numId w:val="30"/>
        </w:numPr>
      </w:pPr>
      <w:r>
        <w:t>Generar el reporte en formato html.</w:t>
      </w:r>
    </w:p>
    <w:p w14:paraId="743F2E0C" w14:textId="77777777" w:rsidR="003C42D4" w:rsidRDefault="003C42D4" w:rsidP="00711285">
      <w:pPr>
        <w:pStyle w:val="Prrafodelista"/>
        <w:numPr>
          <w:ilvl w:val="0"/>
          <w:numId w:val="30"/>
        </w:numPr>
      </w:pPr>
      <w:r>
        <w:t>Se investiga acerca de cómo leer ficheros xml desde php.</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t>Anexos: se añade la pasada iteración a la planificación del proyecto y se añaden las herramientas utilizadas en el correspondiente apartado.</w:t>
      </w:r>
    </w:p>
    <w:p w14:paraId="11DAF864" w14:textId="77777777" w:rsidR="003C42D4" w:rsidRDefault="003C42D4" w:rsidP="00711285">
      <w:pPr>
        <w:pStyle w:val="Prrafodelista"/>
        <w:numPr>
          <w:ilvl w:val="1"/>
          <w:numId w:val="30"/>
        </w:numPr>
      </w:pPr>
      <w:r>
        <w:t>Memoria: se crea un documento para la memoria y se comienza a trabajar sobre el apartado de aspectos relevantes.</w:t>
      </w:r>
    </w:p>
    <w:p w14:paraId="1877CC74" w14:textId="77777777" w:rsidR="003C42D4" w:rsidRDefault="003C42D4" w:rsidP="003C42D4">
      <w:pPr>
        <w:jc w:val="center"/>
      </w:pPr>
      <w:r>
        <w:rPr>
          <w:noProof/>
          <w:lang w:eastAsia="es-ES"/>
        </w:rPr>
        <w:lastRenderedPageBreak/>
        <w:drawing>
          <wp:inline distT="0" distB="0" distL="0" distR="0" wp14:anchorId="2CC19AB8" wp14:editId="1A5956BE">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14:paraId="46EB337D" w14:textId="77777777" w:rsidR="003C42D4" w:rsidRDefault="003C42D4" w:rsidP="003C42D4">
      <w:pPr>
        <w:jc w:val="center"/>
      </w:pPr>
      <w:r>
        <w:rPr>
          <w:noProof/>
          <w:lang w:eastAsia="es-ES"/>
        </w:rPr>
        <w:drawing>
          <wp:inline distT="0" distB="0" distL="0" distR="0" wp14:anchorId="70617EF4" wp14:editId="67503EDD">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14:paraId="482328D6" w14:textId="77777777" w:rsidR="003C42D4" w:rsidRPr="003C42D4" w:rsidRDefault="003C42D4" w:rsidP="003C42D4"/>
    <w:p w14:paraId="07E27F33" w14:textId="77777777" w:rsidR="003C42D4" w:rsidRDefault="003A4419" w:rsidP="00DF74C3">
      <w:pPr>
        <w:pStyle w:val="Ttulo3"/>
      </w:pPr>
      <w:r>
        <w:t>Iteración 6 (26 Nov 2015 a 10 Dic 2015)</w:t>
      </w:r>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Se integran diferentes plugins (PMD, JAVANCSS, JDEPEND y FINDBUGS) en Maven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lastRenderedPageBreak/>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21D39918" w14:textId="77777777" w:rsidR="00E10096" w:rsidRDefault="00E10096" w:rsidP="00711285">
      <w:pPr>
        <w:pStyle w:val="Prrafodelista"/>
        <w:numPr>
          <w:ilvl w:val="2"/>
          <w:numId w:val="33"/>
        </w:numPr>
      </w:pPr>
      <w:r>
        <w:t>Añadido nuevo sub apartado “conexión lti” en el apartado “manual del programador”.</w:t>
      </w:r>
    </w:p>
    <w:p w14:paraId="4DA4F666" w14:textId="77777777" w:rsidR="00E10096" w:rsidRDefault="00E10096" w:rsidP="00E10096">
      <w:r>
        <w:rPr>
          <w:noProof/>
          <w:lang w:eastAsia="es-ES"/>
        </w:rPr>
        <w:drawing>
          <wp:inline distT="0" distB="0" distL="0" distR="0" wp14:anchorId="0C88979A" wp14:editId="6F2CB753">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14:paraId="4C8D883C" w14:textId="77777777" w:rsidR="00E10096" w:rsidRDefault="00E10096" w:rsidP="00E10096">
      <w:pPr>
        <w:jc w:val="center"/>
      </w:pPr>
      <w:r>
        <w:rPr>
          <w:noProof/>
          <w:lang w:eastAsia="es-ES"/>
        </w:rPr>
        <w:drawing>
          <wp:inline distT="0" distB="0" distL="0" distR="0" wp14:anchorId="2181D6D4" wp14:editId="0D1B373E">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14:paraId="6CB05630" w14:textId="77777777" w:rsidR="00DF74C3" w:rsidRDefault="00DF74C3" w:rsidP="00DF74C3">
      <w:pPr>
        <w:pStyle w:val="Ttulo3"/>
      </w:pPr>
      <w:r>
        <w:t>Iteración 7 (10 Dic 2015 a 24 Dic 2015)</w:t>
      </w:r>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lastRenderedPageBreak/>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4B6897E2" w14:textId="77777777" w:rsidR="002A0DDB" w:rsidRDefault="002A0DDB" w:rsidP="00711285">
      <w:pPr>
        <w:pStyle w:val="Cuerpo"/>
        <w:numPr>
          <w:ilvl w:val="2"/>
          <w:numId w:val="34"/>
        </w:numPr>
      </w:pPr>
      <w:r>
        <w:t>En el apartado “manual del programador” se hace referencia a los nombres de clases y métodos cuando es necesario.</w:t>
      </w:r>
    </w:p>
    <w:p w14:paraId="06978F7F" w14:textId="77777777" w:rsidR="002A0DDB" w:rsidRPr="00DF74C3" w:rsidRDefault="002A0DDB" w:rsidP="002A0DDB">
      <w:pPr>
        <w:pStyle w:val="Cuerpo"/>
      </w:pPr>
      <w:r>
        <w:rPr>
          <w:noProof/>
          <w:lang w:eastAsia="es-ES"/>
        </w:rPr>
        <w:drawing>
          <wp:inline distT="0" distB="0" distL="0" distR="0" wp14:anchorId="68231026" wp14:editId="242F7EB6">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14:paraId="7F68BF2B" w14:textId="77777777" w:rsidR="002A0DDB" w:rsidRDefault="002A0DDB" w:rsidP="002A0DDB">
      <w:pPr>
        <w:jc w:val="center"/>
      </w:pPr>
      <w:r>
        <w:rPr>
          <w:noProof/>
          <w:lang w:eastAsia="es-ES"/>
        </w:rPr>
        <w:drawing>
          <wp:inline distT="0" distB="0" distL="0" distR="0" wp14:anchorId="4D1CDE17" wp14:editId="6780E741">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14:paraId="3904EA88" w14:textId="77777777" w:rsidR="00725613" w:rsidRDefault="00725613" w:rsidP="00725613">
      <w:pPr>
        <w:pStyle w:val="Ttulo3"/>
      </w:pPr>
      <w:r>
        <w:t>Iteración 8 (24 Dic 2015 a 7 Ene 2016)</w:t>
      </w:r>
    </w:p>
    <w:p w14:paraId="0CA628F1" w14:textId="77777777" w:rsidR="00725613" w:rsidRDefault="00725613" w:rsidP="00725613">
      <w:pPr>
        <w:pStyle w:val="Cuerpo"/>
      </w:pPr>
      <w:r>
        <w:t>Tareas realizadas en esta iteración:</w:t>
      </w:r>
    </w:p>
    <w:p w14:paraId="5D7D6E9B" w14:textId="77777777" w:rsidR="00725613" w:rsidRDefault="00725613" w:rsidP="00711285">
      <w:pPr>
        <w:pStyle w:val="Cuerpo"/>
        <w:numPr>
          <w:ilvl w:val="0"/>
          <w:numId w:val="36"/>
        </w:numPr>
      </w:pPr>
      <w:r>
        <w:t>Se añade la funcionalidad necesaria para poder capturar y guardar las excepciones que pueden saltar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lastRenderedPageBreak/>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Se generan pruebas unitarias utilizando PHPUnit.</w:t>
      </w:r>
    </w:p>
    <w:p w14:paraId="23CE18AF" w14:textId="77777777" w:rsidR="00725613" w:rsidRDefault="00725613" w:rsidP="00711285">
      <w:pPr>
        <w:pStyle w:val="Cuerpo"/>
        <w:numPr>
          <w:ilvl w:val="0"/>
          <w:numId w:val="36"/>
        </w:numPr>
      </w:pPr>
      <w:r>
        <w:t>En cuanto a la documentación, en la memoria se crea el apartado “trabajos relacionados” y en los anexos el de “estudio de la viabilidad”.</w:t>
      </w:r>
    </w:p>
    <w:p w14:paraId="3495C98B" w14:textId="77777777" w:rsidR="00725613" w:rsidRDefault="00725613" w:rsidP="00725613">
      <w:pPr>
        <w:pStyle w:val="Cuerpo"/>
        <w:jc w:val="center"/>
      </w:pPr>
      <w:r>
        <w:rPr>
          <w:noProof/>
          <w:lang w:eastAsia="es-ES"/>
        </w:rPr>
        <w:drawing>
          <wp:inline distT="0" distB="0" distL="0" distR="0" wp14:anchorId="4B46A621" wp14:editId="70602C1B">
            <wp:extent cx="6025669" cy="148374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4833" cy="1486000"/>
                    </a:xfrm>
                    <a:prstGeom prst="rect">
                      <a:avLst/>
                    </a:prstGeom>
                  </pic:spPr>
                </pic:pic>
              </a:graphicData>
            </a:graphic>
          </wp:inline>
        </w:drawing>
      </w:r>
    </w:p>
    <w:p w14:paraId="7161AD6A" w14:textId="77777777" w:rsidR="00725613" w:rsidRPr="00376654" w:rsidRDefault="00725613" w:rsidP="00725613">
      <w:pPr>
        <w:pStyle w:val="Cuerpo"/>
        <w:jc w:val="center"/>
      </w:pPr>
      <w:r>
        <w:rPr>
          <w:noProof/>
          <w:lang w:eastAsia="es-ES"/>
        </w:rPr>
        <w:drawing>
          <wp:inline distT="0" distB="0" distL="0" distR="0" wp14:anchorId="34890C22" wp14:editId="08A345CD">
            <wp:extent cx="4485736" cy="31844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652" cy="3188629"/>
                    </a:xfrm>
                    <a:prstGeom prst="rect">
                      <a:avLst/>
                    </a:prstGeom>
                  </pic:spPr>
                </pic:pic>
              </a:graphicData>
            </a:graphic>
          </wp:inline>
        </w:drawing>
      </w:r>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r>
        <w:lastRenderedPageBreak/>
        <w:t>Estudio de viabilidad</w:t>
      </w:r>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r>
        <w:t>Estudio de viabilidad legal</w:t>
      </w:r>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1C3F4C53" w:rsidR="00302F31" w:rsidRDefault="00302F31" w:rsidP="00302F31">
      <w:pPr>
        <w:pStyle w:val="Cuerpo"/>
      </w:pPr>
      <w:r>
        <w:t xml:space="preserve">En este apartado se explica el tipo de licencia que tendrá nuestra aplicación. La aplicación se distribuirá bajo la licencia </w:t>
      </w:r>
      <w:r w:rsidRPr="00302F31">
        <w:rPr>
          <w:i/>
        </w:rPr>
        <w:t>Apache License v.2</w:t>
      </w:r>
      <w:r>
        <w:t xml:space="preserve"> que es la licencia utilizada en la mayoría de las aplicaciones.</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Apache License versión 2.0</w:t>
      </w:r>
    </w:p>
    <w:p w14:paraId="5BF8AB18" w14:textId="6D94ED3F" w:rsidR="000E06BD" w:rsidRDefault="000E06BD" w:rsidP="000E06BD">
      <w:r w:rsidRPr="00E8413F">
        <w:t>La licencia Apache (</w:t>
      </w:r>
      <w:r w:rsidRPr="00692CF4">
        <w:rPr>
          <w:i/>
        </w:rPr>
        <w:t>Apache License</w:t>
      </w:r>
      <w:r w:rsidRPr="00E8413F">
        <w:t xml:space="preserve"> o </w:t>
      </w:r>
      <w:r w:rsidRPr="00692CF4">
        <w:rPr>
          <w:i/>
        </w:rPr>
        <w:t>Apache Software License</w:t>
      </w:r>
      <w:r w:rsidRPr="00E8413F">
        <w:t xml:space="preserve"> para versiones anteriores a 2.0) es una licencia de software libre creada por la </w:t>
      </w:r>
      <w:r w:rsidRPr="00692CF4">
        <w:rPr>
          <w:i/>
        </w:rPr>
        <w:t>Apache Software Foundation</w:t>
      </w:r>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r w:rsidRPr="00692CF4">
        <w:rPr>
          <w:i/>
        </w:rPr>
        <w:t>disclaimer</w:t>
      </w:r>
      <w:r w:rsidRPr="00E8413F">
        <w:t xml:space="preserve">, pero no es una licencia </w:t>
      </w:r>
      <w:r w:rsidRPr="00692CF4">
        <w:rPr>
          <w:i/>
        </w:rPr>
        <w:t>copyleft</w:t>
      </w:r>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Open S</w:t>
      </w:r>
      <w:r w:rsidRPr="00997415">
        <w:rPr>
          <w:i/>
        </w:rPr>
        <w:t>ource</w:t>
      </w:r>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jc w:val="both"/>
      </w:pPr>
      <w:r w:rsidRPr="00786679">
        <w:t>LICENSE - Una copia de la licencia</w:t>
      </w:r>
    </w:p>
    <w:p w14:paraId="33B83723" w14:textId="33E9D75A" w:rsidR="000E06BD" w:rsidRDefault="000E06BD" w:rsidP="00711285">
      <w:pPr>
        <w:numPr>
          <w:ilvl w:val="0"/>
          <w:numId w:val="40"/>
        </w:numPr>
        <w:spacing w:after="200" w:line="276" w:lineRule="auto"/>
        <w:jc w:val="both"/>
      </w:pPr>
      <w:r w:rsidRPr="00786679">
        <w:t>NOTICE - Un documento de texto, que incluye los "avisos" obligatorios del software presente en la distribución.</w:t>
      </w:r>
    </w:p>
    <w:p w14:paraId="63145FD5" w14:textId="1FAD55EF" w:rsidR="000E06BD" w:rsidRPr="000E06BD" w:rsidRDefault="000E06BD" w:rsidP="000E06BD">
      <w:r>
        <w:br w:type="page"/>
      </w:r>
    </w:p>
    <w:p w14:paraId="444F3E2F" w14:textId="77777777" w:rsidR="00441AB0" w:rsidRDefault="00441AB0" w:rsidP="009F2C9A">
      <w:pPr>
        <w:pStyle w:val="Ttulo3"/>
      </w:pPr>
      <w:r>
        <w:lastRenderedPageBreak/>
        <w:t>Estudio de viabilidad económica</w:t>
      </w:r>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77777777"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C06EAA"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C06EAA"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C06EAA"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C06EAA"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5F2502C9"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312E5913" w14:textId="77777777"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5A1BF323" w14:textId="77777777" w:rsidR="00C90AC9" w:rsidRPr="00C90AC9" w:rsidRDefault="00C90AC9" w:rsidP="00F33AA8">
      <w:pPr>
        <w:pStyle w:val="Cuerpo"/>
        <w:jc w:val="center"/>
        <w:rPr>
          <w:b/>
          <w:u w:val="single"/>
        </w:rPr>
      </w:pPr>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lastRenderedPageBreak/>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5A5FB435" w14:textId="77777777" w:rsidR="00C90AC9" w:rsidRDefault="00C90AC9" w:rsidP="00711285">
      <w:pPr>
        <w:pStyle w:val="Prrafodelista"/>
        <w:numPr>
          <w:ilvl w:val="0"/>
          <w:numId w:val="35"/>
        </w:numPr>
        <w:rPr>
          <w:rFonts w:eastAsiaTheme="minorEastAsia"/>
          <w:b/>
        </w:rPr>
      </w:pPr>
      <w:r>
        <w:rPr>
          <w:rFonts w:eastAsiaTheme="minorEastAsia"/>
          <w:b/>
        </w:rPr>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14:paraId="46D7A346" w14:textId="77777777" w:rsidTr="00C566CA">
        <w:trPr>
          <w:cantSplit/>
        </w:trPr>
        <w:tc>
          <w:tcPr>
            <w:tcW w:w="3076"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2425" w:type="dxa"/>
            <w:shd w:val="clear" w:color="auto" w:fill="E7E6E6" w:themeFill="background2"/>
          </w:tcPr>
          <w:p w14:paraId="6001B309" w14:textId="77777777" w:rsidR="00C90AC9" w:rsidRDefault="00C90AC9" w:rsidP="00441AB0">
            <w:pPr>
              <w:jc w:val="center"/>
              <w:rPr>
                <w:b/>
              </w:rPr>
            </w:pPr>
            <w:r>
              <w:rPr>
                <w:b/>
              </w:rPr>
              <w:t>Licencia</w:t>
            </w:r>
          </w:p>
        </w:tc>
        <w:tc>
          <w:tcPr>
            <w:tcW w:w="1490"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2071" w:type="dxa"/>
            <w:shd w:val="clear" w:color="auto" w:fill="E7E6E6" w:themeFill="background2"/>
          </w:tcPr>
          <w:p w14:paraId="3CE8B795" w14:textId="77777777" w:rsidR="00C90AC9" w:rsidRDefault="00C90AC9" w:rsidP="00441AB0">
            <w:pPr>
              <w:jc w:val="center"/>
              <w:rPr>
                <w:b/>
              </w:rPr>
            </w:pPr>
            <w:r>
              <w:rPr>
                <w:b/>
              </w:rPr>
              <w:t>Coste</w:t>
            </w:r>
          </w:p>
        </w:tc>
      </w:tr>
      <w:tr w:rsidR="00C41F18" w14:paraId="254DA5B6" w14:textId="77777777" w:rsidTr="00C566CA">
        <w:trPr>
          <w:cantSplit/>
        </w:trPr>
        <w:tc>
          <w:tcPr>
            <w:tcW w:w="3076"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2425" w:type="dxa"/>
          </w:tcPr>
          <w:p w14:paraId="5907DFE7" w14:textId="77777777" w:rsidR="00C41F18" w:rsidRDefault="00C566CA" w:rsidP="00C41F18">
            <w:pPr>
              <w:jc w:val="center"/>
            </w:pPr>
            <w:r>
              <w:t>Individual</w:t>
            </w:r>
          </w:p>
        </w:tc>
        <w:tc>
          <w:tcPr>
            <w:tcW w:w="1490" w:type="dxa"/>
            <w:shd w:val="clear" w:color="auto" w:fill="auto"/>
          </w:tcPr>
          <w:p w14:paraId="1E257909" w14:textId="77777777" w:rsidR="00C41F18" w:rsidRDefault="00C41F18" w:rsidP="00C41F18">
            <w:pPr>
              <w:jc w:val="center"/>
            </w:pPr>
            <w:r>
              <w:t>1</w:t>
            </w:r>
          </w:p>
        </w:tc>
        <w:tc>
          <w:tcPr>
            <w:tcW w:w="2071" w:type="dxa"/>
          </w:tcPr>
          <w:p w14:paraId="1EA11920" w14:textId="77777777" w:rsidR="00C41F18" w:rsidRDefault="00C41F18" w:rsidP="00C41F18">
            <w:pPr>
              <w:jc w:val="center"/>
            </w:pPr>
            <w:r>
              <w:t>100</w:t>
            </w:r>
            <w:r w:rsidR="00C566CA">
              <w:t>,00</w:t>
            </w:r>
            <w:r>
              <w:t xml:space="preserve"> €</w:t>
            </w:r>
          </w:p>
        </w:tc>
      </w:tr>
      <w:tr w:rsidR="00C41F18" w14:paraId="187C943E" w14:textId="77777777" w:rsidTr="00C566CA">
        <w:trPr>
          <w:cantSplit/>
        </w:trPr>
        <w:tc>
          <w:tcPr>
            <w:tcW w:w="3076"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2425" w:type="dxa"/>
          </w:tcPr>
          <w:p w14:paraId="221E3B99" w14:textId="77777777" w:rsidR="00C41F18" w:rsidRDefault="00C566CA" w:rsidP="00C41F18">
            <w:pPr>
              <w:jc w:val="center"/>
            </w:pPr>
            <w:r>
              <w:t>Individual</w:t>
            </w:r>
          </w:p>
        </w:tc>
        <w:tc>
          <w:tcPr>
            <w:tcW w:w="1490" w:type="dxa"/>
            <w:shd w:val="clear" w:color="auto" w:fill="auto"/>
          </w:tcPr>
          <w:p w14:paraId="7CE10FC1" w14:textId="77777777" w:rsidR="00C41F18" w:rsidRDefault="00C41F18" w:rsidP="00C41F18">
            <w:pPr>
              <w:jc w:val="center"/>
            </w:pPr>
            <w:r>
              <w:t>1</w:t>
            </w:r>
          </w:p>
        </w:tc>
        <w:tc>
          <w:tcPr>
            <w:tcW w:w="2071" w:type="dxa"/>
          </w:tcPr>
          <w:p w14:paraId="612661A3" w14:textId="77777777" w:rsidR="00C41F18" w:rsidRDefault="00C566CA" w:rsidP="00C41F18">
            <w:pPr>
              <w:jc w:val="center"/>
            </w:pPr>
            <w:r>
              <w:t>99,00 €</w:t>
            </w:r>
          </w:p>
        </w:tc>
      </w:tr>
      <w:tr w:rsidR="00C41F18" w14:paraId="4DAF5BA6" w14:textId="77777777" w:rsidTr="00C566CA">
        <w:trPr>
          <w:cantSplit/>
        </w:trPr>
        <w:tc>
          <w:tcPr>
            <w:tcW w:w="3076"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2425" w:type="dxa"/>
          </w:tcPr>
          <w:p w14:paraId="54F1EA40" w14:textId="77777777" w:rsidR="00C41F18" w:rsidRDefault="00C566CA" w:rsidP="00C41F18">
            <w:pPr>
              <w:jc w:val="center"/>
            </w:pPr>
            <w:r>
              <w:t>GNU GPL</w:t>
            </w:r>
          </w:p>
        </w:tc>
        <w:tc>
          <w:tcPr>
            <w:tcW w:w="1490" w:type="dxa"/>
            <w:shd w:val="clear" w:color="auto" w:fill="auto"/>
          </w:tcPr>
          <w:p w14:paraId="5FB46BBF" w14:textId="77777777" w:rsidR="00C41F18" w:rsidRDefault="00C41F18" w:rsidP="00C41F18">
            <w:pPr>
              <w:jc w:val="center"/>
            </w:pPr>
            <w:r>
              <w:t>1</w:t>
            </w:r>
          </w:p>
        </w:tc>
        <w:tc>
          <w:tcPr>
            <w:tcW w:w="2071" w:type="dxa"/>
          </w:tcPr>
          <w:p w14:paraId="279657B4" w14:textId="77777777" w:rsidR="00C41F18" w:rsidRDefault="00C566CA" w:rsidP="00C41F18">
            <w:pPr>
              <w:jc w:val="center"/>
            </w:pPr>
            <w:r>
              <w:t>0,00 €</w:t>
            </w:r>
          </w:p>
        </w:tc>
      </w:tr>
      <w:tr w:rsidR="00C566CA" w14:paraId="61C184D4" w14:textId="77777777" w:rsidTr="00C566CA">
        <w:trPr>
          <w:cantSplit/>
        </w:trPr>
        <w:tc>
          <w:tcPr>
            <w:tcW w:w="3076"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2425" w:type="dxa"/>
          </w:tcPr>
          <w:p w14:paraId="69C21350" w14:textId="77777777" w:rsidR="00C566CA" w:rsidRDefault="00C566CA" w:rsidP="00C566CA">
            <w:pPr>
              <w:jc w:val="center"/>
            </w:pPr>
            <w:r>
              <w:t>GNU GPL</w:t>
            </w:r>
          </w:p>
        </w:tc>
        <w:tc>
          <w:tcPr>
            <w:tcW w:w="1490" w:type="dxa"/>
            <w:shd w:val="clear" w:color="auto" w:fill="auto"/>
          </w:tcPr>
          <w:p w14:paraId="556BC877" w14:textId="77777777" w:rsidR="00C566CA" w:rsidRDefault="00C566CA" w:rsidP="00C566CA">
            <w:pPr>
              <w:jc w:val="center"/>
            </w:pPr>
            <w:r>
              <w:t>1</w:t>
            </w:r>
          </w:p>
        </w:tc>
        <w:tc>
          <w:tcPr>
            <w:tcW w:w="2071" w:type="dxa"/>
          </w:tcPr>
          <w:p w14:paraId="22F6665B" w14:textId="77777777" w:rsidR="00C566CA" w:rsidRDefault="00C566CA" w:rsidP="00C566CA">
            <w:pPr>
              <w:jc w:val="center"/>
            </w:pPr>
            <w:r>
              <w:t>0,00 €</w:t>
            </w:r>
          </w:p>
        </w:tc>
      </w:tr>
      <w:tr w:rsidR="00C566CA" w14:paraId="65834883" w14:textId="77777777" w:rsidTr="00C566CA">
        <w:trPr>
          <w:cantSplit/>
        </w:trPr>
        <w:tc>
          <w:tcPr>
            <w:tcW w:w="3076" w:type="dxa"/>
            <w:shd w:val="clear" w:color="auto" w:fill="auto"/>
            <w:vAlign w:val="center"/>
          </w:tcPr>
          <w:p w14:paraId="581195B3" w14:textId="77777777" w:rsidR="00C566CA" w:rsidRPr="00C41F18" w:rsidRDefault="00C566CA" w:rsidP="00C566CA">
            <w:pPr>
              <w:jc w:val="center"/>
              <w:rPr>
                <w:i/>
              </w:rPr>
            </w:pPr>
            <w:r w:rsidRPr="00C41F18">
              <w:rPr>
                <w:i/>
              </w:rPr>
              <w:t>WampServer</w:t>
            </w:r>
          </w:p>
        </w:tc>
        <w:tc>
          <w:tcPr>
            <w:tcW w:w="2425" w:type="dxa"/>
          </w:tcPr>
          <w:p w14:paraId="35A8E851" w14:textId="77777777" w:rsidR="00C566CA" w:rsidRDefault="00C566CA" w:rsidP="00C566CA">
            <w:pPr>
              <w:jc w:val="center"/>
            </w:pPr>
            <w:r>
              <w:t>GNU GPL</w:t>
            </w:r>
          </w:p>
        </w:tc>
        <w:tc>
          <w:tcPr>
            <w:tcW w:w="1490" w:type="dxa"/>
            <w:shd w:val="clear" w:color="auto" w:fill="auto"/>
          </w:tcPr>
          <w:p w14:paraId="2BE541AB" w14:textId="77777777" w:rsidR="00C566CA" w:rsidRDefault="00C566CA" w:rsidP="00C566CA">
            <w:pPr>
              <w:jc w:val="center"/>
            </w:pPr>
            <w:r>
              <w:t>1</w:t>
            </w:r>
          </w:p>
        </w:tc>
        <w:tc>
          <w:tcPr>
            <w:tcW w:w="2071" w:type="dxa"/>
          </w:tcPr>
          <w:p w14:paraId="15151996" w14:textId="77777777" w:rsidR="00C566CA" w:rsidRDefault="00C566CA" w:rsidP="00C566CA">
            <w:pPr>
              <w:jc w:val="center"/>
            </w:pPr>
            <w:r>
              <w:t>0,00 €</w:t>
            </w:r>
          </w:p>
        </w:tc>
      </w:tr>
      <w:tr w:rsidR="00C566CA" w14:paraId="1574D592" w14:textId="77777777" w:rsidTr="00C566CA">
        <w:trPr>
          <w:cantSplit/>
        </w:trPr>
        <w:tc>
          <w:tcPr>
            <w:tcW w:w="3076" w:type="dxa"/>
            <w:shd w:val="clear" w:color="auto" w:fill="auto"/>
            <w:vAlign w:val="center"/>
          </w:tcPr>
          <w:p w14:paraId="7881AC31" w14:textId="77777777" w:rsidR="00C566CA" w:rsidRPr="00C41F18" w:rsidRDefault="00C566CA" w:rsidP="00C566CA">
            <w:pPr>
              <w:jc w:val="center"/>
              <w:rPr>
                <w:i/>
              </w:rPr>
            </w:pPr>
            <w:r w:rsidRPr="00C41F18">
              <w:rPr>
                <w:i/>
              </w:rPr>
              <w:t>Eclipse PHP Developers</w:t>
            </w:r>
          </w:p>
        </w:tc>
        <w:tc>
          <w:tcPr>
            <w:tcW w:w="2425" w:type="dxa"/>
          </w:tcPr>
          <w:p w14:paraId="21B7D581" w14:textId="77777777" w:rsidR="00C566CA" w:rsidRDefault="00C566CA" w:rsidP="00C566CA">
            <w:pPr>
              <w:jc w:val="center"/>
            </w:pPr>
            <w:r>
              <w:t>GNU GPL</w:t>
            </w:r>
          </w:p>
        </w:tc>
        <w:tc>
          <w:tcPr>
            <w:tcW w:w="1490" w:type="dxa"/>
            <w:shd w:val="clear" w:color="auto" w:fill="auto"/>
          </w:tcPr>
          <w:p w14:paraId="24867987" w14:textId="77777777" w:rsidR="00C566CA" w:rsidRDefault="00C566CA" w:rsidP="00C566CA">
            <w:pPr>
              <w:jc w:val="center"/>
            </w:pPr>
            <w:r>
              <w:t>1</w:t>
            </w:r>
          </w:p>
        </w:tc>
        <w:tc>
          <w:tcPr>
            <w:tcW w:w="2071" w:type="dxa"/>
          </w:tcPr>
          <w:p w14:paraId="55F0E458" w14:textId="77777777" w:rsidR="00C566CA" w:rsidRDefault="00C566CA" w:rsidP="00C566CA">
            <w:pPr>
              <w:jc w:val="center"/>
            </w:pPr>
            <w:r>
              <w:t>0,00 €</w:t>
            </w:r>
          </w:p>
        </w:tc>
      </w:tr>
      <w:tr w:rsidR="00C566CA" w14:paraId="433291EF" w14:textId="77777777" w:rsidTr="00C566CA">
        <w:trPr>
          <w:cantSplit/>
        </w:trPr>
        <w:tc>
          <w:tcPr>
            <w:tcW w:w="3076" w:type="dxa"/>
            <w:shd w:val="clear" w:color="auto" w:fill="auto"/>
            <w:vAlign w:val="center"/>
          </w:tcPr>
          <w:p w14:paraId="3E31EE19" w14:textId="77777777" w:rsidR="00C566CA" w:rsidRPr="00C41F18" w:rsidRDefault="00C566CA" w:rsidP="00C566CA">
            <w:pPr>
              <w:jc w:val="center"/>
              <w:rPr>
                <w:i/>
              </w:rPr>
            </w:pPr>
            <w:r w:rsidRPr="00C41F18">
              <w:rPr>
                <w:i/>
              </w:rPr>
              <w:t>Maven</w:t>
            </w:r>
          </w:p>
        </w:tc>
        <w:tc>
          <w:tcPr>
            <w:tcW w:w="2425" w:type="dxa"/>
          </w:tcPr>
          <w:p w14:paraId="1C88076E" w14:textId="77777777" w:rsidR="00C566CA" w:rsidRDefault="00C566CA" w:rsidP="00C566CA">
            <w:pPr>
              <w:jc w:val="center"/>
            </w:pPr>
            <w:r>
              <w:t>APACHE License</w:t>
            </w:r>
          </w:p>
        </w:tc>
        <w:tc>
          <w:tcPr>
            <w:tcW w:w="1490" w:type="dxa"/>
            <w:shd w:val="clear" w:color="auto" w:fill="auto"/>
          </w:tcPr>
          <w:p w14:paraId="2991D257" w14:textId="77777777" w:rsidR="00C566CA" w:rsidRDefault="00C566CA" w:rsidP="00C566CA">
            <w:pPr>
              <w:jc w:val="center"/>
            </w:pPr>
            <w:r>
              <w:t>1</w:t>
            </w:r>
          </w:p>
        </w:tc>
        <w:tc>
          <w:tcPr>
            <w:tcW w:w="2071" w:type="dxa"/>
          </w:tcPr>
          <w:p w14:paraId="5A3F231A" w14:textId="77777777" w:rsidR="00C566CA" w:rsidRDefault="00C566CA" w:rsidP="00C566CA">
            <w:pPr>
              <w:jc w:val="center"/>
            </w:pPr>
            <w:r>
              <w:t>0,00 €</w:t>
            </w:r>
          </w:p>
        </w:tc>
      </w:tr>
      <w:tr w:rsidR="00C566CA" w14:paraId="6BF862EE" w14:textId="77777777" w:rsidTr="00C566CA">
        <w:trPr>
          <w:cantSplit/>
        </w:trPr>
        <w:tc>
          <w:tcPr>
            <w:tcW w:w="3076" w:type="dxa"/>
            <w:shd w:val="clear" w:color="auto" w:fill="auto"/>
            <w:vAlign w:val="center"/>
          </w:tcPr>
          <w:p w14:paraId="06155079" w14:textId="77777777" w:rsidR="00C566CA" w:rsidRPr="00C41F18" w:rsidRDefault="00C566CA" w:rsidP="00C566CA">
            <w:pPr>
              <w:jc w:val="center"/>
              <w:rPr>
                <w:i/>
              </w:rPr>
            </w:pPr>
            <w:r w:rsidRPr="00C41F18">
              <w:rPr>
                <w:i/>
              </w:rPr>
              <w:t>GitHub</w:t>
            </w:r>
          </w:p>
        </w:tc>
        <w:tc>
          <w:tcPr>
            <w:tcW w:w="2425" w:type="dxa"/>
          </w:tcPr>
          <w:p w14:paraId="7ABCF2D7" w14:textId="77777777" w:rsidR="00C566CA" w:rsidRDefault="00C566CA" w:rsidP="00C566CA">
            <w:pPr>
              <w:jc w:val="center"/>
            </w:pPr>
            <w:r>
              <w:t>GNU GPL</w:t>
            </w:r>
          </w:p>
        </w:tc>
        <w:tc>
          <w:tcPr>
            <w:tcW w:w="1490" w:type="dxa"/>
            <w:shd w:val="clear" w:color="auto" w:fill="auto"/>
          </w:tcPr>
          <w:p w14:paraId="3DBD2DD9" w14:textId="77777777" w:rsidR="00C566CA" w:rsidRDefault="00C566CA" w:rsidP="00C566CA">
            <w:pPr>
              <w:jc w:val="center"/>
            </w:pPr>
            <w:r>
              <w:t>1</w:t>
            </w:r>
          </w:p>
        </w:tc>
        <w:tc>
          <w:tcPr>
            <w:tcW w:w="2071" w:type="dxa"/>
          </w:tcPr>
          <w:p w14:paraId="1D94AE88" w14:textId="77777777" w:rsidR="00C566CA" w:rsidRDefault="00C566CA" w:rsidP="00C566CA">
            <w:pPr>
              <w:jc w:val="center"/>
            </w:pPr>
            <w:r>
              <w:t>0,00 €</w:t>
            </w:r>
          </w:p>
        </w:tc>
      </w:tr>
      <w:tr w:rsidR="00C566CA" w14:paraId="3C5F3525" w14:textId="77777777" w:rsidTr="00C566CA">
        <w:trPr>
          <w:cantSplit/>
        </w:trPr>
        <w:tc>
          <w:tcPr>
            <w:tcW w:w="3076" w:type="dxa"/>
            <w:shd w:val="clear" w:color="auto" w:fill="auto"/>
            <w:vAlign w:val="center"/>
          </w:tcPr>
          <w:p w14:paraId="32F84843" w14:textId="77777777" w:rsidR="00C566CA" w:rsidRPr="00C41F18" w:rsidRDefault="00C566CA" w:rsidP="00C566CA">
            <w:pPr>
              <w:jc w:val="center"/>
              <w:rPr>
                <w:i/>
              </w:rPr>
            </w:pPr>
            <w:r w:rsidRPr="00C41F18">
              <w:rPr>
                <w:i/>
              </w:rPr>
              <w:t>HeidiSQL</w:t>
            </w:r>
          </w:p>
        </w:tc>
        <w:tc>
          <w:tcPr>
            <w:tcW w:w="2425" w:type="dxa"/>
          </w:tcPr>
          <w:p w14:paraId="79F8F94B" w14:textId="77777777" w:rsidR="00C566CA" w:rsidRDefault="00C566CA" w:rsidP="00C566CA">
            <w:pPr>
              <w:jc w:val="center"/>
            </w:pPr>
            <w:r>
              <w:t>GNU GPL</w:t>
            </w:r>
          </w:p>
        </w:tc>
        <w:tc>
          <w:tcPr>
            <w:tcW w:w="1490" w:type="dxa"/>
            <w:shd w:val="clear" w:color="auto" w:fill="auto"/>
          </w:tcPr>
          <w:p w14:paraId="5F80B2F9" w14:textId="77777777" w:rsidR="00C566CA" w:rsidRDefault="00C566CA" w:rsidP="00C566CA">
            <w:pPr>
              <w:jc w:val="center"/>
            </w:pPr>
            <w:r>
              <w:t>1</w:t>
            </w:r>
          </w:p>
        </w:tc>
        <w:tc>
          <w:tcPr>
            <w:tcW w:w="2071" w:type="dxa"/>
          </w:tcPr>
          <w:p w14:paraId="675ED6B1" w14:textId="77777777" w:rsidR="00C566CA" w:rsidRDefault="00C566CA" w:rsidP="00C566CA">
            <w:pPr>
              <w:jc w:val="center"/>
            </w:pPr>
            <w:r>
              <w:t>0,00 €</w:t>
            </w:r>
          </w:p>
        </w:tc>
      </w:tr>
      <w:tr w:rsidR="00C566CA" w14:paraId="0EA7889D" w14:textId="77777777" w:rsidTr="00C566CA">
        <w:trPr>
          <w:cantSplit/>
        </w:trPr>
        <w:tc>
          <w:tcPr>
            <w:tcW w:w="3076" w:type="dxa"/>
            <w:shd w:val="clear" w:color="auto" w:fill="auto"/>
            <w:vAlign w:val="center"/>
          </w:tcPr>
          <w:p w14:paraId="2B86950C" w14:textId="77777777" w:rsidR="00C566CA" w:rsidRPr="00C41F18" w:rsidRDefault="00C566CA" w:rsidP="00C566CA">
            <w:pPr>
              <w:jc w:val="center"/>
              <w:rPr>
                <w:i/>
              </w:rPr>
            </w:pPr>
            <w:r w:rsidRPr="00C41F18">
              <w:rPr>
                <w:i/>
              </w:rPr>
              <w:t>Astah Community</w:t>
            </w:r>
          </w:p>
        </w:tc>
        <w:tc>
          <w:tcPr>
            <w:tcW w:w="2425" w:type="dxa"/>
          </w:tcPr>
          <w:p w14:paraId="6510C792" w14:textId="77777777" w:rsidR="00C566CA" w:rsidRDefault="00C566CA" w:rsidP="00C566CA">
            <w:pPr>
              <w:jc w:val="center"/>
            </w:pPr>
            <w:r>
              <w:t>Gratuita</w:t>
            </w:r>
          </w:p>
        </w:tc>
        <w:tc>
          <w:tcPr>
            <w:tcW w:w="1490" w:type="dxa"/>
            <w:shd w:val="clear" w:color="auto" w:fill="auto"/>
          </w:tcPr>
          <w:p w14:paraId="4FC5208D" w14:textId="77777777" w:rsidR="00C566CA" w:rsidRDefault="00C566CA" w:rsidP="00C566CA">
            <w:pPr>
              <w:jc w:val="center"/>
            </w:pPr>
            <w:r>
              <w:t>1</w:t>
            </w:r>
          </w:p>
        </w:tc>
        <w:tc>
          <w:tcPr>
            <w:tcW w:w="2071" w:type="dxa"/>
          </w:tcPr>
          <w:p w14:paraId="587EAC5E" w14:textId="77777777" w:rsidR="00C566CA" w:rsidRDefault="00C566CA" w:rsidP="00C566CA">
            <w:pPr>
              <w:jc w:val="center"/>
            </w:pPr>
            <w:r>
              <w:t>0,00 €</w:t>
            </w:r>
          </w:p>
        </w:tc>
      </w:tr>
      <w:tr w:rsidR="00C566CA" w14:paraId="0D36A77E" w14:textId="77777777" w:rsidTr="00C566CA">
        <w:trPr>
          <w:cantSplit/>
        </w:trPr>
        <w:tc>
          <w:tcPr>
            <w:tcW w:w="3076" w:type="dxa"/>
            <w:shd w:val="clear" w:color="auto" w:fill="auto"/>
            <w:vAlign w:val="center"/>
          </w:tcPr>
          <w:p w14:paraId="4C30A92E" w14:textId="77777777" w:rsidR="00C566CA" w:rsidRPr="00C41F18" w:rsidRDefault="00C566CA" w:rsidP="00C566CA">
            <w:pPr>
              <w:jc w:val="center"/>
              <w:rPr>
                <w:i/>
              </w:rPr>
            </w:pPr>
            <w:r w:rsidRPr="00C41F18">
              <w:rPr>
                <w:i/>
              </w:rPr>
              <w:t>FileSync</w:t>
            </w:r>
          </w:p>
        </w:tc>
        <w:tc>
          <w:tcPr>
            <w:tcW w:w="2425" w:type="dxa"/>
          </w:tcPr>
          <w:p w14:paraId="01D721C1" w14:textId="77777777" w:rsidR="00C566CA" w:rsidRDefault="00C566CA" w:rsidP="00C566CA">
            <w:pPr>
              <w:jc w:val="center"/>
            </w:pPr>
            <w:r>
              <w:t>GNU GPL</w:t>
            </w:r>
          </w:p>
        </w:tc>
        <w:tc>
          <w:tcPr>
            <w:tcW w:w="1490" w:type="dxa"/>
            <w:shd w:val="clear" w:color="auto" w:fill="auto"/>
          </w:tcPr>
          <w:p w14:paraId="3536AD00" w14:textId="77777777" w:rsidR="00C566CA" w:rsidRDefault="00C566CA" w:rsidP="00C566CA">
            <w:pPr>
              <w:jc w:val="center"/>
            </w:pPr>
            <w:r>
              <w:t>1</w:t>
            </w:r>
          </w:p>
        </w:tc>
        <w:tc>
          <w:tcPr>
            <w:tcW w:w="2071" w:type="dxa"/>
          </w:tcPr>
          <w:p w14:paraId="0D97A236" w14:textId="77777777" w:rsidR="00C566CA" w:rsidRDefault="00C566CA" w:rsidP="00C566CA">
            <w:pPr>
              <w:jc w:val="center"/>
            </w:pPr>
            <w:r>
              <w:t>0,00 €</w:t>
            </w:r>
          </w:p>
        </w:tc>
      </w:tr>
      <w:tr w:rsidR="00C566CA" w14:paraId="1548C93B" w14:textId="77777777" w:rsidTr="00C566CA">
        <w:trPr>
          <w:cantSplit/>
        </w:trPr>
        <w:tc>
          <w:tcPr>
            <w:tcW w:w="3076" w:type="dxa"/>
            <w:shd w:val="clear" w:color="auto" w:fill="auto"/>
            <w:vAlign w:val="center"/>
          </w:tcPr>
          <w:p w14:paraId="04C45742" w14:textId="77777777" w:rsidR="00C566CA" w:rsidRPr="00C41F18" w:rsidRDefault="00C566CA" w:rsidP="00C566CA">
            <w:pPr>
              <w:jc w:val="center"/>
              <w:rPr>
                <w:i/>
              </w:rPr>
            </w:pPr>
            <w:r w:rsidRPr="00C41F18">
              <w:rPr>
                <w:i/>
              </w:rPr>
              <w:t>Bootstrap</w:t>
            </w:r>
          </w:p>
        </w:tc>
        <w:tc>
          <w:tcPr>
            <w:tcW w:w="2425" w:type="dxa"/>
          </w:tcPr>
          <w:p w14:paraId="7B542137" w14:textId="77777777" w:rsidR="00C566CA" w:rsidRDefault="00C566CA" w:rsidP="00C566CA">
            <w:pPr>
              <w:jc w:val="center"/>
            </w:pPr>
            <w:r>
              <w:t>MIT License</w:t>
            </w:r>
          </w:p>
        </w:tc>
        <w:tc>
          <w:tcPr>
            <w:tcW w:w="1490" w:type="dxa"/>
            <w:shd w:val="clear" w:color="auto" w:fill="auto"/>
          </w:tcPr>
          <w:p w14:paraId="658B3B8E" w14:textId="77777777" w:rsidR="00C566CA" w:rsidRDefault="00C566CA" w:rsidP="00C566CA">
            <w:pPr>
              <w:jc w:val="center"/>
            </w:pPr>
            <w:r>
              <w:t>1</w:t>
            </w:r>
          </w:p>
        </w:tc>
        <w:tc>
          <w:tcPr>
            <w:tcW w:w="2071" w:type="dxa"/>
          </w:tcPr>
          <w:p w14:paraId="2978AB1A" w14:textId="77777777" w:rsidR="00C566CA" w:rsidRDefault="00C566CA" w:rsidP="00C566CA">
            <w:pPr>
              <w:jc w:val="center"/>
            </w:pPr>
            <w:r>
              <w:t>0,00 €</w:t>
            </w:r>
          </w:p>
        </w:tc>
      </w:tr>
      <w:tr w:rsidR="00C566CA" w14:paraId="31A9920D" w14:textId="77777777" w:rsidTr="00CD2D19">
        <w:trPr>
          <w:cantSplit/>
        </w:trPr>
        <w:tc>
          <w:tcPr>
            <w:tcW w:w="6991"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2071" w:type="dxa"/>
            <w:shd w:val="clear" w:color="auto" w:fill="262626" w:themeFill="text1" w:themeFillTint="D9"/>
          </w:tcPr>
          <w:p w14:paraId="1253BDEB" w14:textId="77777777" w:rsidR="00C566CA" w:rsidRDefault="00C566CA" w:rsidP="00C566CA">
            <w:pPr>
              <w:jc w:val="center"/>
            </w:pPr>
            <w:r>
              <w:t>199, 00 €</w:t>
            </w:r>
          </w:p>
        </w:tc>
      </w:tr>
    </w:tbl>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06CE2102" w14:textId="77777777" w:rsidR="00CD2D19" w:rsidRDefault="00CD2D19" w:rsidP="00711285">
      <w:pPr>
        <w:pStyle w:val="Prrafodelista"/>
        <w:numPr>
          <w:ilvl w:val="0"/>
          <w:numId w:val="35"/>
        </w:numPr>
        <w:rPr>
          <w:b/>
        </w:rPr>
      </w:pPr>
      <w:r w:rsidRPr="00CD2D19">
        <w:rPr>
          <w:b/>
        </w:rPr>
        <w:lastRenderedPageBreak/>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0A2B9B81" w14:textId="77777777" w:rsidR="00D3502C" w:rsidRDefault="00D3502C" w:rsidP="009F2C9A">
      <w:pPr>
        <w:pStyle w:val="Ttulo4"/>
      </w:pPr>
      <w:r>
        <w:t>Análisis de costes - beneficio</w:t>
      </w:r>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r>
        <w:lastRenderedPageBreak/>
        <w:t>Especificación de requisitos</w:t>
      </w:r>
    </w:p>
    <w:p w14:paraId="757E6D5C" w14:textId="77777777" w:rsidR="008E2418" w:rsidRDefault="008E2418" w:rsidP="008E2418">
      <w:pPr>
        <w:pStyle w:val="Ttulo2"/>
      </w:pPr>
      <w:r>
        <w:t>Introducción</w:t>
      </w:r>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r>
        <w:t>Requisitos funcionales</w:t>
      </w:r>
    </w:p>
    <w:p w14:paraId="6CCEA984" w14:textId="77777777" w:rsidR="001742FA" w:rsidRPr="001742FA" w:rsidRDefault="008E2418" w:rsidP="001742FA">
      <w:pPr>
        <w:pStyle w:val="Ttulo3"/>
      </w:pPr>
      <w:r>
        <w:t>Propios de Moodle</w:t>
      </w:r>
    </w:p>
    <w:p w14:paraId="4F4A1AA6" w14:textId="77777777" w:rsidR="001742FA" w:rsidRDefault="001742FA" w:rsidP="001742FA">
      <w:pPr>
        <w:pStyle w:val="Ttulo4"/>
      </w:pPr>
      <w:r>
        <w:t>Rol profesor</w:t>
      </w:r>
    </w:p>
    <w:p w14:paraId="6D505E49" w14:textId="1B3F3E7F"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14:paraId="3F3DFB4C" w14:textId="6361FFA1"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url,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r>
        <w:t xml:space="preserve">Propios de la aplicación </w:t>
      </w:r>
      <w:r w:rsidR="00115546">
        <w:t>web</w:t>
      </w:r>
    </w:p>
    <w:p w14:paraId="71B209E2" w14:textId="77777777" w:rsidR="001742FA" w:rsidRDefault="001742FA" w:rsidP="001742FA">
      <w:pPr>
        <w:pStyle w:val="Ttulo4"/>
      </w:pPr>
      <w:r>
        <w:t>Rol profesor</w:t>
      </w:r>
    </w:p>
    <w:p w14:paraId="56321AB0" w14:textId="77777777"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681733"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r w:rsidR="00096357">
        <w:t xml:space="preserve"> Además también podrá incluir comentarios a la práctica que va a subir.</w:t>
      </w:r>
    </w:p>
    <w:p w14:paraId="6AF5D41F" w14:textId="77777777" w:rsidR="00681733" w:rsidRPr="00B92510" w:rsidRDefault="0054055C" w:rsidP="00711285">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77777777" w:rsidR="00B71630" w:rsidRPr="00B92510"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14:paraId="6A64E826" w14:textId="2051ED03" w:rsidR="00645B80" w:rsidRPr="00725613" w:rsidRDefault="0054055C" w:rsidP="00711285">
      <w:pPr>
        <w:pStyle w:val="Prrafodelista"/>
        <w:numPr>
          <w:ilvl w:val="0"/>
          <w:numId w:val="10"/>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14:paraId="3C2AE939" w14:textId="77777777" w:rsidR="004B7E73" w:rsidRPr="004B7E73" w:rsidRDefault="00645B80" w:rsidP="004B7E73">
      <w:pPr>
        <w:pStyle w:val="Ttulo3"/>
      </w:pPr>
      <w:r>
        <w:t>Requisitos de restricción</w:t>
      </w:r>
    </w:p>
    <w:p w14:paraId="55420D5E" w14:textId="77777777" w:rsidR="00645B80" w:rsidRPr="00A203AC" w:rsidRDefault="00A203AC" w:rsidP="00711285">
      <w:pPr>
        <w:pStyle w:val="Prrafodelista"/>
        <w:numPr>
          <w:ilvl w:val="0"/>
          <w:numId w:val="12"/>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14:paraId="6207AAEF" w14:textId="66E7E674" w:rsidR="00A203AC" w:rsidRPr="00725613" w:rsidRDefault="00A203AC" w:rsidP="00711285">
      <w:pPr>
        <w:pStyle w:val="Prrafodelista"/>
        <w:numPr>
          <w:ilvl w:val="0"/>
          <w:numId w:val="12"/>
        </w:numPr>
        <w:rPr>
          <w:b/>
        </w:rPr>
      </w:pPr>
      <w:r>
        <w:rPr>
          <w:b/>
        </w:rPr>
        <w:t xml:space="preserve">RR-02: </w:t>
      </w:r>
      <w:r w:rsidR="004B7E73">
        <w:t xml:space="preserve">La aplicación sólo permite trabajar con test y prácticas escritas en Java, </w:t>
      </w:r>
      <w:r w:rsidR="00725613">
        <w:t xml:space="preserve">en este momento no </w:t>
      </w:r>
      <w:r w:rsidR="004B7E73">
        <w:t xml:space="preserve"> soporta otros lenguajes de programación.</w:t>
      </w:r>
    </w:p>
    <w:p w14:paraId="6980CEFF" w14:textId="5B357C16" w:rsidR="00725613" w:rsidRPr="004B7E73" w:rsidRDefault="00725613" w:rsidP="00711285">
      <w:pPr>
        <w:pStyle w:val="Prrafodelista"/>
        <w:numPr>
          <w:ilvl w:val="0"/>
          <w:numId w:val="12"/>
        </w:numPr>
        <w:rPr>
          <w:b/>
        </w:rPr>
      </w:pPr>
      <w:r>
        <w:rPr>
          <w:b/>
        </w:rPr>
        <w:t xml:space="preserve">RR-03: </w:t>
      </w:r>
      <w:r>
        <w:t>La aplicación prohíbe que los alumnos accedan al panel del profesor y de la misma manera el profesor tampoco puede acceder al panel de los alumnos.</w:t>
      </w:r>
    </w:p>
    <w:p w14:paraId="5B358038" w14:textId="77777777" w:rsidR="004B7E73" w:rsidRDefault="004B7E73" w:rsidP="004B7E73">
      <w:pPr>
        <w:ind w:left="360"/>
        <w:rPr>
          <w:b/>
        </w:rPr>
      </w:pPr>
    </w:p>
    <w:p w14:paraId="2E84C5AD" w14:textId="77777777" w:rsidR="004B7E73" w:rsidRPr="004B7E73" w:rsidRDefault="004B7E73" w:rsidP="004B7E73">
      <w:pPr>
        <w:ind w:left="360"/>
        <w:rPr>
          <w:b/>
        </w:rPr>
      </w:pPr>
    </w:p>
    <w:p w14:paraId="36A055D0" w14:textId="77777777" w:rsidR="008E2418" w:rsidRDefault="008E2418" w:rsidP="008E2418">
      <w:pPr>
        <w:pStyle w:val="Ttulo2"/>
      </w:pPr>
      <w:r>
        <w:lastRenderedPageBreak/>
        <w:t>Requisitos no funcionales</w:t>
      </w:r>
    </w:p>
    <w:p w14:paraId="4008EFD8" w14:textId="77777777" w:rsidR="008E2418" w:rsidRPr="00E80591"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382AC8"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64CEAD29" w14:textId="77777777" w:rsidR="00115546" w:rsidRDefault="00115546" w:rsidP="00115546">
      <w:pPr>
        <w:pStyle w:val="Ttulo2"/>
      </w:pPr>
      <w:r>
        <w:t>Diagrama de casos de uso</w:t>
      </w:r>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77777777" w:rsidR="00115546" w:rsidRDefault="00115546" w:rsidP="00115546">
      <w:r>
        <w:t>Para facilitar la comprensión y la visualización, se va a utilizar un color diferente para diferenciar los casos de uso que van a pertenecer a las dos partes involucradas en la aplicación:</w:t>
      </w:r>
    </w:p>
    <w:p w14:paraId="039ECBC5" w14:textId="77777777" w:rsidR="00115546" w:rsidRDefault="00115546" w:rsidP="00711285">
      <w:pPr>
        <w:pStyle w:val="Prrafodelista"/>
        <w:numPr>
          <w:ilvl w:val="0"/>
          <w:numId w:val="13"/>
        </w:numPr>
      </w:pPr>
      <w:r>
        <w:t>Las propias de Moodle</w:t>
      </w:r>
    </w:p>
    <w:p w14:paraId="7DFBF92A" w14:textId="77777777" w:rsidR="00115546" w:rsidRDefault="00BC7ED6" w:rsidP="00711285">
      <w:pPr>
        <w:pStyle w:val="Prrafodelista"/>
        <w:numPr>
          <w:ilvl w:val="0"/>
          <w:numId w:val="13"/>
        </w:numPr>
      </w:pPr>
      <w:r>
        <w:t>Las propias de la Aplicación web</w:t>
      </w:r>
    </w:p>
    <w:p w14:paraId="4692ADBA" w14:textId="77777777"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14:paraId="041FA0F3" w14:textId="77777777" w:rsidR="009B2268" w:rsidRDefault="009B2268" w:rsidP="009B2268">
      <w:pPr>
        <w:jc w:val="center"/>
      </w:pPr>
      <w:r w:rsidRPr="009B2268">
        <w:rPr>
          <w:noProof/>
          <w:lang w:eastAsia="es-ES"/>
        </w:rPr>
        <w:drawing>
          <wp:inline distT="0" distB="0" distL="0" distR="0" wp14:anchorId="57348CB7" wp14:editId="16073C19">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67F8500F" w14:textId="77777777" w:rsidR="00EF165C" w:rsidRDefault="00B92510" w:rsidP="00EF165C">
      <w:pPr>
        <w:pStyle w:val="Cuerpo"/>
        <w:jc w:val="center"/>
      </w:pPr>
      <w:r w:rsidRPr="00B92510">
        <w:rPr>
          <w:noProof/>
          <w:lang w:eastAsia="es-ES"/>
        </w:rPr>
        <w:lastRenderedPageBreak/>
        <w:drawing>
          <wp:inline distT="0" distB="0" distL="0" distR="0" wp14:anchorId="2E9948F9" wp14:editId="499153A5">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14:paraId="3C244277" w14:textId="77777777" w:rsidR="00EF26E0" w:rsidRPr="00EF165C" w:rsidRDefault="00D00993" w:rsidP="00B92510">
      <w:pPr>
        <w:pStyle w:val="Cuerpo"/>
        <w:rPr>
          <w:b/>
        </w:rPr>
      </w:pPr>
      <w:r>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74B1E2E" w14:textId="6F18900B" w:rsidR="00B92510" w:rsidRDefault="00096357" w:rsidP="00B92510">
      <w:pPr>
        <w:pStyle w:val="Cuerpo"/>
        <w:jc w:val="center"/>
      </w:pPr>
      <w:r w:rsidRPr="00096357">
        <w:rPr>
          <w:noProof/>
          <w:lang w:eastAsia="es-ES"/>
        </w:rPr>
        <w:drawing>
          <wp:inline distT="0" distB="0" distL="0" distR="0" wp14:anchorId="4ADDBF19" wp14:editId="60A60EB0">
            <wp:extent cx="5008656" cy="4701396"/>
            <wp:effectExtent l="0" t="0" r="1905" b="4445"/>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628" t="5484" r="12910" b="7367"/>
                    <a:stretch/>
                  </pic:blipFill>
                  <pic:spPr bwMode="auto">
                    <a:xfrm>
                      <a:off x="0" y="0"/>
                      <a:ext cx="5032199" cy="4723494"/>
                    </a:xfrm>
                    <a:prstGeom prst="rect">
                      <a:avLst/>
                    </a:prstGeom>
                    <a:noFill/>
                    <a:ln>
                      <a:noFill/>
                    </a:ln>
                    <a:extLst>
                      <a:ext uri="{53640926-AAD7-44D8-BBD7-CCE9431645EC}">
                        <a14:shadowObscured xmlns:a14="http://schemas.microsoft.com/office/drawing/2010/main"/>
                      </a:ext>
                    </a:extLst>
                  </pic:spPr>
                </pic:pic>
              </a:graphicData>
            </a:graphic>
          </wp:inline>
        </w:drawing>
      </w:r>
    </w:p>
    <w:p w14:paraId="1D2D964F" w14:textId="77777777" w:rsidR="00096357" w:rsidRDefault="00096357" w:rsidP="00B92510">
      <w:pPr>
        <w:pStyle w:val="Cuerpo"/>
        <w:jc w:val="center"/>
      </w:pPr>
    </w:p>
    <w:p w14:paraId="78EC0C5E" w14:textId="77777777" w:rsidR="00096357" w:rsidRDefault="00096357" w:rsidP="00B92510">
      <w:pPr>
        <w:pStyle w:val="Cuerpo"/>
        <w:jc w:val="center"/>
      </w:pPr>
    </w:p>
    <w:p w14:paraId="7F7DD240" w14:textId="34650EEE" w:rsidR="00E55FDE" w:rsidRPr="00E55FDE" w:rsidRDefault="00EF165C" w:rsidP="00711285">
      <w:pPr>
        <w:pStyle w:val="Cuerpo"/>
        <w:numPr>
          <w:ilvl w:val="1"/>
          <w:numId w:val="14"/>
        </w:numPr>
        <w:rPr>
          <w:u w:val="single"/>
        </w:rPr>
      </w:pPr>
      <w:r w:rsidRPr="00EF165C">
        <w:rPr>
          <w:u w:val="single"/>
        </w:rPr>
        <w:t>Rol alumno:</w:t>
      </w:r>
    </w:p>
    <w:p w14:paraId="45511DF3" w14:textId="1E505A93" w:rsidR="00E55FDE" w:rsidRDefault="00E55FDE" w:rsidP="00E55FDE">
      <w:pPr>
        <w:pStyle w:val="Cuerpo"/>
        <w:jc w:val="center"/>
        <w:rPr>
          <w:noProof/>
          <w:u w:val="single"/>
          <w:lang w:eastAsia="es-ES"/>
        </w:rPr>
      </w:pPr>
      <w:r>
        <w:rPr>
          <w:noProof/>
          <w:lang w:eastAsia="es-ES"/>
        </w:rPr>
        <w:drawing>
          <wp:inline distT="0" distB="0" distL="0" distR="0" wp14:anchorId="0BAF6C0F" wp14:editId="6ABC6CD3">
            <wp:extent cx="5717920" cy="4710022"/>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2359" cy="4713679"/>
                    </a:xfrm>
                    <a:prstGeom prst="rect">
                      <a:avLst/>
                    </a:prstGeom>
                  </pic:spPr>
                </pic:pic>
              </a:graphicData>
            </a:graphic>
          </wp:inline>
        </w:drawing>
      </w:r>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r>
        <w:lastRenderedPageBreak/>
        <w:t>Plantillas de casos de uso</w:t>
      </w:r>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14:paraId="6CBFEEEC" w14:textId="77777777" w:rsidTr="00F64894">
        <w:trPr>
          <w:cantSplit/>
        </w:trPr>
        <w:tc>
          <w:tcPr>
            <w:tcW w:w="3603"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64894">
        <w:trPr>
          <w:cantSplit/>
        </w:trPr>
        <w:tc>
          <w:tcPr>
            <w:tcW w:w="3603" w:type="dxa"/>
            <w:shd w:val="clear" w:color="auto" w:fill="auto"/>
            <w:vAlign w:val="center"/>
          </w:tcPr>
          <w:p w14:paraId="1A3DBCDD" w14:textId="77777777" w:rsidR="003C776D" w:rsidRPr="003C776D" w:rsidRDefault="003C776D" w:rsidP="003C776D">
            <w:pPr>
              <w:rPr>
                <w:b/>
              </w:rPr>
            </w:pPr>
            <w:r w:rsidRPr="003C776D">
              <w:rPr>
                <w:b/>
              </w:rPr>
              <w:t>Descripción</w:t>
            </w:r>
          </w:p>
        </w:tc>
        <w:tc>
          <w:tcPr>
            <w:tcW w:w="4891"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64894">
        <w:trPr>
          <w:cantSplit/>
        </w:trPr>
        <w:tc>
          <w:tcPr>
            <w:tcW w:w="3603"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4891"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64894">
        <w:trPr>
          <w:cantSplit/>
        </w:trPr>
        <w:tc>
          <w:tcPr>
            <w:tcW w:w="3603"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759" w:type="dxa"/>
            <w:shd w:val="clear" w:color="auto" w:fill="auto"/>
          </w:tcPr>
          <w:p w14:paraId="29A533E1" w14:textId="77777777" w:rsidR="003C776D" w:rsidRDefault="003C776D" w:rsidP="003C776D">
            <w:r>
              <w:t>Paso</w:t>
            </w:r>
          </w:p>
        </w:tc>
        <w:tc>
          <w:tcPr>
            <w:tcW w:w="4132" w:type="dxa"/>
            <w:shd w:val="clear" w:color="auto" w:fill="auto"/>
          </w:tcPr>
          <w:p w14:paraId="41C40B51" w14:textId="77777777" w:rsidR="003C776D" w:rsidRDefault="003C776D" w:rsidP="003C776D">
            <w:r>
              <w:t>Acción</w:t>
            </w:r>
          </w:p>
        </w:tc>
      </w:tr>
      <w:tr w:rsidR="003C776D" w14:paraId="077CD35D" w14:textId="77777777" w:rsidTr="00F64894">
        <w:trPr>
          <w:cantSplit/>
        </w:trPr>
        <w:tc>
          <w:tcPr>
            <w:tcW w:w="3603" w:type="dxa"/>
            <w:vMerge/>
            <w:shd w:val="clear" w:color="auto" w:fill="auto"/>
            <w:vAlign w:val="center"/>
          </w:tcPr>
          <w:p w14:paraId="3AADE66E" w14:textId="77777777" w:rsidR="003C776D" w:rsidRPr="003C776D" w:rsidRDefault="003C776D" w:rsidP="003C776D">
            <w:pPr>
              <w:rPr>
                <w:b/>
              </w:rPr>
            </w:pPr>
          </w:p>
        </w:tc>
        <w:tc>
          <w:tcPr>
            <w:tcW w:w="759" w:type="dxa"/>
            <w:shd w:val="clear" w:color="auto" w:fill="auto"/>
            <w:vAlign w:val="center"/>
          </w:tcPr>
          <w:p w14:paraId="3C6DE29A" w14:textId="77777777" w:rsidR="003C776D" w:rsidRDefault="003C776D" w:rsidP="003C776D">
            <w:r>
              <w:t>1</w:t>
            </w:r>
          </w:p>
        </w:tc>
        <w:tc>
          <w:tcPr>
            <w:tcW w:w="4132"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2C55174" w14:textId="77777777" w:rsidTr="00F64894">
        <w:trPr>
          <w:cantSplit/>
        </w:trPr>
        <w:tc>
          <w:tcPr>
            <w:tcW w:w="3603" w:type="dxa"/>
            <w:vMerge/>
            <w:shd w:val="clear" w:color="auto" w:fill="auto"/>
            <w:vAlign w:val="center"/>
          </w:tcPr>
          <w:p w14:paraId="5AC54E28" w14:textId="77777777" w:rsidR="003C776D" w:rsidRPr="003C776D" w:rsidRDefault="003C776D" w:rsidP="003C776D">
            <w:pPr>
              <w:rPr>
                <w:b/>
              </w:rPr>
            </w:pPr>
          </w:p>
        </w:tc>
        <w:tc>
          <w:tcPr>
            <w:tcW w:w="759" w:type="dxa"/>
            <w:shd w:val="clear" w:color="auto" w:fill="auto"/>
            <w:vAlign w:val="center"/>
          </w:tcPr>
          <w:p w14:paraId="5E543749" w14:textId="77777777" w:rsidR="003C776D" w:rsidRDefault="003C776D" w:rsidP="003C776D">
            <w:r>
              <w:t>2</w:t>
            </w:r>
          </w:p>
        </w:tc>
        <w:tc>
          <w:tcPr>
            <w:tcW w:w="4132" w:type="dxa"/>
            <w:shd w:val="clear" w:color="auto" w:fill="auto"/>
          </w:tcPr>
          <w:p w14:paraId="5FD9D4CB" w14:textId="77777777" w:rsidR="003C776D" w:rsidRDefault="003C776D" w:rsidP="003C776D">
            <w:r>
              <w:t>Si &lt;condición&gt;, {el &lt;actor&gt; , el sistema} &lt;acción realizada por el actor o sistema&gt;&gt;, se realiza el caso de uso &lt; caso de uso RF-x&gt;</w:t>
            </w:r>
          </w:p>
        </w:tc>
      </w:tr>
      <w:tr w:rsidR="003C776D" w14:paraId="49B911FA" w14:textId="77777777" w:rsidTr="00F64894">
        <w:trPr>
          <w:cantSplit/>
        </w:trPr>
        <w:tc>
          <w:tcPr>
            <w:tcW w:w="3603" w:type="dxa"/>
            <w:vMerge/>
            <w:shd w:val="clear" w:color="auto" w:fill="auto"/>
            <w:vAlign w:val="center"/>
          </w:tcPr>
          <w:p w14:paraId="26D2A396" w14:textId="77777777" w:rsidR="003C776D" w:rsidRPr="003C776D" w:rsidRDefault="003C776D" w:rsidP="003C776D">
            <w:pPr>
              <w:rPr>
                <w:b/>
              </w:rPr>
            </w:pPr>
          </w:p>
        </w:tc>
        <w:tc>
          <w:tcPr>
            <w:tcW w:w="759" w:type="dxa"/>
            <w:shd w:val="clear" w:color="auto" w:fill="auto"/>
            <w:vAlign w:val="center"/>
          </w:tcPr>
          <w:p w14:paraId="79DA802A" w14:textId="77777777" w:rsidR="003C776D" w:rsidRDefault="003C776D" w:rsidP="003C776D">
            <w:r>
              <w:t>…</w:t>
            </w:r>
          </w:p>
        </w:tc>
        <w:tc>
          <w:tcPr>
            <w:tcW w:w="4132" w:type="dxa"/>
            <w:shd w:val="clear" w:color="auto" w:fill="auto"/>
          </w:tcPr>
          <w:p w14:paraId="4E73C0D2" w14:textId="77777777" w:rsidR="003C776D" w:rsidRDefault="003C776D" w:rsidP="003C776D">
            <w:r>
              <w:t>…</w:t>
            </w:r>
          </w:p>
        </w:tc>
      </w:tr>
      <w:tr w:rsidR="003C776D" w14:paraId="538EBDD7" w14:textId="77777777" w:rsidTr="00F64894">
        <w:trPr>
          <w:cantSplit/>
        </w:trPr>
        <w:tc>
          <w:tcPr>
            <w:tcW w:w="3603"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4891"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64894">
        <w:trPr>
          <w:cantSplit/>
        </w:trPr>
        <w:tc>
          <w:tcPr>
            <w:tcW w:w="3603"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759" w:type="dxa"/>
            <w:shd w:val="clear" w:color="auto" w:fill="auto"/>
          </w:tcPr>
          <w:p w14:paraId="29A373BF" w14:textId="77777777" w:rsidR="003C776D" w:rsidRDefault="003C776D" w:rsidP="003C776D">
            <w:r>
              <w:t>Paso</w:t>
            </w:r>
          </w:p>
        </w:tc>
        <w:tc>
          <w:tcPr>
            <w:tcW w:w="4132" w:type="dxa"/>
            <w:shd w:val="clear" w:color="auto" w:fill="auto"/>
          </w:tcPr>
          <w:p w14:paraId="7E9C1D28" w14:textId="77777777" w:rsidR="003C776D" w:rsidRDefault="003C776D" w:rsidP="003C776D">
            <w:r>
              <w:t>Acción</w:t>
            </w:r>
          </w:p>
        </w:tc>
      </w:tr>
      <w:tr w:rsidR="003C776D" w14:paraId="1EB8EB5E" w14:textId="77777777" w:rsidTr="00F64894">
        <w:trPr>
          <w:cantSplit/>
        </w:trPr>
        <w:tc>
          <w:tcPr>
            <w:tcW w:w="3603" w:type="dxa"/>
            <w:vMerge/>
            <w:shd w:val="clear" w:color="auto" w:fill="auto"/>
            <w:vAlign w:val="center"/>
          </w:tcPr>
          <w:p w14:paraId="0E7A37BC" w14:textId="77777777" w:rsidR="003C776D" w:rsidRPr="003C776D" w:rsidRDefault="003C776D" w:rsidP="003C776D">
            <w:pPr>
              <w:rPr>
                <w:b/>
              </w:rPr>
            </w:pPr>
          </w:p>
        </w:tc>
        <w:tc>
          <w:tcPr>
            <w:tcW w:w="759" w:type="dxa"/>
            <w:shd w:val="clear" w:color="auto" w:fill="auto"/>
            <w:vAlign w:val="center"/>
          </w:tcPr>
          <w:p w14:paraId="01B8ED95" w14:textId="77777777" w:rsidR="003C776D" w:rsidRDefault="003C776D" w:rsidP="003C776D">
            <w:r>
              <w:t>1</w:t>
            </w:r>
          </w:p>
        </w:tc>
        <w:tc>
          <w:tcPr>
            <w:tcW w:w="4132"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64894">
        <w:trPr>
          <w:cantSplit/>
        </w:trPr>
        <w:tc>
          <w:tcPr>
            <w:tcW w:w="3603" w:type="dxa"/>
            <w:vMerge/>
            <w:shd w:val="clear" w:color="auto" w:fill="auto"/>
            <w:vAlign w:val="center"/>
          </w:tcPr>
          <w:p w14:paraId="372A3643" w14:textId="77777777" w:rsidR="003C776D" w:rsidRPr="003C776D" w:rsidRDefault="003C776D" w:rsidP="003C776D">
            <w:pPr>
              <w:rPr>
                <w:b/>
              </w:rPr>
            </w:pPr>
          </w:p>
        </w:tc>
        <w:tc>
          <w:tcPr>
            <w:tcW w:w="759" w:type="dxa"/>
            <w:shd w:val="clear" w:color="auto" w:fill="auto"/>
            <w:vAlign w:val="center"/>
          </w:tcPr>
          <w:p w14:paraId="69707C42" w14:textId="77777777" w:rsidR="003C776D" w:rsidRDefault="003C776D" w:rsidP="003C776D">
            <w:r>
              <w:t>…</w:t>
            </w:r>
          </w:p>
        </w:tc>
        <w:tc>
          <w:tcPr>
            <w:tcW w:w="4132" w:type="dxa"/>
            <w:shd w:val="clear" w:color="auto" w:fill="auto"/>
          </w:tcPr>
          <w:p w14:paraId="1B5BDA9A" w14:textId="77777777" w:rsidR="003C776D" w:rsidRDefault="003C776D" w:rsidP="003C776D">
            <w:r>
              <w:t>…</w:t>
            </w:r>
          </w:p>
        </w:tc>
      </w:tr>
      <w:tr w:rsidR="003C776D" w14:paraId="6BD39BFB" w14:textId="77777777" w:rsidTr="00F64894">
        <w:trPr>
          <w:cantSplit/>
        </w:trPr>
        <w:tc>
          <w:tcPr>
            <w:tcW w:w="3603"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4891"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64894">
        <w:trPr>
          <w:cantSplit/>
        </w:trPr>
        <w:tc>
          <w:tcPr>
            <w:tcW w:w="3603" w:type="dxa"/>
            <w:shd w:val="clear" w:color="auto" w:fill="auto"/>
            <w:vAlign w:val="center"/>
          </w:tcPr>
          <w:p w14:paraId="3013D289" w14:textId="77777777" w:rsidR="003C776D" w:rsidRPr="003C776D" w:rsidRDefault="003C776D" w:rsidP="003C776D">
            <w:pPr>
              <w:rPr>
                <w:b/>
              </w:rPr>
            </w:pPr>
            <w:r w:rsidRPr="003C776D">
              <w:rPr>
                <w:b/>
              </w:rPr>
              <w:t>Frecuencia</w:t>
            </w:r>
          </w:p>
        </w:tc>
        <w:tc>
          <w:tcPr>
            <w:tcW w:w="4891" w:type="dxa"/>
            <w:gridSpan w:val="2"/>
            <w:shd w:val="clear" w:color="auto" w:fill="auto"/>
          </w:tcPr>
          <w:p w14:paraId="0380B068" w14:textId="77777777" w:rsidR="003C776D" w:rsidRDefault="00645B80" w:rsidP="003C776D">
            <w:r>
              <w:t>&lt;baja, media, alta&gt;</w:t>
            </w:r>
          </w:p>
        </w:tc>
      </w:tr>
      <w:tr w:rsidR="003C776D" w14:paraId="4B24E48B" w14:textId="77777777" w:rsidTr="00F64894">
        <w:trPr>
          <w:cantSplit/>
        </w:trPr>
        <w:tc>
          <w:tcPr>
            <w:tcW w:w="3603"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4891" w:type="dxa"/>
            <w:gridSpan w:val="2"/>
            <w:shd w:val="clear" w:color="auto" w:fill="E7E6E6" w:themeFill="background2"/>
          </w:tcPr>
          <w:p w14:paraId="026A82B4" w14:textId="77777777" w:rsidR="003C776D" w:rsidRDefault="003C776D" w:rsidP="003C776D">
            <w:r>
              <w:t>&lt;baja, media, alta&gt;</w:t>
            </w:r>
          </w:p>
        </w:tc>
      </w:tr>
    </w:tbl>
    <w:p w14:paraId="61608854" w14:textId="77777777" w:rsidR="003C776D" w:rsidRDefault="003C776D" w:rsidP="003C776D"/>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77777777"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Si introduce alguno de los parámetros (URL, key, se</w:t>
            </w:r>
            <w:r w:rsidR="00C63806">
              <w:t>cret)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060070">
            <w:r>
              <w:t>Alta</w:t>
            </w:r>
            <w:r w:rsidR="00645B80">
              <w:t>.</w:t>
            </w:r>
          </w:p>
        </w:tc>
      </w:tr>
    </w:tbl>
    <w:p w14:paraId="7A5F9430" w14:textId="77777777" w:rsidR="00115546" w:rsidRDefault="00115546" w:rsidP="00115546"/>
    <w:p w14:paraId="67FFCFF6" w14:textId="5BD9F96A" w:rsidR="006A14CA" w:rsidRDefault="00E55FDE" w:rsidP="00115546">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6478E78E" w14:textId="77777777" w:rsidTr="00D84C19">
        <w:trPr>
          <w:cantSplit/>
        </w:trPr>
        <w:tc>
          <w:tcPr>
            <w:tcW w:w="3598"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4886"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D84C19">
        <w:trPr>
          <w:cantSplit/>
        </w:trPr>
        <w:tc>
          <w:tcPr>
            <w:tcW w:w="3598" w:type="dxa"/>
            <w:shd w:val="clear" w:color="auto" w:fill="auto"/>
            <w:vAlign w:val="center"/>
          </w:tcPr>
          <w:p w14:paraId="0D5820CF" w14:textId="77777777" w:rsidR="006A14CA" w:rsidRPr="003C776D" w:rsidRDefault="006A14CA" w:rsidP="00D84C19">
            <w:pPr>
              <w:rPr>
                <w:b/>
              </w:rPr>
            </w:pPr>
            <w:r w:rsidRPr="003C776D">
              <w:rPr>
                <w:b/>
              </w:rPr>
              <w:t>Descripción</w:t>
            </w:r>
          </w:p>
        </w:tc>
        <w:tc>
          <w:tcPr>
            <w:tcW w:w="4886"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D84C19">
        <w:trPr>
          <w:cantSplit/>
        </w:trPr>
        <w:tc>
          <w:tcPr>
            <w:tcW w:w="3598"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D84C19">
        <w:trPr>
          <w:cantSplit/>
        </w:trPr>
        <w:tc>
          <w:tcPr>
            <w:tcW w:w="3598"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759" w:type="dxa"/>
            <w:shd w:val="clear" w:color="auto" w:fill="auto"/>
          </w:tcPr>
          <w:p w14:paraId="0A2C5040" w14:textId="77777777" w:rsidR="006A14CA" w:rsidRDefault="006A14CA" w:rsidP="00D84C19">
            <w:r>
              <w:t>Paso</w:t>
            </w:r>
          </w:p>
        </w:tc>
        <w:tc>
          <w:tcPr>
            <w:tcW w:w="4127" w:type="dxa"/>
            <w:shd w:val="clear" w:color="auto" w:fill="auto"/>
          </w:tcPr>
          <w:p w14:paraId="610F69A3" w14:textId="77777777" w:rsidR="006A14CA" w:rsidRDefault="006A14CA" w:rsidP="00D84C19">
            <w:r>
              <w:t>Acción</w:t>
            </w:r>
          </w:p>
        </w:tc>
      </w:tr>
      <w:tr w:rsidR="006A14CA" w14:paraId="2B206D74" w14:textId="77777777" w:rsidTr="00D84C19">
        <w:trPr>
          <w:cantSplit/>
        </w:trPr>
        <w:tc>
          <w:tcPr>
            <w:tcW w:w="3598" w:type="dxa"/>
            <w:vMerge/>
            <w:shd w:val="clear" w:color="auto" w:fill="auto"/>
            <w:vAlign w:val="center"/>
          </w:tcPr>
          <w:p w14:paraId="6C606B27" w14:textId="77777777" w:rsidR="006A14CA" w:rsidRPr="003C776D" w:rsidRDefault="006A14CA" w:rsidP="00D84C19">
            <w:pPr>
              <w:rPr>
                <w:b/>
              </w:rPr>
            </w:pPr>
          </w:p>
        </w:tc>
        <w:tc>
          <w:tcPr>
            <w:tcW w:w="759" w:type="dxa"/>
            <w:shd w:val="clear" w:color="auto" w:fill="auto"/>
            <w:vAlign w:val="center"/>
          </w:tcPr>
          <w:p w14:paraId="49FBA995" w14:textId="77777777" w:rsidR="006A14CA" w:rsidRDefault="006A14CA" w:rsidP="00D84C19">
            <w:r>
              <w:t>1</w:t>
            </w:r>
          </w:p>
        </w:tc>
        <w:tc>
          <w:tcPr>
            <w:tcW w:w="4127" w:type="dxa"/>
            <w:shd w:val="clear" w:color="auto" w:fill="auto"/>
          </w:tcPr>
          <w:p w14:paraId="56A5A10E" w14:textId="77777777"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14:paraId="74C13C89" w14:textId="77777777" w:rsidTr="00D84C19">
        <w:trPr>
          <w:cantSplit/>
        </w:trPr>
        <w:tc>
          <w:tcPr>
            <w:tcW w:w="3598"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D84C19">
        <w:trPr>
          <w:cantSplit/>
        </w:trPr>
        <w:tc>
          <w:tcPr>
            <w:tcW w:w="3598"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759" w:type="dxa"/>
            <w:shd w:val="clear" w:color="auto" w:fill="auto"/>
          </w:tcPr>
          <w:p w14:paraId="077CFFA8" w14:textId="77777777" w:rsidR="006A14CA" w:rsidRDefault="006A14CA" w:rsidP="00D84C19">
            <w:r>
              <w:t>Paso</w:t>
            </w:r>
          </w:p>
        </w:tc>
        <w:tc>
          <w:tcPr>
            <w:tcW w:w="4127" w:type="dxa"/>
            <w:shd w:val="clear" w:color="auto" w:fill="auto"/>
          </w:tcPr>
          <w:p w14:paraId="61688108" w14:textId="77777777" w:rsidR="006A14CA" w:rsidRDefault="006A14CA" w:rsidP="00D84C19">
            <w:r>
              <w:t>Acción</w:t>
            </w:r>
          </w:p>
        </w:tc>
      </w:tr>
      <w:tr w:rsidR="006A14CA" w14:paraId="5C9C1879" w14:textId="77777777" w:rsidTr="00D84C19">
        <w:trPr>
          <w:cantSplit/>
        </w:trPr>
        <w:tc>
          <w:tcPr>
            <w:tcW w:w="3598" w:type="dxa"/>
            <w:vMerge/>
            <w:shd w:val="clear" w:color="auto" w:fill="auto"/>
            <w:vAlign w:val="center"/>
          </w:tcPr>
          <w:p w14:paraId="6AE5218D" w14:textId="77777777" w:rsidR="006A14CA" w:rsidRPr="003C776D" w:rsidRDefault="006A14CA" w:rsidP="00D84C19">
            <w:pPr>
              <w:rPr>
                <w:b/>
              </w:rPr>
            </w:pPr>
          </w:p>
        </w:tc>
        <w:tc>
          <w:tcPr>
            <w:tcW w:w="759" w:type="dxa"/>
            <w:shd w:val="clear" w:color="auto" w:fill="auto"/>
            <w:vAlign w:val="center"/>
          </w:tcPr>
          <w:p w14:paraId="73450672" w14:textId="77777777" w:rsidR="006A14CA" w:rsidRDefault="006A14CA" w:rsidP="00D84C19">
            <w:r>
              <w:t>1</w:t>
            </w:r>
          </w:p>
        </w:tc>
        <w:tc>
          <w:tcPr>
            <w:tcW w:w="4127"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D84C19">
        <w:trPr>
          <w:cantSplit/>
        </w:trPr>
        <w:tc>
          <w:tcPr>
            <w:tcW w:w="3598"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D84C19">
        <w:trPr>
          <w:cantSplit/>
        </w:trPr>
        <w:tc>
          <w:tcPr>
            <w:tcW w:w="3598" w:type="dxa"/>
            <w:shd w:val="clear" w:color="auto" w:fill="auto"/>
            <w:vAlign w:val="center"/>
          </w:tcPr>
          <w:p w14:paraId="438A9947" w14:textId="77777777" w:rsidR="006A14CA" w:rsidRPr="003C776D" w:rsidRDefault="006A14CA" w:rsidP="00D84C19">
            <w:pPr>
              <w:rPr>
                <w:b/>
              </w:rPr>
            </w:pPr>
            <w:r w:rsidRPr="003C776D">
              <w:rPr>
                <w:b/>
              </w:rPr>
              <w:t>Frecuencia</w:t>
            </w:r>
          </w:p>
        </w:tc>
        <w:tc>
          <w:tcPr>
            <w:tcW w:w="4886" w:type="dxa"/>
            <w:gridSpan w:val="2"/>
            <w:shd w:val="clear" w:color="auto" w:fill="auto"/>
          </w:tcPr>
          <w:p w14:paraId="37270C90" w14:textId="77777777" w:rsidR="006A14CA" w:rsidRDefault="00645B80" w:rsidP="00D84C19">
            <w:r>
              <w:t>Baja.</w:t>
            </w:r>
          </w:p>
        </w:tc>
      </w:tr>
      <w:tr w:rsidR="006A14CA" w14:paraId="1C158E12" w14:textId="77777777" w:rsidTr="00D84C19">
        <w:trPr>
          <w:cantSplit/>
        </w:trPr>
        <w:tc>
          <w:tcPr>
            <w:tcW w:w="3598"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58DFC857" w14:textId="77777777" w:rsidR="006A14CA" w:rsidRDefault="00C63806" w:rsidP="00D84C19">
            <w:r>
              <w:t>Media</w:t>
            </w:r>
            <w:r w:rsidR="00645B80">
              <w:t>.</w:t>
            </w:r>
          </w:p>
        </w:tc>
      </w:tr>
    </w:tbl>
    <w:p w14:paraId="2260AD8F" w14:textId="77777777" w:rsidR="00C63806" w:rsidRDefault="00C63806" w:rsidP="00115546"/>
    <w:p w14:paraId="71EEFBEC" w14:textId="77777777"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777777"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D84C19">
            <w:r>
              <w:t>Alta</w:t>
            </w:r>
            <w:r w:rsidR="00645B80">
              <w:t>.</w:t>
            </w:r>
          </w:p>
        </w:tc>
      </w:tr>
    </w:tbl>
    <w:p w14:paraId="442311C3" w14:textId="77777777" w:rsidR="00170FC9" w:rsidRDefault="00C63806" w:rsidP="00170FC9">
      <w:pPr>
        <w:pStyle w:val="Ttulo4"/>
      </w:pPr>
      <w:r>
        <w:lastRenderedPageBreak/>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77777777" w:rsidR="00A4283A" w:rsidRDefault="00C60BF7" w:rsidP="004474DE">
            <w:r>
              <w:t>El profesor queda registrado.</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C60BF7">
            <w:r>
              <w:t>Alta.</w:t>
            </w:r>
          </w:p>
        </w:tc>
      </w:tr>
    </w:tbl>
    <w:p w14:paraId="69C9CD0D" w14:textId="77777777" w:rsidR="0072584A" w:rsidRDefault="0072584A" w:rsidP="00A4283A"/>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77777777" w:rsidR="00A23A76" w:rsidRDefault="00A23A76" w:rsidP="004474DE">
            <w:r>
              <w:t>Pincha en el botón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4474DE">
            <w:r>
              <w:t>Media</w:t>
            </w:r>
            <w:r w:rsidR="00A4283A">
              <w:t>.</w:t>
            </w:r>
          </w:p>
        </w:tc>
      </w:tr>
    </w:tbl>
    <w:p w14:paraId="77C880B8" w14:textId="77777777" w:rsidR="00A75F11" w:rsidRDefault="00A75F11" w:rsidP="00A4283A"/>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356356C7"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El profesor selecciona el fichero z</w:t>
            </w:r>
            <w:r w:rsidR="00E55FDE">
              <w:t>ip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77777777" w:rsidR="0054055C" w:rsidRDefault="0054055C" w:rsidP="00E03823">
            <w:r>
              <w:t>Pincha en el botón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A75F11" w14:paraId="31B91C97" w14:textId="77777777" w:rsidTr="004474DE">
        <w:trPr>
          <w:cantSplit/>
        </w:trPr>
        <w:tc>
          <w:tcPr>
            <w:tcW w:w="3598" w:type="dxa"/>
            <w:vMerge w:val="restart"/>
            <w:shd w:val="clear" w:color="auto" w:fill="auto"/>
            <w:vAlign w:val="center"/>
          </w:tcPr>
          <w:p w14:paraId="4FA9FB4B" w14:textId="77777777" w:rsidR="00A75F11" w:rsidRPr="003C776D" w:rsidRDefault="00A75F11" w:rsidP="004474DE">
            <w:pPr>
              <w:rPr>
                <w:b/>
              </w:rPr>
            </w:pPr>
            <w:r w:rsidRPr="003C776D">
              <w:rPr>
                <w:b/>
                <w:caps/>
              </w:rPr>
              <w:t>Excepciones</w:t>
            </w:r>
          </w:p>
        </w:tc>
        <w:tc>
          <w:tcPr>
            <w:tcW w:w="759" w:type="dxa"/>
            <w:shd w:val="clear" w:color="auto" w:fill="auto"/>
          </w:tcPr>
          <w:p w14:paraId="471A4F60" w14:textId="77777777" w:rsidR="00A75F11" w:rsidRDefault="00A75F11" w:rsidP="004474DE">
            <w:r>
              <w:t>Paso</w:t>
            </w:r>
          </w:p>
        </w:tc>
        <w:tc>
          <w:tcPr>
            <w:tcW w:w="4127" w:type="dxa"/>
            <w:shd w:val="clear" w:color="auto" w:fill="auto"/>
          </w:tcPr>
          <w:p w14:paraId="5763FBA0" w14:textId="77777777" w:rsidR="00A75F11" w:rsidRDefault="00A75F11" w:rsidP="004474DE">
            <w:r>
              <w:t>Acción</w:t>
            </w:r>
          </w:p>
        </w:tc>
      </w:tr>
      <w:tr w:rsidR="00A75F11" w14:paraId="05D0D38D" w14:textId="77777777" w:rsidTr="004474DE">
        <w:trPr>
          <w:cantSplit/>
        </w:trPr>
        <w:tc>
          <w:tcPr>
            <w:tcW w:w="3598" w:type="dxa"/>
            <w:vMerge/>
            <w:shd w:val="clear" w:color="auto" w:fill="auto"/>
            <w:vAlign w:val="center"/>
          </w:tcPr>
          <w:p w14:paraId="258AA32D" w14:textId="77777777" w:rsidR="00A75F11" w:rsidRPr="003C776D" w:rsidRDefault="00A75F11" w:rsidP="004474DE">
            <w:pPr>
              <w:rPr>
                <w:b/>
              </w:rPr>
            </w:pPr>
          </w:p>
        </w:tc>
        <w:tc>
          <w:tcPr>
            <w:tcW w:w="759" w:type="dxa"/>
            <w:shd w:val="clear" w:color="auto" w:fill="auto"/>
            <w:vAlign w:val="center"/>
          </w:tcPr>
          <w:p w14:paraId="52A2B26A" w14:textId="77777777" w:rsidR="00A75F11" w:rsidRDefault="00A75F11" w:rsidP="004474DE">
            <w:r>
              <w:t>1</w:t>
            </w:r>
          </w:p>
        </w:tc>
        <w:tc>
          <w:tcPr>
            <w:tcW w:w="4127" w:type="dxa"/>
            <w:shd w:val="clear" w:color="auto" w:fill="auto"/>
          </w:tcPr>
          <w:p w14:paraId="46A367C5" w14:textId="77777777" w:rsidR="00A75F11" w:rsidRDefault="00E03823" w:rsidP="004474DE">
            <w:r>
              <w:t>El profesor no ha subido los test dentro de un fichero zip.</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4474DE">
            <w:r>
              <w:t>Alta</w:t>
            </w:r>
            <w:r w:rsidR="00A75F11">
              <w:t>.</w:t>
            </w:r>
          </w:p>
        </w:tc>
      </w:tr>
    </w:tbl>
    <w:p w14:paraId="239F723E" w14:textId="77777777" w:rsidR="004F742E" w:rsidRDefault="004F742E" w:rsidP="00170FC9"/>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lastRenderedPageBreak/>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D84C19">
            <w:r>
              <w:t>Media</w:t>
            </w:r>
            <w:r w:rsidR="00645B80">
              <w:t>.</w:t>
            </w:r>
          </w:p>
        </w:tc>
      </w:tr>
    </w:tbl>
    <w:p w14:paraId="41ED9919" w14:textId="77777777" w:rsidR="004F742E" w:rsidRDefault="004F742E" w:rsidP="00170FC9"/>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profesor podrá descargar todas las prácticas en formato zip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D84C19">
            <w:r>
              <w:t>Media</w:t>
            </w:r>
            <w:r w:rsidR="00645B80">
              <w:t>.</w:t>
            </w:r>
          </w:p>
        </w:tc>
      </w:tr>
    </w:tbl>
    <w:p w14:paraId="39F4C788" w14:textId="77777777" w:rsidR="00BC61DE" w:rsidRDefault="00BC61DE" w:rsidP="00170FC9"/>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4474DE">
            <w:r>
              <w:t>Media</w:t>
            </w:r>
            <w:r w:rsidR="004474DE">
              <w:t>.</w:t>
            </w:r>
          </w:p>
        </w:tc>
      </w:tr>
    </w:tbl>
    <w:p w14:paraId="31179B34" w14:textId="77777777" w:rsidR="00AC3475" w:rsidRDefault="00AC3475" w:rsidP="00170FC9"/>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54055C">
            <w:r>
              <w:t>Media.</w:t>
            </w:r>
          </w:p>
        </w:tc>
      </w:tr>
    </w:tbl>
    <w:p w14:paraId="415CE509" w14:textId="77777777" w:rsidR="0072584A" w:rsidRDefault="0072584A"/>
    <w:p w14:paraId="23CB50EE" w14:textId="77777777" w:rsidR="0072584A" w:rsidRPr="0054055C" w:rsidRDefault="0054055C" w:rsidP="00711285">
      <w:pPr>
        <w:pStyle w:val="Prrafodelista"/>
        <w:numPr>
          <w:ilvl w:val="0"/>
          <w:numId w:val="14"/>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El alumno podrá subir su práctica en un zip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El alumno selecciona la práctica zip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77777777" w:rsidR="0054055C" w:rsidRDefault="0054055C" w:rsidP="001B69A9">
            <w:r>
              <w:t>Pincha en el botón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El alumno no ha seleccionado una práctica con extensión zip.</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1B69A9">
            <w:r>
              <w:t>Alta.</w:t>
            </w:r>
          </w:p>
        </w:tc>
      </w:tr>
    </w:tbl>
    <w:p w14:paraId="33BC77B2" w14:textId="77777777" w:rsidR="0072584A" w:rsidRDefault="0072584A"/>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1B69A9">
            <w:r>
              <w:t>Alta.</w:t>
            </w:r>
          </w:p>
        </w:tc>
      </w:tr>
    </w:tbl>
    <w:p w14:paraId="25511065" w14:textId="77777777" w:rsidR="0072584A" w:rsidRDefault="0072584A"/>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B71179">
            <w:r>
              <w:t>Baja.</w:t>
            </w:r>
          </w:p>
        </w:tc>
      </w:tr>
    </w:tbl>
    <w:p w14:paraId="14DCCFD4" w14:textId="77777777" w:rsidR="00A23A76" w:rsidRDefault="00A23A76"/>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B71179">
            <w:r>
              <w:t>Alta.</w:t>
            </w:r>
          </w:p>
        </w:tc>
      </w:tr>
    </w:tbl>
    <w:p w14:paraId="6DDD7634" w14:textId="77777777" w:rsidR="00A23A76" w:rsidRDefault="00A23A76"/>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B71179">
            <w:r>
              <w:t>Alta.</w:t>
            </w:r>
          </w:p>
        </w:tc>
      </w:tr>
    </w:tbl>
    <w:p w14:paraId="0D894C9F" w14:textId="77777777" w:rsidR="007B41D2" w:rsidRDefault="007B41D2">
      <w:r>
        <w:lastRenderedPageBreak/>
        <w:br w:type="page"/>
      </w:r>
    </w:p>
    <w:p w14:paraId="674D2F60" w14:textId="77777777" w:rsidR="007B41D2" w:rsidRDefault="00A90A9A" w:rsidP="007B41D2">
      <w:pPr>
        <w:pStyle w:val="Ttulo1"/>
      </w:pPr>
      <w:r>
        <w:lastRenderedPageBreak/>
        <w:t>E</w:t>
      </w:r>
      <w:r w:rsidR="007B41D2">
        <w:t>specificación de diseño</w:t>
      </w:r>
    </w:p>
    <w:p w14:paraId="171F57E2" w14:textId="77777777" w:rsidR="007B41D2" w:rsidRDefault="00B71179" w:rsidP="007B41D2">
      <w:pPr>
        <w:pStyle w:val="Ttulo2"/>
      </w:pPr>
      <w:r>
        <w:t>Diseño de datos</w:t>
      </w:r>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r>
        <w:t>Base de datos</w:t>
      </w:r>
    </w:p>
    <w:p w14:paraId="6F63E846" w14:textId="77777777" w:rsidR="00B71179" w:rsidRDefault="00B71179" w:rsidP="00B71179">
      <w:pPr>
        <w:pStyle w:val="Ttulo4"/>
      </w:pPr>
      <w:r>
        <w:t>Modelo relacional</w:t>
      </w:r>
    </w:p>
    <w:p w14:paraId="66D2B752" w14:textId="77777777" w:rsidR="00B71179" w:rsidRDefault="00157CF3" w:rsidP="00FE3480">
      <w:pPr>
        <w:jc w:val="center"/>
      </w:pPr>
      <w:r w:rsidRPr="00157CF3">
        <w:rPr>
          <w:noProof/>
          <w:lang w:eastAsia="es-ES"/>
        </w:rPr>
        <w:drawing>
          <wp:inline distT="0" distB="0" distL="0" distR="0" wp14:anchorId="042DA9C2" wp14:editId="66D63451">
            <wp:extent cx="6071191" cy="3993544"/>
            <wp:effectExtent l="0" t="0" r="6350" b="6985"/>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029" cy="4000673"/>
                    </a:xfrm>
                    <a:prstGeom prst="rect">
                      <a:avLst/>
                    </a:prstGeom>
                    <a:noFill/>
                    <a:ln>
                      <a:noFill/>
                    </a:ln>
                  </pic:spPr>
                </pic:pic>
              </a:graphicData>
            </a:graphic>
          </wp:inline>
        </w:drawing>
      </w:r>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711285">
      <w:pPr>
        <w:pStyle w:val="Prrafodelista"/>
        <w:numPr>
          <w:ilvl w:val="0"/>
          <w:numId w:val="14"/>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14:paraId="155C4BED" w14:textId="77777777" w:rsidTr="004B7E73">
        <w:trPr>
          <w:cantSplit/>
        </w:trPr>
        <w:tc>
          <w:tcPr>
            <w:tcW w:w="1975"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2455" w:type="dxa"/>
            <w:shd w:val="clear" w:color="auto" w:fill="E7E6E6" w:themeFill="background2"/>
          </w:tcPr>
          <w:p w14:paraId="67AA9790" w14:textId="77777777" w:rsidR="00380B7E" w:rsidRDefault="00380B7E" w:rsidP="004B7E73">
            <w:pPr>
              <w:jc w:val="center"/>
              <w:rPr>
                <w:b/>
              </w:rPr>
            </w:pPr>
            <w:r>
              <w:rPr>
                <w:b/>
              </w:rPr>
              <w:t>Tipo</w:t>
            </w:r>
          </w:p>
        </w:tc>
        <w:tc>
          <w:tcPr>
            <w:tcW w:w="4678"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4B7E73">
        <w:trPr>
          <w:cantSplit/>
        </w:trPr>
        <w:tc>
          <w:tcPr>
            <w:tcW w:w="1975" w:type="dxa"/>
            <w:shd w:val="clear" w:color="auto" w:fill="auto"/>
            <w:vAlign w:val="center"/>
          </w:tcPr>
          <w:p w14:paraId="10D975FA" w14:textId="77777777" w:rsidR="00380B7E" w:rsidRPr="00777B95" w:rsidRDefault="00380B7E" w:rsidP="004B7E73">
            <w:pPr>
              <w:jc w:val="center"/>
            </w:pPr>
            <w:r>
              <w:t>id</w:t>
            </w:r>
          </w:p>
        </w:tc>
        <w:tc>
          <w:tcPr>
            <w:tcW w:w="2455" w:type="dxa"/>
          </w:tcPr>
          <w:p w14:paraId="018FB81D" w14:textId="77777777" w:rsidR="00380B7E" w:rsidRDefault="00380B7E" w:rsidP="004B7E73">
            <w:pPr>
              <w:jc w:val="center"/>
            </w:pPr>
            <w:r>
              <w:t>INT (AUTO_INCREMENT)</w:t>
            </w:r>
          </w:p>
        </w:tc>
        <w:tc>
          <w:tcPr>
            <w:tcW w:w="4678"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4B7E73">
        <w:trPr>
          <w:cantSplit/>
        </w:trPr>
        <w:tc>
          <w:tcPr>
            <w:tcW w:w="1975" w:type="dxa"/>
            <w:shd w:val="clear" w:color="auto" w:fill="auto"/>
            <w:vAlign w:val="center"/>
          </w:tcPr>
          <w:p w14:paraId="0F6C9243" w14:textId="77777777" w:rsidR="00380B7E" w:rsidRDefault="00380B7E" w:rsidP="004B7E73">
            <w:pPr>
              <w:jc w:val="center"/>
            </w:pPr>
            <w:r>
              <w:t>nombre</w:t>
            </w:r>
          </w:p>
        </w:tc>
        <w:tc>
          <w:tcPr>
            <w:tcW w:w="2455" w:type="dxa"/>
          </w:tcPr>
          <w:p w14:paraId="5333BCFD" w14:textId="77777777" w:rsidR="00380B7E" w:rsidRDefault="00380B7E" w:rsidP="004B7E73">
            <w:pPr>
              <w:jc w:val="center"/>
            </w:pPr>
            <w:r>
              <w:t>VARCHAR</w:t>
            </w:r>
          </w:p>
        </w:tc>
        <w:tc>
          <w:tcPr>
            <w:tcW w:w="4678" w:type="dxa"/>
            <w:shd w:val="clear" w:color="auto" w:fill="auto"/>
          </w:tcPr>
          <w:p w14:paraId="02E6114A" w14:textId="77777777" w:rsidR="00380B7E" w:rsidRDefault="00380B7E" w:rsidP="004B7E73">
            <w:pPr>
              <w:jc w:val="center"/>
            </w:pPr>
            <w:r>
              <w:t>Nombre del profesor.</w:t>
            </w:r>
          </w:p>
        </w:tc>
      </w:tr>
      <w:tr w:rsidR="00380B7E" w14:paraId="7BBA7615" w14:textId="77777777" w:rsidTr="004B7E73">
        <w:trPr>
          <w:cantSplit/>
        </w:trPr>
        <w:tc>
          <w:tcPr>
            <w:tcW w:w="1975" w:type="dxa"/>
            <w:shd w:val="clear" w:color="auto" w:fill="auto"/>
            <w:vAlign w:val="center"/>
          </w:tcPr>
          <w:p w14:paraId="4AF9B573" w14:textId="77777777" w:rsidR="00380B7E" w:rsidRDefault="00380B7E" w:rsidP="004B7E73">
            <w:pPr>
              <w:jc w:val="center"/>
            </w:pPr>
            <w:r>
              <w:t>apellidos</w:t>
            </w:r>
          </w:p>
        </w:tc>
        <w:tc>
          <w:tcPr>
            <w:tcW w:w="2455" w:type="dxa"/>
          </w:tcPr>
          <w:p w14:paraId="68B2D890" w14:textId="77777777" w:rsidR="00380B7E" w:rsidRDefault="00380B7E" w:rsidP="004B7E73">
            <w:pPr>
              <w:jc w:val="center"/>
            </w:pPr>
            <w:r>
              <w:t>VARCHAR</w:t>
            </w:r>
          </w:p>
        </w:tc>
        <w:tc>
          <w:tcPr>
            <w:tcW w:w="4678" w:type="dxa"/>
            <w:shd w:val="clear" w:color="auto" w:fill="auto"/>
          </w:tcPr>
          <w:p w14:paraId="302AF9B6" w14:textId="77777777" w:rsidR="00380B7E" w:rsidRDefault="00380B7E" w:rsidP="004B7E73">
            <w:pPr>
              <w:jc w:val="center"/>
            </w:pPr>
            <w:r>
              <w:t>Apellidos del profesor.</w:t>
            </w:r>
          </w:p>
        </w:tc>
      </w:tr>
      <w:tr w:rsidR="00380B7E" w14:paraId="7868B578" w14:textId="77777777" w:rsidTr="004B7E73">
        <w:trPr>
          <w:cantSplit/>
        </w:trPr>
        <w:tc>
          <w:tcPr>
            <w:tcW w:w="1975" w:type="dxa"/>
            <w:shd w:val="clear" w:color="auto" w:fill="auto"/>
            <w:vAlign w:val="center"/>
          </w:tcPr>
          <w:p w14:paraId="3B5101F5" w14:textId="77777777" w:rsidR="00380B7E" w:rsidRDefault="00380B7E" w:rsidP="004B7E73">
            <w:pPr>
              <w:jc w:val="center"/>
            </w:pPr>
            <w:r>
              <w:t>consumer_key</w:t>
            </w:r>
          </w:p>
        </w:tc>
        <w:tc>
          <w:tcPr>
            <w:tcW w:w="2455" w:type="dxa"/>
          </w:tcPr>
          <w:p w14:paraId="2DC4F76F" w14:textId="77777777" w:rsidR="00380B7E" w:rsidRDefault="00380B7E" w:rsidP="004B7E73">
            <w:pPr>
              <w:jc w:val="center"/>
            </w:pPr>
            <w:r>
              <w:t>VARCHAR</w:t>
            </w:r>
          </w:p>
        </w:tc>
        <w:tc>
          <w:tcPr>
            <w:tcW w:w="4678"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4B7E73">
        <w:trPr>
          <w:cantSplit/>
        </w:trPr>
        <w:tc>
          <w:tcPr>
            <w:tcW w:w="1975" w:type="dxa"/>
            <w:shd w:val="clear" w:color="auto" w:fill="auto"/>
            <w:vAlign w:val="center"/>
          </w:tcPr>
          <w:p w14:paraId="6406BAD9" w14:textId="77777777" w:rsidR="00380B7E" w:rsidRDefault="00380B7E" w:rsidP="004B7E73">
            <w:pPr>
              <w:jc w:val="center"/>
            </w:pPr>
            <w:r>
              <w:t>secret</w:t>
            </w:r>
          </w:p>
        </w:tc>
        <w:tc>
          <w:tcPr>
            <w:tcW w:w="2455" w:type="dxa"/>
          </w:tcPr>
          <w:p w14:paraId="713AF337" w14:textId="77777777" w:rsidR="00380B7E" w:rsidRDefault="00380B7E" w:rsidP="004B7E73">
            <w:pPr>
              <w:jc w:val="center"/>
            </w:pPr>
            <w:r>
              <w:t>VARCHAR</w:t>
            </w:r>
          </w:p>
        </w:tc>
        <w:tc>
          <w:tcPr>
            <w:tcW w:w="4678"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4B7E73">
        <w:trPr>
          <w:cantSplit/>
        </w:trPr>
        <w:tc>
          <w:tcPr>
            <w:tcW w:w="1975" w:type="dxa"/>
            <w:shd w:val="clear" w:color="auto" w:fill="auto"/>
            <w:vAlign w:val="center"/>
          </w:tcPr>
          <w:p w14:paraId="7640F5ED" w14:textId="77777777" w:rsidR="00380B7E" w:rsidRDefault="00380B7E" w:rsidP="004B7E73">
            <w:pPr>
              <w:jc w:val="center"/>
            </w:pPr>
            <w:r>
              <w:t>correo</w:t>
            </w:r>
          </w:p>
        </w:tc>
        <w:tc>
          <w:tcPr>
            <w:tcW w:w="2455" w:type="dxa"/>
          </w:tcPr>
          <w:p w14:paraId="3527798A" w14:textId="77777777" w:rsidR="00380B7E" w:rsidRDefault="00380B7E" w:rsidP="004B7E73">
            <w:pPr>
              <w:jc w:val="center"/>
            </w:pPr>
            <w:r>
              <w:t>VARCHAR</w:t>
            </w:r>
          </w:p>
        </w:tc>
        <w:tc>
          <w:tcPr>
            <w:tcW w:w="4678" w:type="dxa"/>
            <w:shd w:val="clear" w:color="auto" w:fill="auto"/>
          </w:tcPr>
          <w:p w14:paraId="466E6119" w14:textId="77777777" w:rsidR="00380B7E" w:rsidRDefault="00380B7E" w:rsidP="004B7E73">
            <w:pPr>
              <w:jc w:val="center"/>
            </w:pPr>
            <w:r>
              <w:t>Correo electrónico del profesor, se corresponde con el de Moodle.</w:t>
            </w:r>
          </w:p>
        </w:tc>
      </w:tr>
    </w:tbl>
    <w:p w14:paraId="114DA20E" w14:textId="77777777" w:rsidR="00380B7E" w:rsidRDefault="00380B7E" w:rsidP="00380B7E">
      <w:pPr>
        <w:ind w:left="360"/>
      </w:pPr>
    </w:p>
    <w:p w14:paraId="66B78FB7" w14:textId="5BDBF858" w:rsidR="00380B7E" w:rsidRDefault="00380B7E" w:rsidP="00E55FDE">
      <w:pPr>
        <w:ind w:left="360"/>
      </w:pPr>
      <w:r w:rsidRPr="00A90A9A">
        <w:rPr>
          <w:i/>
        </w:rPr>
        <w:t xml:space="preserve">* Primary key (PK): </w:t>
      </w:r>
      <w:r w:rsidR="00E55FDE">
        <w:t>id.</w:t>
      </w:r>
    </w:p>
    <w:p w14:paraId="2B114A54" w14:textId="77777777" w:rsidR="00380B7E" w:rsidRDefault="00380B7E" w:rsidP="00711285">
      <w:pPr>
        <w:pStyle w:val="Prrafodelista"/>
        <w:numPr>
          <w:ilvl w:val="0"/>
          <w:numId w:val="14"/>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14:paraId="1B531168" w14:textId="77777777" w:rsidTr="004B7E73">
        <w:trPr>
          <w:cantSplit/>
        </w:trPr>
        <w:tc>
          <w:tcPr>
            <w:tcW w:w="1975"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1263" w:type="dxa"/>
            <w:shd w:val="clear" w:color="auto" w:fill="E7E6E6" w:themeFill="background2"/>
          </w:tcPr>
          <w:p w14:paraId="0449FD71" w14:textId="77777777" w:rsidR="00380B7E" w:rsidRDefault="00380B7E" w:rsidP="004B7E73">
            <w:pPr>
              <w:jc w:val="center"/>
              <w:rPr>
                <w:b/>
              </w:rPr>
            </w:pPr>
            <w:r>
              <w:rPr>
                <w:b/>
              </w:rPr>
              <w:t>Tipo</w:t>
            </w:r>
          </w:p>
        </w:tc>
        <w:tc>
          <w:tcPr>
            <w:tcW w:w="5646"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4B7E73">
        <w:trPr>
          <w:cantSplit/>
        </w:trPr>
        <w:tc>
          <w:tcPr>
            <w:tcW w:w="1975" w:type="dxa"/>
            <w:shd w:val="clear" w:color="auto" w:fill="auto"/>
            <w:vAlign w:val="center"/>
          </w:tcPr>
          <w:p w14:paraId="5CCF91AE" w14:textId="77777777" w:rsidR="00380B7E" w:rsidRPr="00777B95" w:rsidRDefault="00380B7E" w:rsidP="004B7E73">
            <w:pPr>
              <w:jc w:val="center"/>
            </w:pPr>
            <w:r>
              <w:t>id</w:t>
            </w:r>
          </w:p>
        </w:tc>
        <w:tc>
          <w:tcPr>
            <w:tcW w:w="1263" w:type="dxa"/>
          </w:tcPr>
          <w:p w14:paraId="2214A451" w14:textId="77777777" w:rsidR="00380B7E" w:rsidRDefault="00380B7E" w:rsidP="004B7E73">
            <w:pPr>
              <w:jc w:val="center"/>
            </w:pPr>
            <w:r>
              <w:t>INT</w:t>
            </w:r>
          </w:p>
        </w:tc>
        <w:tc>
          <w:tcPr>
            <w:tcW w:w="5646"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4B7E73">
        <w:trPr>
          <w:cantSplit/>
        </w:trPr>
        <w:tc>
          <w:tcPr>
            <w:tcW w:w="1975" w:type="dxa"/>
            <w:shd w:val="clear" w:color="auto" w:fill="auto"/>
            <w:vAlign w:val="center"/>
          </w:tcPr>
          <w:p w14:paraId="717C51A1" w14:textId="77777777" w:rsidR="00380B7E" w:rsidRDefault="00380B7E" w:rsidP="004B7E73">
            <w:pPr>
              <w:jc w:val="center"/>
            </w:pPr>
            <w:r>
              <w:t>curso_id</w:t>
            </w:r>
          </w:p>
        </w:tc>
        <w:tc>
          <w:tcPr>
            <w:tcW w:w="1263" w:type="dxa"/>
          </w:tcPr>
          <w:p w14:paraId="49548FDE" w14:textId="77777777" w:rsidR="00380B7E" w:rsidRDefault="00380B7E" w:rsidP="00380B7E">
            <w:pPr>
              <w:jc w:val="center"/>
            </w:pPr>
            <w:r>
              <w:t>INT</w:t>
            </w:r>
          </w:p>
        </w:tc>
        <w:tc>
          <w:tcPr>
            <w:tcW w:w="5646"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4B7E73">
        <w:trPr>
          <w:cantSplit/>
        </w:trPr>
        <w:tc>
          <w:tcPr>
            <w:tcW w:w="1975" w:type="dxa"/>
            <w:shd w:val="clear" w:color="auto" w:fill="auto"/>
            <w:vAlign w:val="center"/>
          </w:tcPr>
          <w:p w14:paraId="74C5C442" w14:textId="77777777" w:rsidR="00380B7E" w:rsidRDefault="00380B7E" w:rsidP="004B7E73">
            <w:pPr>
              <w:jc w:val="center"/>
            </w:pPr>
            <w:r>
              <w:t>nombre</w:t>
            </w:r>
          </w:p>
        </w:tc>
        <w:tc>
          <w:tcPr>
            <w:tcW w:w="1263" w:type="dxa"/>
          </w:tcPr>
          <w:p w14:paraId="6207175B" w14:textId="77777777" w:rsidR="00380B7E" w:rsidRDefault="00380B7E" w:rsidP="004B7E73">
            <w:pPr>
              <w:jc w:val="center"/>
            </w:pPr>
            <w:r>
              <w:t>VARCHAR</w:t>
            </w:r>
          </w:p>
        </w:tc>
        <w:tc>
          <w:tcPr>
            <w:tcW w:w="5646"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4B7E73">
        <w:trPr>
          <w:cantSplit/>
        </w:trPr>
        <w:tc>
          <w:tcPr>
            <w:tcW w:w="1975" w:type="dxa"/>
            <w:shd w:val="clear" w:color="auto" w:fill="auto"/>
            <w:vAlign w:val="center"/>
          </w:tcPr>
          <w:p w14:paraId="698E9897" w14:textId="77777777" w:rsidR="00380B7E" w:rsidRDefault="00380B7E" w:rsidP="004B7E73">
            <w:pPr>
              <w:jc w:val="center"/>
            </w:pPr>
            <w:r>
              <w:t>apellidos</w:t>
            </w:r>
          </w:p>
        </w:tc>
        <w:tc>
          <w:tcPr>
            <w:tcW w:w="1263" w:type="dxa"/>
          </w:tcPr>
          <w:p w14:paraId="1E80CBA6" w14:textId="77777777" w:rsidR="00380B7E" w:rsidRDefault="00380B7E" w:rsidP="004B7E73">
            <w:pPr>
              <w:jc w:val="center"/>
            </w:pPr>
            <w:r>
              <w:t>VARCHAR</w:t>
            </w:r>
          </w:p>
        </w:tc>
        <w:tc>
          <w:tcPr>
            <w:tcW w:w="5646"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4B7E73">
        <w:trPr>
          <w:cantSplit/>
        </w:trPr>
        <w:tc>
          <w:tcPr>
            <w:tcW w:w="1975" w:type="dxa"/>
            <w:shd w:val="clear" w:color="auto" w:fill="auto"/>
            <w:vAlign w:val="center"/>
          </w:tcPr>
          <w:p w14:paraId="65461C99" w14:textId="77777777" w:rsidR="00380B7E" w:rsidRDefault="00380B7E" w:rsidP="004B7E73">
            <w:pPr>
              <w:jc w:val="center"/>
            </w:pPr>
            <w:r>
              <w:t>correo</w:t>
            </w:r>
          </w:p>
        </w:tc>
        <w:tc>
          <w:tcPr>
            <w:tcW w:w="1263" w:type="dxa"/>
          </w:tcPr>
          <w:p w14:paraId="4DC3F5E5" w14:textId="77777777" w:rsidR="00380B7E" w:rsidRDefault="00380B7E" w:rsidP="004B7E73">
            <w:pPr>
              <w:jc w:val="center"/>
            </w:pPr>
            <w:r>
              <w:t>VARCHAR</w:t>
            </w:r>
          </w:p>
        </w:tc>
        <w:tc>
          <w:tcPr>
            <w:tcW w:w="5646" w:type="dxa"/>
            <w:shd w:val="clear" w:color="auto" w:fill="auto"/>
          </w:tcPr>
          <w:p w14:paraId="71BD23A3" w14:textId="77777777" w:rsidR="00380B7E" w:rsidRDefault="00380B7E" w:rsidP="004B7E73">
            <w:pPr>
              <w:jc w:val="center"/>
            </w:pPr>
            <w:r>
              <w:t>Correo electrónico del alumno, se corresponde con el de Moodle.</w:t>
            </w:r>
          </w:p>
        </w:tc>
      </w:tr>
    </w:tbl>
    <w:p w14:paraId="1007B38E" w14:textId="77777777" w:rsidR="00380B7E" w:rsidRDefault="00380B7E" w:rsidP="00380B7E">
      <w:pPr>
        <w:ind w:left="360"/>
        <w:rPr>
          <w:i/>
        </w:rPr>
      </w:pPr>
    </w:p>
    <w:p w14:paraId="128000CB" w14:textId="77777777" w:rsidR="00380B7E" w:rsidRDefault="00380B7E" w:rsidP="00380B7E">
      <w:pPr>
        <w:ind w:left="360"/>
      </w:pPr>
      <w:r w:rsidRPr="00A90A9A">
        <w:rPr>
          <w:i/>
        </w:rPr>
        <w:t>* Primary key (PK):</w:t>
      </w:r>
      <w:r>
        <w:t xml:space="preserve"> id.</w:t>
      </w:r>
    </w:p>
    <w:p w14:paraId="61A792A2" w14:textId="74B1394C" w:rsidR="00380B7E" w:rsidRPr="007B41D2" w:rsidRDefault="00E55FDE" w:rsidP="00E55FDE">
      <w:r>
        <w:br w:type="page"/>
      </w:r>
    </w:p>
    <w:p w14:paraId="672AD3B9" w14:textId="77777777" w:rsidR="00380B7E" w:rsidRDefault="00380B7E" w:rsidP="00711285">
      <w:pPr>
        <w:pStyle w:val="Cuerpo"/>
        <w:numPr>
          <w:ilvl w:val="0"/>
          <w:numId w:val="14"/>
        </w:numPr>
      </w:pPr>
      <w:r w:rsidRPr="00BF1A02">
        <w:rPr>
          <w:b/>
        </w:rPr>
        <w:lastRenderedPageBreak/>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14:paraId="4BEF4692" w14:textId="77777777" w:rsidTr="004B7E73">
        <w:trPr>
          <w:cantSplit/>
        </w:trPr>
        <w:tc>
          <w:tcPr>
            <w:tcW w:w="1975"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1123" w:type="dxa"/>
            <w:shd w:val="clear" w:color="auto" w:fill="E7E6E6" w:themeFill="background2"/>
          </w:tcPr>
          <w:p w14:paraId="0E0F817A" w14:textId="77777777" w:rsidR="00380B7E" w:rsidRDefault="00380B7E" w:rsidP="004B7E73">
            <w:pPr>
              <w:jc w:val="center"/>
              <w:rPr>
                <w:b/>
              </w:rPr>
            </w:pPr>
            <w:r>
              <w:rPr>
                <w:b/>
              </w:rPr>
              <w:t>Tipo</w:t>
            </w:r>
          </w:p>
        </w:tc>
        <w:tc>
          <w:tcPr>
            <w:tcW w:w="5946"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4B7E73">
        <w:trPr>
          <w:cantSplit/>
        </w:trPr>
        <w:tc>
          <w:tcPr>
            <w:tcW w:w="1975" w:type="dxa"/>
            <w:shd w:val="clear" w:color="auto" w:fill="auto"/>
            <w:vAlign w:val="center"/>
          </w:tcPr>
          <w:p w14:paraId="3573371E" w14:textId="77777777" w:rsidR="00380B7E" w:rsidRPr="00777B95" w:rsidRDefault="00380B7E" w:rsidP="004B7E73">
            <w:pPr>
              <w:jc w:val="center"/>
            </w:pPr>
            <w:r>
              <w:t>id</w:t>
            </w:r>
          </w:p>
        </w:tc>
        <w:tc>
          <w:tcPr>
            <w:tcW w:w="1123" w:type="dxa"/>
          </w:tcPr>
          <w:p w14:paraId="201638D7" w14:textId="77777777" w:rsidR="00380B7E" w:rsidRDefault="00380B7E" w:rsidP="004B7E73">
            <w:pPr>
              <w:jc w:val="center"/>
            </w:pPr>
            <w:r>
              <w:t>INT</w:t>
            </w:r>
          </w:p>
        </w:tc>
        <w:tc>
          <w:tcPr>
            <w:tcW w:w="5946"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4B7E73">
        <w:trPr>
          <w:cantSplit/>
        </w:trPr>
        <w:tc>
          <w:tcPr>
            <w:tcW w:w="1975" w:type="dxa"/>
            <w:shd w:val="clear" w:color="auto" w:fill="auto"/>
            <w:vAlign w:val="center"/>
          </w:tcPr>
          <w:p w14:paraId="28CB0D80" w14:textId="77777777" w:rsidR="00380B7E" w:rsidRDefault="00380B7E" w:rsidP="00380B7E">
            <w:pPr>
              <w:jc w:val="center"/>
            </w:pPr>
            <w:r>
              <w:t>curso_id</w:t>
            </w:r>
          </w:p>
        </w:tc>
        <w:tc>
          <w:tcPr>
            <w:tcW w:w="1123" w:type="dxa"/>
          </w:tcPr>
          <w:p w14:paraId="10D1B188" w14:textId="77777777" w:rsidR="00380B7E" w:rsidRDefault="00380B7E" w:rsidP="00380B7E">
            <w:pPr>
              <w:jc w:val="center"/>
            </w:pPr>
            <w:r>
              <w:t>INT</w:t>
            </w:r>
          </w:p>
        </w:tc>
        <w:tc>
          <w:tcPr>
            <w:tcW w:w="5946"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4B7E73">
        <w:trPr>
          <w:cantSplit/>
        </w:trPr>
        <w:tc>
          <w:tcPr>
            <w:tcW w:w="1975" w:type="dxa"/>
            <w:shd w:val="clear" w:color="auto" w:fill="auto"/>
            <w:vAlign w:val="center"/>
          </w:tcPr>
          <w:p w14:paraId="4020DF84" w14:textId="77777777" w:rsidR="00380B7E" w:rsidRDefault="00380B7E" w:rsidP="00380B7E">
            <w:pPr>
              <w:jc w:val="center"/>
            </w:pPr>
            <w:r>
              <w:t>profesor_id</w:t>
            </w:r>
          </w:p>
        </w:tc>
        <w:tc>
          <w:tcPr>
            <w:tcW w:w="1123" w:type="dxa"/>
          </w:tcPr>
          <w:p w14:paraId="482BA4F1" w14:textId="77777777" w:rsidR="00380B7E" w:rsidRDefault="00380B7E" w:rsidP="00380B7E">
            <w:pPr>
              <w:jc w:val="center"/>
            </w:pPr>
            <w:r>
              <w:t>INT</w:t>
            </w:r>
          </w:p>
        </w:tc>
        <w:tc>
          <w:tcPr>
            <w:tcW w:w="5946"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4B7E73">
        <w:trPr>
          <w:cantSplit/>
        </w:trPr>
        <w:tc>
          <w:tcPr>
            <w:tcW w:w="1975" w:type="dxa"/>
            <w:shd w:val="clear" w:color="auto" w:fill="auto"/>
            <w:vAlign w:val="center"/>
          </w:tcPr>
          <w:p w14:paraId="35AFABF9" w14:textId="77777777" w:rsidR="00380B7E" w:rsidRDefault="00380B7E" w:rsidP="00380B7E">
            <w:pPr>
              <w:jc w:val="center"/>
            </w:pPr>
            <w:r>
              <w:t>nombre</w:t>
            </w:r>
          </w:p>
        </w:tc>
        <w:tc>
          <w:tcPr>
            <w:tcW w:w="1123" w:type="dxa"/>
          </w:tcPr>
          <w:p w14:paraId="2F653451" w14:textId="77777777" w:rsidR="00380B7E" w:rsidRDefault="00380B7E" w:rsidP="00380B7E">
            <w:pPr>
              <w:jc w:val="center"/>
            </w:pPr>
            <w:r>
              <w:t>VARCHAR</w:t>
            </w:r>
          </w:p>
        </w:tc>
        <w:tc>
          <w:tcPr>
            <w:tcW w:w="5946"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4B7E73">
        <w:trPr>
          <w:cantSplit/>
        </w:trPr>
        <w:tc>
          <w:tcPr>
            <w:tcW w:w="1975" w:type="dxa"/>
            <w:shd w:val="clear" w:color="auto" w:fill="auto"/>
            <w:vAlign w:val="center"/>
          </w:tcPr>
          <w:p w14:paraId="4297514F" w14:textId="77777777" w:rsidR="00380B7E" w:rsidRDefault="00380B7E" w:rsidP="00380B7E">
            <w:pPr>
              <w:jc w:val="center"/>
            </w:pPr>
            <w:r>
              <w:t>num_max_intentos</w:t>
            </w:r>
          </w:p>
        </w:tc>
        <w:tc>
          <w:tcPr>
            <w:tcW w:w="1123" w:type="dxa"/>
          </w:tcPr>
          <w:p w14:paraId="42172A6D" w14:textId="77777777" w:rsidR="00380B7E" w:rsidRDefault="00380B7E" w:rsidP="00380B7E">
            <w:pPr>
              <w:jc w:val="center"/>
            </w:pPr>
            <w:r>
              <w:t>INT</w:t>
            </w:r>
          </w:p>
        </w:tc>
        <w:tc>
          <w:tcPr>
            <w:tcW w:w="5946"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4B7E73">
        <w:trPr>
          <w:cantSplit/>
        </w:trPr>
        <w:tc>
          <w:tcPr>
            <w:tcW w:w="1975" w:type="dxa"/>
            <w:shd w:val="clear" w:color="auto" w:fill="auto"/>
            <w:vAlign w:val="center"/>
          </w:tcPr>
          <w:p w14:paraId="37B8822C" w14:textId="77777777" w:rsidR="00380B7E" w:rsidRDefault="00380B7E" w:rsidP="00380B7E">
            <w:pPr>
              <w:jc w:val="center"/>
            </w:pPr>
            <w:r>
              <w:t>paquete</w:t>
            </w:r>
          </w:p>
        </w:tc>
        <w:tc>
          <w:tcPr>
            <w:tcW w:w="1123" w:type="dxa"/>
          </w:tcPr>
          <w:p w14:paraId="3C66A5D4" w14:textId="77777777" w:rsidR="00380B7E" w:rsidRDefault="00380B7E" w:rsidP="00380B7E">
            <w:pPr>
              <w:jc w:val="center"/>
            </w:pPr>
            <w:r>
              <w:t>VARCHAR</w:t>
            </w:r>
          </w:p>
        </w:tc>
        <w:tc>
          <w:tcPr>
            <w:tcW w:w="5946"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4B7E73">
        <w:trPr>
          <w:cantSplit/>
        </w:trPr>
        <w:tc>
          <w:tcPr>
            <w:tcW w:w="1975" w:type="dxa"/>
            <w:shd w:val="clear" w:color="auto" w:fill="auto"/>
            <w:vAlign w:val="center"/>
          </w:tcPr>
          <w:p w14:paraId="357B5E80" w14:textId="77777777" w:rsidR="00EA325B" w:rsidRDefault="00EA325B" w:rsidP="00380B7E">
            <w:pPr>
              <w:jc w:val="center"/>
            </w:pPr>
            <w:r>
              <w:t>enunciado</w:t>
            </w:r>
          </w:p>
        </w:tc>
        <w:tc>
          <w:tcPr>
            <w:tcW w:w="1123" w:type="dxa"/>
          </w:tcPr>
          <w:p w14:paraId="58E52D70" w14:textId="77777777" w:rsidR="00EA325B" w:rsidRDefault="00EA325B" w:rsidP="00380B7E">
            <w:pPr>
              <w:jc w:val="center"/>
            </w:pPr>
            <w:r>
              <w:t>TEXT</w:t>
            </w:r>
          </w:p>
        </w:tc>
        <w:tc>
          <w:tcPr>
            <w:tcW w:w="5946" w:type="dxa"/>
            <w:shd w:val="clear" w:color="auto" w:fill="auto"/>
          </w:tcPr>
          <w:p w14:paraId="6B0D12D4" w14:textId="77777777" w:rsidR="00EA325B" w:rsidRDefault="00EA325B" w:rsidP="00380B7E">
            <w:pPr>
              <w:jc w:val="center"/>
            </w:pPr>
            <w:r>
              <w:t>Enunciado de la tarea.</w:t>
            </w:r>
          </w:p>
        </w:tc>
      </w:tr>
      <w:tr w:rsidR="00380B7E" w14:paraId="23A7F6FC" w14:textId="77777777" w:rsidTr="004B7E73">
        <w:trPr>
          <w:cantSplit/>
        </w:trPr>
        <w:tc>
          <w:tcPr>
            <w:tcW w:w="1975" w:type="dxa"/>
            <w:shd w:val="clear" w:color="auto" w:fill="auto"/>
            <w:vAlign w:val="center"/>
          </w:tcPr>
          <w:p w14:paraId="3CFC58F1" w14:textId="77777777" w:rsidR="00380B7E" w:rsidRDefault="00380B7E" w:rsidP="00380B7E">
            <w:pPr>
              <w:jc w:val="center"/>
            </w:pPr>
            <w:r>
              <w:t>fecha_limite</w:t>
            </w:r>
          </w:p>
        </w:tc>
        <w:tc>
          <w:tcPr>
            <w:tcW w:w="1123" w:type="dxa"/>
          </w:tcPr>
          <w:p w14:paraId="37ECEC3E" w14:textId="77777777" w:rsidR="00380B7E" w:rsidRDefault="00380B7E" w:rsidP="00380B7E">
            <w:pPr>
              <w:jc w:val="center"/>
            </w:pPr>
            <w:r>
              <w:t>DATETIME</w:t>
            </w:r>
          </w:p>
        </w:tc>
        <w:tc>
          <w:tcPr>
            <w:tcW w:w="5946"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4B7E73">
        <w:trPr>
          <w:cantSplit/>
        </w:trPr>
        <w:tc>
          <w:tcPr>
            <w:tcW w:w="1975" w:type="dxa"/>
            <w:shd w:val="clear" w:color="auto" w:fill="auto"/>
            <w:vAlign w:val="center"/>
          </w:tcPr>
          <w:p w14:paraId="7DBAE009" w14:textId="77777777" w:rsidR="00380B7E" w:rsidRDefault="00380B7E" w:rsidP="00380B7E">
            <w:pPr>
              <w:jc w:val="center"/>
            </w:pPr>
            <w:r>
              <w:t>fecha_modificacion</w:t>
            </w:r>
          </w:p>
        </w:tc>
        <w:tc>
          <w:tcPr>
            <w:tcW w:w="1123" w:type="dxa"/>
          </w:tcPr>
          <w:p w14:paraId="0531A5D8" w14:textId="77777777" w:rsidR="00380B7E" w:rsidRDefault="00380B7E" w:rsidP="00380B7E">
            <w:pPr>
              <w:jc w:val="center"/>
            </w:pPr>
            <w:r>
              <w:t>DATETIME</w:t>
            </w:r>
          </w:p>
        </w:tc>
        <w:tc>
          <w:tcPr>
            <w:tcW w:w="5946" w:type="dxa"/>
            <w:shd w:val="clear" w:color="auto" w:fill="auto"/>
          </w:tcPr>
          <w:p w14:paraId="5CB40A96" w14:textId="77777777" w:rsidR="00380B7E" w:rsidRDefault="00380B7E" w:rsidP="00380B7E">
            <w:pPr>
              <w:jc w:val="center"/>
            </w:pPr>
            <w:r>
              <w:t>Fecha de modificación de la tarea.</w:t>
            </w:r>
          </w:p>
        </w:tc>
      </w:tr>
    </w:tbl>
    <w:p w14:paraId="61F3B7BA" w14:textId="77777777" w:rsidR="00380B7E" w:rsidRDefault="00380B7E" w:rsidP="00380B7E">
      <w:pPr>
        <w:ind w:left="360"/>
        <w:rPr>
          <w:i/>
        </w:rPr>
      </w:pPr>
    </w:p>
    <w:p w14:paraId="5DDC4F02" w14:textId="77777777" w:rsidR="00380B7E" w:rsidRDefault="00380B7E" w:rsidP="00380B7E">
      <w:pPr>
        <w:ind w:left="360"/>
      </w:pPr>
      <w:r w:rsidRPr="00A90A9A">
        <w:rPr>
          <w:i/>
        </w:rPr>
        <w:t>* Primary key (PK):</w:t>
      </w:r>
      <w:r>
        <w:t xml:space="preserve"> id.</w:t>
      </w:r>
    </w:p>
    <w:p w14:paraId="67CFFAE8" w14:textId="77777777" w:rsidR="00380B7E" w:rsidRPr="00A90A9A" w:rsidRDefault="00380B7E" w:rsidP="00380B7E">
      <w:pPr>
        <w:ind w:left="360"/>
        <w:rPr>
          <w:i/>
        </w:rPr>
      </w:pPr>
      <w:r w:rsidRPr="00A90A9A">
        <w:rPr>
          <w:i/>
        </w:rPr>
        <w:t xml:space="preserve">* Foreign key (FK): </w:t>
      </w:r>
    </w:p>
    <w:p w14:paraId="243B7E12" w14:textId="7FD22511" w:rsidR="00FB0DA0" w:rsidRDefault="00380B7E" w:rsidP="00711285">
      <w:pPr>
        <w:pStyle w:val="Prrafodelista"/>
        <w:numPr>
          <w:ilvl w:val="0"/>
          <w:numId w:val="21"/>
        </w:numPr>
      </w:pPr>
      <w:r>
        <w:t>profesor_id -&gt; FK hacia el campo “id” de la tabla “profesores”.</w:t>
      </w:r>
    </w:p>
    <w:p w14:paraId="4DF020C1" w14:textId="77777777" w:rsidR="00E55FDE" w:rsidRPr="00FB0DA0" w:rsidRDefault="00E55FDE" w:rsidP="00E55FDE"/>
    <w:p w14:paraId="19602DAA" w14:textId="77777777" w:rsidR="00FB0DA0" w:rsidRDefault="00FB0DA0" w:rsidP="00711285">
      <w:pPr>
        <w:pStyle w:val="Prrafodelista"/>
        <w:numPr>
          <w:ilvl w:val="0"/>
          <w:numId w:val="14"/>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r>
              <w:t>tarea_id</w:t>
            </w:r>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r>
              <w:t>fecha_subida</w:t>
            </w:r>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B7E73">
            <w:pPr>
              <w:jc w:val="center"/>
            </w:pPr>
            <w:r>
              <w:t>Fecha en la que ha sido subido el test.</w:t>
            </w:r>
          </w:p>
        </w:tc>
      </w:tr>
    </w:tbl>
    <w:p w14:paraId="60E03EDC" w14:textId="77777777" w:rsidR="00FB0DA0" w:rsidRDefault="00FB0DA0" w:rsidP="00FB0DA0">
      <w:pPr>
        <w:ind w:left="360"/>
      </w:pPr>
    </w:p>
    <w:p w14:paraId="15D87AD5" w14:textId="77777777" w:rsidR="00FB0DA0" w:rsidRDefault="00FB0DA0" w:rsidP="00FB0DA0">
      <w:pPr>
        <w:ind w:left="360"/>
      </w:pPr>
      <w:r w:rsidRPr="00A90A9A">
        <w:rPr>
          <w:i/>
        </w:rPr>
        <w:t>* Primary key (PK):</w:t>
      </w:r>
      <w:r>
        <w:t xml:space="preserve"> id.</w:t>
      </w:r>
    </w:p>
    <w:p w14:paraId="2CECE8FD" w14:textId="77777777" w:rsidR="00FB0DA0" w:rsidRPr="00A90A9A" w:rsidRDefault="00FB0DA0" w:rsidP="00FB0DA0">
      <w:pPr>
        <w:ind w:left="360"/>
        <w:rPr>
          <w:i/>
        </w:rPr>
      </w:pPr>
      <w:r w:rsidRPr="00A90A9A">
        <w:rPr>
          <w:i/>
        </w:rPr>
        <w:lastRenderedPageBreak/>
        <w:t xml:space="preserve">* Foreign key (FK): </w:t>
      </w:r>
    </w:p>
    <w:p w14:paraId="17B300D0" w14:textId="77777777" w:rsidR="00FB0DA0" w:rsidRDefault="00FB0DA0" w:rsidP="00711285">
      <w:pPr>
        <w:pStyle w:val="Prrafodelista"/>
        <w:numPr>
          <w:ilvl w:val="0"/>
          <w:numId w:val="21"/>
        </w:numPr>
      </w:pPr>
      <w:r>
        <w:t>tarea_id -&gt; FK hacia el campo “id” de la tabla “tareas”.</w:t>
      </w:r>
    </w:p>
    <w:p w14:paraId="4932E94E" w14:textId="77777777" w:rsidR="00FB0DA0" w:rsidRDefault="00FB0DA0" w:rsidP="00FB0DA0"/>
    <w:p w14:paraId="412D2296" w14:textId="77777777" w:rsidR="00380B7E" w:rsidRDefault="00380B7E" w:rsidP="00711285">
      <w:pPr>
        <w:pStyle w:val="Prrafodelista"/>
        <w:numPr>
          <w:ilvl w:val="0"/>
          <w:numId w:val="14"/>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r>
              <w:t>tarea_id</w:t>
            </w:r>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r>
              <w:t>alumno_id</w:t>
            </w:r>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Nombre del zip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r>
              <w:t>numero_intento</w:t>
            </w:r>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r>
              <w:t>fecha_intento</w:t>
            </w:r>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B7E73">
            <w:pPr>
              <w:jc w:val="center"/>
            </w:pPr>
            <w:r>
              <w:t>Fecha en la</w:t>
            </w:r>
            <w:r w:rsidR="00FB0DA0">
              <w:t xml:space="preserve"> que se ha realizado el intento de subida de la práctica.</w:t>
            </w:r>
          </w:p>
        </w:tc>
      </w:tr>
    </w:tbl>
    <w:p w14:paraId="79621044" w14:textId="77777777" w:rsidR="00380B7E" w:rsidRDefault="00380B7E" w:rsidP="00380B7E">
      <w:pPr>
        <w:ind w:left="360"/>
      </w:pPr>
    </w:p>
    <w:p w14:paraId="421707B9" w14:textId="77777777" w:rsidR="00380B7E" w:rsidRDefault="00380B7E" w:rsidP="00380B7E">
      <w:pPr>
        <w:ind w:left="360"/>
      </w:pPr>
      <w:r w:rsidRPr="00A90A9A">
        <w:rPr>
          <w:i/>
        </w:rPr>
        <w:t>* Primary key (PK):</w:t>
      </w:r>
      <w:r>
        <w:t xml:space="preserve"> id.</w:t>
      </w:r>
    </w:p>
    <w:p w14:paraId="08902A57" w14:textId="77777777" w:rsidR="00380B7E" w:rsidRPr="00A90A9A" w:rsidRDefault="00380B7E" w:rsidP="00380B7E">
      <w:pPr>
        <w:ind w:left="360"/>
        <w:rPr>
          <w:i/>
        </w:rPr>
      </w:pPr>
      <w:r w:rsidRPr="00A90A9A">
        <w:rPr>
          <w:i/>
        </w:rPr>
        <w:t xml:space="preserve">* Foreign key (FK): </w:t>
      </w:r>
    </w:p>
    <w:p w14:paraId="1DB4EED3" w14:textId="77777777" w:rsidR="00380B7E" w:rsidRDefault="00380B7E" w:rsidP="00711285">
      <w:pPr>
        <w:pStyle w:val="Prrafodelista"/>
        <w:numPr>
          <w:ilvl w:val="0"/>
          <w:numId w:val="21"/>
        </w:numPr>
      </w:pPr>
      <w:r>
        <w:t>tarea_id -&gt; FK hacia el campo “id” de la tabla “tareas”.</w:t>
      </w:r>
    </w:p>
    <w:p w14:paraId="413AD65D" w14:textId="77777777" w:rsidR="00380B7E" w:rsidRDefault="00380B7E" w:rsidP="00711285">
      <w:pPr>
        <w:pStyle w:val="Prrafodelista"/>
        <w:numPr>
          <w:ilvl w:val="0"/>
          <w:numId w:val="21"/>
        </w:numPr>
      </w:pPr>
      <w:r>
        <w:t>alumno_id -&gt; FK hacia el campo “id” de la tabla “alumnos”.</w:t>
      </w:r>
    </w:p>
    <w:p w14:paraId="093E9318" w14:textId="77777777" w:rsidR="00380B7E" w:rsidRDefault="00380B7E" w:rsidP="00380B7E">
      <w:pPr>
        <w:ind w:left="720"/>
      </w:pPr>
    </w:p>
    <w:p w14:paraId="409DA303" w14:textId="77777777" w:rsidR="00FB0DA0" w:rsidRDefault="00FB0DA0" w:rsidP="00711285">
      <w:pPr>
        <w:pStyle w:val="Prrafodelista"/>
        <w:numPr>
          <w:ilvl w:val="0"/>
          <w:numId w:val="14"/>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r>
              <w:t>intento_id</w:t>
            </w:r>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r>
              <w:t>nombre_fichero</w:t>
            </w:r>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r>
              <w:lastRenderedPageBreak/>
              <w:t>cescripción</w:t>
            </w:r>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r>
              <w:t>línea_inicio</w:t>
            </w:r>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r>
              <w:t>línea_fin</w:t>
            </w:r>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FB0DA0">
            <w:pPr>
              <w:jc w:val="center"/>
            </w:pPr>
            <w:r>
              <w:t>Línea de fin del fichero .java en el que se ha cometido la violación de código.</w:t>
            </w:r>
          </w:p>
        </w:tc>
      </w:tr>
    </w:tbl>
    <w:p w14:paraId="53323CEF" w14:textId="77777777" w:rsidR="00FB0DA0" w:rsidRDefault="00FB0DA0" w:rsidP="00FB0DA0">
      <w:pPr>
        <w:ind w:left="360"/>
      </w:pPr>
    </w:p>
    <w:p w14:paraId="4958723E" w14:textId="77777777" w:rsidR="00FB0DA0" w:rsidRDefault="00FB0DA0" w:rsidP="00FB0DA0">
      <w:pPr>
        <w:ind w:left="360"/>
      </w:pPr>
      <w:r w:rsidRPr="00A90A9A">
        <w:rPr>
          <w:i/>
        </w:rPr>
        <w:t>* Primary key (PK):</w:t>
      </w:r>
      <w:r>
        <w:t xml:space="preserve"> id.</w:t>
      </w:r>
    </w:p>
    <w:p w14:paraId="6123910F" w14:textId="77777777" w:rsidR="00FB0DA0" w:rsidRPr="00A90A9A" w:rsidRDefault="00FB0DA0" w:rsidP="00FB0DA0">
      <w:pPr>
        <w:ind w:left="360"/>
        <w:rPr>
          <w:i/>
        </w:rPr>
      </w:pPr>
      <w:r w:rsidRPr="00A90A9A">
        <w:rPr>
          <w:i/>
        </w:rPr>
        <w:t xml:space="preserve">* Foreign key (FK): </w:t>
      </w:r>
    </w:p>
    <w:p w14:paraId="2C80D2CE" w14:textId="77777777" w:rsidR="00380B7E" w:rsidRDefault="00FB0DA0" w:rsidP="00711285">
      <w:pPr>
        <w:pStyle w:val="Prrafodelista"/>
        <w:numPr>
          <w:ilvl w:val="0"/>
          <w:numId w:val="21"/>
        </w:numPr>
      </w:pPr>
      <w:r>
        <w:t>intento_id -&gt; FK hacia el campo “id” de la tabla “intentos”.</w:t>
      </w:r>
    </w:p>
    <w:p w14:paraId="6523E0F5" w14:textId="77777777" w:rsidR="00FB0DA0" w:rsidRDefault="00FB0DA0" w:rsidP="00FB0DA0"/>
    <w:p w14:paraId="2C79F2B8" w14:textId="77777777" w:rsidR="00FB0DA0" w:rsidRDefault="00FB0DA0" w:rsidP="00FB0DA0"/>
    <w:p w14:paraId="5D613CE8" w14:textId="77777777" w:rsidR="00FB0DA0" w:rsidRDefault="00FB0DA0" w:rsidP="00711285">
      <w:pPr>
        <w:pStyle w:val="Prrafodelista"/>
        <w:numPr>
          <w:ilvl w:val="0"/>
          <w:numId w:val="14"/>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r>
              <w:t>intento_id</w:t>
            </w:r>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r>
              <w:t>nombre_clase</w:t>
            </w:r>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r>
              <w:t>nombre_test</w:t>
            </w:r>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r>
              <w:t>tipo_error</w:t>
            </w:r>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FE3480">
            <w:pPr>
              <w:jc w:val="center"/>
            </w:pPr>
            <w:r>
              <w:t>Descripción el error cometido.</w:t>
            </w:r>
          </w:p>
        </w:tc>
      </w:tr>
    </w:tbl>
    <w:p w14:paraId="38804999" w14:textId="77777777" w:rsidR="00FB0DA0" w:rsidRDefault="00FB0DA0" w:rsidP="00FE3480"/>
    <w:p w14:paraId="2C944634" w14:textId="77777777" w:rsidR="00FB0DA0" w:rsidRDefault="00FB0DA0" w:rsidP="00FB0DA0">
      <w:pPr>
        <w:ind w:left="360"/>
      </w:pPr>
      <w:r w:rsidRPr="00A90A9A">
        <w:rPr>
          <w:i/>
        </w:rPr>
        <w:t>* Primary key (PK):</w:t>
      </w:r>
      <w:r>
        <w:t xml:space="preserve"> id.</w:t>
      </w:r>
    </w:p>
    <w:p w14:paraId="4F5607A4" w14:textId="77777777" w:rsidR="00FB0DA0" w:rsidRPr="00A90A9A" w:rsidRDefault="00FB0DA0" w:rsidP="00FB0DA0">
      <w:pPr>
        <w:ind w:left="360"/>
        <w:rPr>
          <w:i/>
        </w:rPr>
      </w:pPr>
      <w:r w:rsidRPr="00A90A9A">
        <w:rPr>
          <w:i/>
        </w:rPr>
        <w:t xml:space="preserve">* Foreign key (FK): </w:t>
      </w:r>
    </w:p>
    <w:p w14:paraId="326FF4BF" w14:textId="77777777" w:rsidR="00FB0DA0" w:rsidRDefault="00FB0DA0" w:rsidP="00711285">
      <w:pPr>
        <w:pStyle w:val="Prrafodelista"/>
        <w:numPr>
          <w:ilvl w:val="0"/>
          <w:numId w:val="21"/>
        </w:numPr>
      </w:pPr>
      <w:r>
        <w:t>intento_id -&gt; FK hacia el campo “id” de la tabla “intentos”.</w:t>
      </w:r>
    </w:p>
    <w:p w14:paraId="0C0D18E2" w14:textId="77777777" w:rsidR="00FB0DA0" w:rsidRDefault="00FB0DA0" w:rsidP="00FB0DA0"/>
    <w:p w14:paraId="53045F54" w14:textId="69C9EEB5" w:rsidR="00E55FDE" w:rsidRDefault="00E55FDE" w:rsidP="00FB0DA0">
      <w:r>
        <w:br w:type="page"/>
      </w:r>
    </w:p>
    <w:p w14:paraId="6F0653C0" w14:textId="338DD8C7" w:rsidR="00EA325B" w:rsidRDefault="00B71179" w:rsidP="00B71179">
      <w:pPr>
        <w:pStyle w:val="Ttulo3"/>
      </w:pPr>
      <w:r>
        <w:lastRenderedPageBreak/>
        <w:t>Diagrama de paquetes</w:t>
      </w:r>
    </w:p>
    <w:p w14:paraId="63C207E2" w14:textId="77777777" w:rsidR="00725613" w:rsidRDefault="00725613" w:rsidP="00725613">
      <w:pPr>
        <w:pStyle w:val="Cuerpo"/>
      </w:pPr>
    </w:p>
    <w:p w14:paraId="25B54EC8" w14:textId="379C14CA" w:rsidR="00725613" w:rsidRDefault="00725613" w:rsidP="00725613">
      <w:pPr>
        <w:pStyle w:val="Cuerpo"/>
      </w:pPr>
      <w:r w:rsidRPr="006929BB">
        <w:rPr>
          <w:noProof/>
          <w:lang w:eastAsia="es-ES"/>
        </w:rPr>
        <w:drawing>
          <wp:inline distT="0" distB="0" distL="0" distR="0" wp14:anchorId="79D663D1" wp14:editId="58E29A0E">
            <wp:extent cx="4908498" cy="6944264"/>
            <wp:effectExtent l="0" t="0" r="6985" b="0"/>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633" t="2289" r="6382" b="30906"/>
                    <a:stretch/>
                  </pic:blipFill>
                  <pic:spPr bwMode="auto">
                    <a:xfrm>
                      <a:off x="0" y="0"/>
                      <a:ext cx="4909610" cy="6945837"/>
                    </a:xfrm>
                    <a:prstGeom prst="rect">
                      <a:avLst/>
                    </a:prstGeom>
                    <a:noFill/>
                    <a:ln>
                      <a:noFill/>
                    </a:ln>
                    <a:extLst>
                      <a:ext uri="{53640926-AAD7-44D8-BBD7-CCE9431645EC}">
                        <a14:shadowObscured xmlns:a14="http://schemas.microsoft.com/office/drawing/2010/main"/>
                      </a:ext>
                    </a:extLst>
                  </pic:spPr>
                </pic:pic>
              </a:graphicData>
            </a:graphic>
          </wp:inline>
        </w:drawing>
      </w:r>
    </w:p>
    <w:p w14:paraId="4FA08C10" w14:textId="77777777" w:rsidR="00725613" w:rsidRDefault="00725613" w:rsidP="00725613">
      <w:pPr>
        <w:pStyle w:val="Cuerpo"/>
      </w:pPr>
      <w:r>
        <w:t>CakePHP proporciona por defecto una estructura de carpetas que va a permitir implementar el Modelo Vista Controlador. En esta estructura de carpetas se encuentran las siguientes carpetas:</w:t>
      </w:r>
    </w:p>
    <w:p w14:paraId="5D2A2B16" w14:textId="77777777" w:rsidR="00725613" w:rsidRDefault="00725613" w:rsidP="00711285">
      <w:pPr>
        <w:pStyle w:val="Cuerpo"/>
        <w:numPr>
          <w:ilvl w:val="0"/>
          <w:numId w:val="14"/>
        </w:numPr>
      </w:pPr>
      <w:r w:rsidRPr="003736EF">
        <w:rPr>
          <w:b/>
        </w:rPr>
        <w:t>Controller</w:t>
      </w:r>
      <w:r>
        <w:t>: Dentro de la cual van a estar todos los controladores.</w:t>
      </w:r>
    </w:p>
    <w:p w14:paraId="35C3CCB3" w14:textId="2B007BA6" w:rsidR="00725613" w:rsidRDefault="00725613" w:rsidP="00711285">
      <w:pPr>
        <w:pStyle w:val="Cuerpo"/>
        <w:numPr>
          <w:ilvl w:val="0"/>
          <w:numId w:val="14"/>
        </w:numPr>
      </w:pPr>
      <w:r>
        <w:rPr>
          <w:b/>
        </w:rPr>
        <w:lastRenderedPageBreak/>
        <w:t>Template</w:t>
      </w:r>
      <w:r w:rsidRPr="003736EF">
        <w:t>:</w:t>
      </w:r>
      <w:r>
        <w:t xml:space="preserve"> Contiene las vistas. Si un controlador tiene vistas, primero hay que crear una subcarpeta dentro de esta carpeta, cuyo nombre debe de ser el del controlador. Por ejemplo si “ProfesoresController” tiene vistas, hay que crear una subcarpeta “Profesores” dentro de la carpeta “Template”, y dentro de la subcarpeta “Profesores” se crearían las vistas de extensión .ctp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 xml:space="preserve">Además, si la vista creada recibe por ejemplo el nombre de “generar_graficas.ctp”, dentro del controlador “ProfesoresController” deberá de existir un método público o </w:t>
      </w:r>
      <w:r w:rsidRPr="00CF754C">
        <w:rPr>
          <w:i/>
        </w:rPr>
        <w:t>action</w:t>
      </w:r>
      <w:r>
        <w:t xml:space="preserve"> con nombre “generarGraficas”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3A7C7A2" w14:textId="2FF84B6A" w:rsidR="00725613" w:rsidRDefault="00725613" w:rsidP="00725613">
      <w:pPr>
        <w:pStyle w:val="Cuerpo"/>
      </w:pPr>
      <w:r>
        <w:t xml:space="preserve">Respecto al </w:t>
      </w:r>
      <w:r w:rsidRPr="006929BB">
        <w:t>modelo</w:t>
      </w:r>
      <w:r>
        <w:t>, no ha sido necesario crear entidades debido a que CakePHP nos lo facilita y no obliga a tener creada una clase para cada entidad.  Por ello gracias al método “newEntity()” de CakePHP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1078F1F7" w14:textId="77777777" w:rsidR="00725613" w:rsidRDefault="00725613" w:rsidP="00725613">
      <w:pPr>
        <w:pStyle w:val="Cuerpo"/>
      </w:pPr>
    </w:p>
    <w:p w14:paraId="5D23D8E7" w14:textId="77777777" w:rsidR="00725613" w:rsidRDefault="00725613" w:rsidP="00725613">
      <w:pPr>
        <w:pStyle w:val="Cuerpo"/>
      </w:pPr>
    </w:p>
    <w:p w14:paraId="27EED548" w14:textId="77777777" w:rsidR="00725613" w:rsidRPr="00725613" w:rsidRDefault="00725613" w:rsidP="00725613">
      <w:pPr>
        <w:pStyle w:val="Cuerpo"/>
        <w:sectPr w:rsidR="00725613" w:rsidRPr="00725613">
          <w:pgSz w:w="11906" w:h="16838"/>
          <w:pgMar w:top="1417" w:right="1701" w:bottom="1417" w:left="1701" w:header="708" w:footer="708" w:gutter="0"/>
          <w:cols w:space="708"/>
          <w:docGrid w:linePitch="360"/>
        </w:sectPr>
      </w:pPr>
    </w:p>
    <w:p w14:paraId="60C7F20C" w14:textId="77777777" w:rsidR="00B71179" w:rsidRDefault="00EA325B" w:rsidP="00B71179">
      <w:pPr>
        <w:pStyle w:val="Ttulo3"/>
      </w:pPr>
      <w:r w:rsidRPr="005E0A8C">
        <w:rPr>
          <w:noProof/>
          <w:lang w:eastAsia="es-ES"/>
        </w:rPr>
        <w:lastRenderedPageBreak/>
        <w:drawing>
          <wp:anchor distT="0" distB="0" distL="114300" distR="114300" simplePos="0" relativeHeight="251658240" behindDoc="0" locked="0" layoutInCell="1" allowOverlap="1" wp14:anchorId="42A1F426" wp14:editId="5A201EC9">
            <wp:simplePos x="0" y="0"/>
            <wp:positionH relativeFrom="margin">
              <wp:posOffset>187960</wp:posOffset>
            </wp:positionH>
            <wp:positionV relativeFrom="paragraph">
              <wp:posOffset>227965</wp:posOffset>
            </wp:positionV>
            <wp:extent cx="8512810" cy="4967605"/>
            <wp:effectExtent l="0" t="0" r="2540" b="4445"/>
            <wp:wrapSquare wrapText="bothSides"/>
            <wp:docPr id="25" name="Imagen 25"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3" t="2912" r="1015" b="10932"/>
                    <a:stretch/>
                  </pic:blipFill>
                  <pic:spPr bwMode="auto">
                    <a:xfrm>
                      <a:off x="0" y="0"/>
                      <a:ext cx="8512810" cy="496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clases</w:t>
      </w:r>
    </w:p>
    <w:p w14:paraId="719D9597" w14:textId="77777777" w:rsidR="005E0A8C" w:rsidRDefault="005E0A8C" w:rsidP="005E0A8C">
      <w:pPr>
        <w:pStyle w:val="Cuerpo"/>
      </w:pPr>
    </w:p>
    <w:p w14:paraId="4580BCE3" w14:textId="77777777" w:rsidR="00EA325B" w:rsidRDefault="00EA325B" w:rsidP="00EA325B">
      <w:pPr>
        <w:pStyle w:val="Cuerpo"/>
        <w:jc w:val="center"/>
        <w:rPr>
          <w:noProof/>
          <w:lang w:eastAsia="es-ES"/>
        </w:rPr>
        <w:sectPr w:rsidR="00EA325B" w:rsidSect="00EA325B">
          <w:pgSz w:w="16838" w:h="11906" w:orient="landscape"/>
          <w:pgMar w:top="1701" w:right="1417" w:bottom="1701" w:left="1417" w:header="708" w:footer="708" w:gutter="0"/>
          <w:cols w:space="708"/>
          <w:docGrid w:linePitch="360"/>
        </w:sectPr>
      </w:pPr>
    </w:p>
    <w:p w14:paraId="76DB3431" w14:textId="77777777" w:rsidR="005E0A8C" w:rsidRPr="00766F82" w:rsidRDefault="005E0A8C" w:rsidP="005E0A8C">
      <w:pPr>
        <w:pStyle w:val="Cuerpo"/>
        <w:rPr>
          <w:b/>
          <w:u w:val="single"/>
        </w:rPr>
      </w:pPr>
      <w:r w:rsidRPr="00766F82">
        <w:rPr>
          <w:b/>
          <w:u w:val="single"/>
        </w:rPr>
        <w:lastRenderedPageBreak/>
        <w:t>Explicación del diagrama de clases</w:t>
      </w:r>
    </w:p>
    <w:p w14:paraId="526E32F0" w14:textId="77777777" w:rsidR="005E0A8C" w:rsidRDefault="00766F82" w:rsidP="005E0A8C">
      <w:pPr>
        <w:pStyle w:val="Cuerpo"/>
      </w:pPr>
      <w:r>
        <w:t>La explicación del diagrama de clases y un poco el papel que tienen dentro de aplicación sería la siguiente:</w:t>
      </w:r>
    </w:p>
    <w:p w14:paraId="68A4F3D5" w14:textId="77777777" w:rsidR="00766F82" w:rsidRDefault="00766F82" w:rsidP="005E0A8C">
      <w:pPr>
        <w:pStyle w:val="Cuerpo"/>
      </w:pPr>
      <w:r>
        <w:t>En primer lugar, todos los controladores heredan de “AppController”. La aplicación siempre choca contra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14:paraId="1B2B19A2" w14:textId="77777777"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77777777" w:rsidR="00766F82" w:rsidRDefault="00766F82" w:rsidP="00711285">
      <w:pPr>
        <w:pStyle w:val="Cuerpo"/>
        <w:numPr>
          <w:ilvl w:val="1"/>
          <w:numId w:val="14"/>
        </w:numPr>
      </w:pPr>
      <w:r>
        <w:t>Si es su primer acceso, será redirigido a “TareasController”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“ProfesoresController”.</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“AlumnosController”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“IntentosController”.</w:t>
      </w:r>
    </w:p>
    <w:p w14:paraId="558F2300" w14:textId="77777777"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r>
        <w:lastRenderedPageBreak/>
        <w:t>Diseño procedimental</w:t>
      </w:r>
    </w:p>
    <w:p w14:paraId="4664CF10" w14:textId="77777777" w:rsidR="00B71179" w:rsidRDefault="00B71179" w:rsidP="00B71179">
      <w:pPr>
        <w:pStyle w:val="Ttulo3"/>
      </w:pPr>
      <w:r>
        <w:t>Diagramas de secuencias</w:t>
      </w:r>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4A6D4A66" w14:textId="77777777" w:rsidR="00B71179" w:rsidRDefault="00B71179" w:rsidP="00B71179">
      <w:pPr>
        <w:pStyle w:val="Cuerpo"/>
        <w:jc w:val="center"/>
      </w:pPr>
      <w:r w:rsidRPr="00B71179">
        <w:rPr>
          <w:noProof/>
          <w:lang w:eastAsia="es-ES"/>
        </w:rPr>
        <w:drawing>
          <wp:inline distT="0" distB="0" distL="0" distR="0" wp14:anchorId="1D49DBB7" wp14:editId="357EB507">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14:paraId="5DCBFF6C" w14:textId="77777777" w:rsidR="00B71179" w:rsidRDefault="00B71179" w:rsidP="00711285">
      <w:pPr>
        <w:pStyle w:val="Cuerpo"/>
        <w:numPr>
          <w:ilvl w:val="0"/>
          <w:numId w:val="14"/>
        </w:numPr>
      </w:pPr>
      <w:r>
        <w:t>Diagrama de secuencia: “Registro del profesor”</w:t>
      </w:r>
    </w:p>
    <w:p w14:paraId="7612C04D" w14:textId="77777777" w:rsidR="00B71179" w:rsidRDefault="00B71179" w:rsidP="00B71179">
      <w:pPr>
        <w:pStyle w:val="Cuerpo"/>
        <w:jc w:val="center"/>
      </w:pPr>
      <w:r w:rsidRPr="00B71179">
        <w:rPr>
          <w:noProof/>
          <w:lang w:eastAsia="es-ES"/>
        </w:rPr>
        <w:lastRenderedPageBreak/>
        <w:drawing>
          <wp:inline distT="0" distB="0" distL="0" distR="0" wp14:anchorId="58F39433" wp14:editId="13894D62">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14:paraId="486843A8" w14:textId="77777777" w:rsidR="00B71179" w:rsidRDefault="00B71179" w:rsidP="00711285">
      <w:pPr>
        <w:pStyle w:val="Cuerpo"/>
        <w:numPr>
          <w:ilvl w:val="0"/>
          <w:numId w:val="14"/>
        </w:numPr>
      </w:pPr>
      <w:r>
        <w:t>Diagrama de secuencia: “Profesor configura parámetros de la tarea”</w:t>
      </w:r>
    </w:p>
    <w:p w14:paraId="62F85D45" w14:textId="77777777" w:rsidR="00B71179" w:rsidRDefault="00B71179" w:rsidP="00B71179">
      <w:pPr>
        <w:pStyle w:val="Cuerpo"/>
        <w:jc w:val="center"/>
      </w:pPr>
      <w:r w:rsidRPr="00B71179">
        <w:rPr>
          <w:noProof/>
          <w:lang w:eastAsia="es-ES"/>
        </w:rPr>
        <w:drawing>
          <wp:inline distT="0" distB="0" distL="0" distR="0" wp14:anchorId="156A6ED0" wp14:editId="2F29DC9B">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14:paraId="6D1F06B7" w14:textId="77777777" w:rsidR="00380B7E" w:rsidRDefault="00B71179" w:rsidP="00711285">
      <w:pPr>
        <w:pStyle w:val="Cuerpo"/>
        <w:numPr>
          <w:ilvl w:val="0"/>
          <w:numId w:val="14"/>
        </w:numPr>
      </w:pPr>
      <w:r>
        <w:t>Diagrama de secuencia: “Profesor sube test”</w:t>
      </w:r>
    </w:p>
    <w:p w14:paraId="5A5194D6" w14:textId="77777777" w:rsidR="00B71179" w:rsidRDefault="00B71179" w:rsidP="00380B7E">
      <w:pPr>
        <w:pStyle w:val="Cuerpo"/>
        <w:jc w:val="center"/>
      </w:pPr>
      <w:r w:rsidRPr="00B71179">
        <w:rPr>
          <w:noProof/>
          <w:lang w:eastAsia="es-ES"/>
        </w:rPr>
        <w:lastRenderedPageBreak/>
        <w:drawing>
          <wp:inline distT="0" distB="0" distL="0" distR="0" wp14:anchorId="7401053D" wp14:editId="6632FAAE">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14:paraId="06C7C76A" w14:textId="77777777" w:rsidR="00380B7E" w:rsidRDefault="00B71179" w:rsidP="00711285">
      <w:pPr>
        <w:pStyle w:val="Cuerpo"/>
        <w:numPr>
          <w:ilvl w:val="0"/>
          <w:numId w:val="14"/>
        </w:numPr>
      </w:pPr>
      <w:r>
        <w:t>Diagrama de secuencia: “Alumno sube práctica”</w:t>
      </w:r>
    </w:p>
    <w:p w14:paraId="3939CFAD" w14:textId="77777777" w:rsidR="00380B7E" w:rsidRDefault="00380B7E" w:rsidP="00380B7E">
      <w:pPr>
        <w:pStyle w:val="Cuerpo"/>
        <w:jc w:val="center"/>
      </w:pPr>
      <w:r w:rsidRPr="00380B7E">
        <w:rPr>
          <w:noProof/>
          <w:lang w:eastAsia="es-ES"/>
        </w:rPr>
        <w:lastRenderedPageBreak/>
        <w:drawing>
          <wp:inline distT="0" distB="0" distL="0" distR="0" wp14:anchorId="4CC7D96D" wp14:editId="29ECF9E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14:paraId="79E0F317" w14:textId="77777777" w:rsidR="00B71179" w:rsidRDefault="00B71179" w:rsidP="00711285">
      <w:pPr>
        <w:pStyle w:val="Cuerpo"/>
        <w:numPr>
          <w:ilvl w:val="0"/>
          <w:numId w:val="14"/>
        </w:numPr>
      </w:pPr>
      <w:r>
        <w:t>Diagrama de secuencia: “Alumno sube práctica incorrecta”</w:t>
      </w:r>
    </w:p>
    <w:p w14:paraId="45DAB1FD" w14:textId="77777777" w:rsidR="00380B7E" w:rsidRDefault="00380B7E" w:rsidP="00380B7E">
      <w:pPr>
        <w:pStyle w:val="Cuerpo"/>
        <w:rPr>
          <w:noProof/>
          <w:lang w:eastAsia="es-ES"/>
        </w:rPr>
      </w:pPr>
    </w:p>
    <w:p w14:paraId="71EB21D5" w14:textId="77777777" w:rsidR="00380B7E" w:rsidRPr="00B71179" w:rsidRDefault="00380B7E" w:rsidP="00380B7E">
      <w:pPr>
        <w:pStyle w:val="Cuerpo"/>
        <w:jc w:val="center"/>
      </w:pPr>
      <w:r w:rsidRPr="00380B7E">
        <w:rPr>
          <w:noProof/>
          <w:lang w:eastAsia="es-ES"/>
        </w:rPr>
        <w:lastRenderedPageBreak/>
        <w:drawing>
          <wp:inline distT="0" distB="0" distL="0" distR="0" wp14:anchorId="033AC099" wp14:editId="7FFB6639">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14:paraId="647DC9EF" w14:textId="77777777" w:rsidR="00B71179" w:rsidRPr="00B71179" w:rsidRDefault="00B71179" w:rsidP="00B71179">
      <w:pPr>
        <w:pStyle w:val="Cuerpo"/>
      </w:pPr>
    </w:p>
    <w:p w14:paraId="48B8C2D8" w14:textId="77777777" w:rsidR="00DB68A6" w:rsidRDefault="00FE3480" w:rsidP="00FE3480">
      <w:pPr>
        <w:pStyle w:val="Ttulo2"/>
      </w:pPr>
      <w:r>
        <w:t>Diseño arquitectónico</w:t>
      </w:r>
    </w:p>
    <w:p w14:paraId="068D6EAF" w14:textId="77777777" w:rsidR="007F2885" w:rsidRDefault="007F2885" w:rsidP="007F2885">
      <w:pPr>
        <w:pStyle w:val="Ttulo3"/>
      </w:pPr>
      <w:r>
        <w:t>Diagrama de despliegue</w:t>
      </w:r>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70C6DF5C" w14:textId="19A9A3A7" w:rsidR="00A90A9A" w:rsidRDefault="007F2885" w:rsidP="007F2885">
      <w:r w:rsidRPr="00FE078F">
        <w:rPr>
          <w:noProof/>
          <w:lang w:eastAsia="es-ES"/>
        </w:rPr>
        <w:lastRenderedPageBreak/>
        <w:drawing>
          <wp:inline distT="0" distB="0" distL="0" distR="0" wp14:anchorId="1BF80DFE" wp14:editId="163D9853">
            <wp:extent cx="5419509" cy="2484408"/>
            <wp:effectExtent l="0" t="0" r="0" b="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751" t="6155" r="1555" b="19447"/>
                    <a:stretch/>
                  </pic:blipFill>
                  <pic:spPr bwMode="auto">
                    <a:xfrm>
                      <a:off x="0" y="0"/>
                      <a:ext cx="5427828" cy="2488221"/>
                    </a:xfrm>
                    <a:prstGeom prst="rect">
                      <a:avLst/>
                    </a:prstGeom>
                    <a:noFill/>
                    <a:ln>
                      <a:noFill/>
                    </a:ln>
                    <a:extLst>
                      <a:ext uri="{53640926-AAD7-44D8-BBD7-CCE9431645EC}">
                        <a14:shadowObscured xmlns:a14="http://schemas.microsoft.com/office/drawing/2010/main"/>
                      </a:ext>
                    </a:extLst>
                  </pic:spPr>
                </pic:pic>
              </a:graphicData>
            </a:graphic>
          </wp:inline>
        </w:drawing>
      </w:r>
      <w:r w:rsidR="00DB68A6">
        <w:br w:type="page"/>
      </w:r>
    </w:p>
    <w:p w14:paraId="1873ADE8" w14:textId="77777777" w:rsidR="008E2418" w:rsidRDefault="008E2418" w:rsidP="008E2418">
      <w:pPr>
        <w:pStyle w:val="Ttulo1"/>
      </w:pPr>
      <w:r>
        <w:lastRenderedPageBreak/>
        <w:t>Manual del programador</w:t>
      </w:r>
    </w:p>
    <w:p w14:paraId="095C6FF1" w14:textId="77777777" w:rsidR="007F2885" w:rsidRDefault="007F2885" w:rsidP="007F2885">
      <w:pPr>
        <w:pStyle w:val="Ttulo2"/>
        <w:numPr>
          <w:ilvl w:val="1"/>
          <w:numId w:val="1"/>
        </w:numPr>
        <w:ind w:left="862" w:hanging="578"/>
      </w:pPr>
      <w:r>
        <w:t>Introducción</w:t>
      </w:r>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r>
        <w:t xml:space="preserve">Estructura de directorios </w:t>
      </w:r>
    </w:p>
    <w:p w14:paraId="0C302BC2" w14:textId="77777777" w:rsidR="007F2885" w:rsidRDefault="007F2885" w:rsidP="007F2885">
      <w:r>
        <w:t>….</w:t>
      </w:r>
    </w:p>
    <w:p w14:paraId="2F0B707E" w14:textId="77777777" w:rsidR="007F2885" w:rsidRDefault="007F2885" w:rsidP="007F2885">
      <w:pPr>
        <w:pStyle w:val="Ttulo2"/>
        <w:numPr>
          <w:ilvl w:val="1"/>
          <w:numId w:val="1"/>
        </w:numPr>
        <w:ind w:left="862" w:hanging="578"/>
      </w:pPr>
      <w:r>
        <w:t>Estructura del código fuente</w:t>
      </w:r>
    </w:p>
    <w:p w14:paraId="64E76265" w14:textId="77777777" w:rsidR="007F2885" w:rsidRDefault="007F2885" w:rsidP="007F2885">
      <w:r>
        <w:t>En esta sección se va a explicar brevemente los directorios que componen el código fuente que se ha utilizado para crear la aplicación.</w:t>
      </w:r>
    </w:p>
    <w:p w14:paraId="1BB6A79E" w14:textId="77777777" w:rsidR="007F2885" w:rsidRDefault="007F2885" w:rsidP="007F2885">
      <w:r>
        <w:t>En primer lugar decir que CakePHP viene con una estructura de carpetas por defecto, y por lo tanto hay muchas carpetas que no han sido utilizadas ni modificadas. El directorio raíz de la aplicación sería el siguiente:</w:t>
      </w:r>
    </w:p>
    <w:p w14:paraId="49491397" w14:textId="77777777" w:rsidR="007F2885" w:rsidRDefault="007F2885" w:rsidP="007F2885">
      <w:pPr>
        <w:jc w:val="center"/>
      </w:pPr>
      <w:r>
        <w:rPr>
          <w:noProof/>
          <w:lang w:eastAsia="es-ES"/>
        </w:rPr>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7446" cy="2775583"/>
                    </a:xfrm>
                    <a:prstGeom prst="rect">
                      <a:avLst/>
                    </a:prstGeom>
                  </pic:spPr>
                </pic:pic>
              </a:graphicData>
            </a:graphic>
          </wp:inline>
        </w:drawing>
      </w:r>
    </w:p>
    <w:p w14:paraId="138174BB" w14:textId="77777777" w:rsidR="007F2885" w:rsidRDefault="007F2885" w:rsidP="007F2885">
      <w:r>
        <w:t>Las carpetas que no han sido utilizadas ni modificadas son: bin, logs, plugins y tmp.</w:t>
      </w:r>
    </w:p>
    <w:p w14:paraId="6867DA7C" w14:textId="77777777" w:rsidR="007F2885" w:rsidRDefault="007F2885" w:rsidP="00711285">
      <w:pPr>
        <w:pStyle w:val="Prrafodelista"/>
        <w:numPr>
          <w:ilvl w:val="0"/>
          <w:numId w:val="14"/>
        </w:numPr>
      </w:pPr>
      <w:r>
        <w:t>Directorio AutoCorreccionJava_TFG/</w:t>
      </w:r>
      <w:r w:rsidRPr="00C21861">
        <w:rPr>
          <w:b/>
        </w:rPr>
        <w:t>config</w:t>
      </w:r>
      <w:r>
        <w:t>:</w:t>
      </w:r>
    </w:p>
    <w:p w14:paraId="7335BBDB" w14:textId="77777777" w:rsidR="007F2885" w:rsidRDefault="007F2885" w:rsidP="007F2885">
      <w:pPr>
        <w:jc w:val="center"/>
      </w:pPr>
      <w:r>
        <w:rPr>
          <w:noProof/>
          <w:lang w:eastAsia="es-ES"/>
        </w:rPr>
        <w:lastRenderedPageBreak/>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0246" cy="1568829"/>
                    </a:xfrm>
                    <a:prstGeom prst="rect">
                      <a:avLst/>
                    </a:prstGeom>
                  </pic:spPr>
                </pic:pic>
              </a:graphicData>
            </a:graphic>
          </wp:inline>
        </w:drawing>
      </w:r>
    </w:p>
    <w:p w14:paraId="6F74C794" w14:textId="77777777" w:rsidR="007F2885" w:rsidRDefault="007F2885" w:rsidP="007F2885">
      <w:r>
        <w:t>Dentro de este directorio el único fichero modificado ha sido el de “app.php”,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Directorio AutoCorreccionJava_TFG/</w:t>
      </w:r>
      <w:r w:rsidRPr="00A5082D">
        <w:rPr>
          <w:b/>
        </w:rPr>
        <w:t>ficheros_test</w:t>
      </w:r>
      <w:r>
        <w:rPr>
          <w:b/>
        </w:rPr>
        <w:t>:</w:t>
      </w:r>
    </w:p>
    <w:p w14:paraId="5E5A40D8" w14:textId="77777777" w:rsidR="007F2885" w:rsidRDefault="007F2885" w:rsidP="007F2885">
      <w:pPr>
        <w:jc w:val="center"/>
      </w:pPr>
      <w:r>
        <w:rPr>
          <w:noProof/>
          <w:lang w:eastAsia="es-ES"/>
        </w:rPr>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5807" cy="1291086"/>
                    </a:xfrm>
                    <a:prstGeom prst="rect">
                      <a:avLst/>
                    </a:prstGeom>
                  </pic:spPr>
                </pic:pic>
              </a:graphicData>
            </a:graphic>
          </wp:inline>
        </w:drawing>
      </w:r>
    </w:p>
    <w:p w14:paraId="47768D96" w14:textId="77777777" w:rsidR="007F2885" w:rsidRDefault="007F2885" w:rsidP="007F2885">
      <w:r>
        <w:t>Dentro de esta carpeta van a estar una serie de ficheros que van a usarse para poder realizar algunas pruebas unitarias, ya que hay controladores que tienen métodos que realizan procesos de lectura y escritura sobre ficheros xml.</w:t>
      </w:r>
    </w:p>
    <w:p w14:paraId="2A229BA5" w14:textId="77777777" w:rsidR="007F2885" w:rsidRDefault="007F2885" w:rsidP="00711285">
      <w:pPr>
        <w:pStyle w:val="Prrafodelista"/>
        <w:numPr>
          <w:ilvl w:val="0"/>
          <w:numId w:val="14"/>
        </w:numPr>
      </w:pPr>
      <w:r>
        <w:t>Directorio AutoCorreccionJava_TFG/</w:t>
      </w:r>
      <w:r w:rsidRPr="002B271C">
        <w:rPr>
          <w:b/>
        </w:rPr>
        <w:t>src/Controller</w:t>
      </w:r>
      <w:r>
        <w:t>:</w:t>
      </w:r>
    </w:p>
    <w:p w14:paraId="0CB9CEDA" w14:textId="77777777" w:rsidR="007F2885" w:rsidRDefault="007F2885" w:rsidP="007F2885">
      <w:pPr>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535" cy="2869593"/>
                    </a:xfrm>
                    <a:prstGeom prst="rect">
                      <a:avLst/>
                    </a:prstGeom>
                  </pic:spPr>
                </pic:pic>
              </a:graphicData>
            </a:graphic>
          </wp:inline>
        </w:drawing>
      </w:r>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t>Directorio AutoCorreccionJava_TFG/</w:t>
      </w:r>
      <w:r w:rsidRPr="002B271C">
        <w:rPr>
          <w:b/>
        </w:rPr>
        <w:t>src/</w:t>
      </w:r>
      <w:r>
        <w:rPr>
          <w:b/>
        </w:rPr>
        <w:t>Template</w:t>
      </w:r>
      <w:r>
        <w:t>:</w:t>
      </w:r>
    </w:p>
    <w:p w14:paraId="2C879392" w14:textId="77777777" w:rsidR="007F2885" w:rsidRDefault="007F2885" w:rsidP="007F2885">
      <w:pPr>
        <w:jc w:val="center"/>
      </w:pPr>
      <w:r>
        <w:rPr>
          <w:noProof/>
          <w:lang w:eastAsia="es-ES"/>
        </w:rPr>
        <w:lastRenderedPageBreak/>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8074" cy="3220978"/>
                    </a:xfrm>
                    <a:prstGeom prst="rect">
                      <a:avLst/>
                    </a:prstGeom>
                  </pic:spPr>
                </pic:pic>
              </a:graphicData>
            </a:graphic>
          </wp:inline>
        </w:drawing>
      </w:r>
    </w:p>
    <w:p w14:paraId="683523D3" w14:textId="77777777" w:rsidR="007F2885" w:rsidRDefault="007F2885" w:rsidP="007F2885">
      <w:r>
        <w:t>Contiene las subcarpetas con las vistas que se corresponden con cada uno de los controladores. Es decir, dentro de la subcarpeta “Excepciones” van a estar las vistas de extensión .ctp que se corresponden con el controlador “ExcepcionesController”.</w:t>
      </w:r>
    </w:p>
    <w:p w14:paraId="59AC430C" w14:textId="77777777" w:rsidR="007F2885" w:rsidRDefault="007F2885" w:rsidP="007F2885">
      <w:r>
        <w:t>De las subcarpetas presentes, las que no han sido modificadas y que vienen por defecto al usar CakePHP son: Element, Email, Error y Pages.</w:t>
      </w:r>
    </w:p>
    <w:p w14:paraId="409504B1" w14:textId="77777777" w:rsidR="007F2885" w:rsidRDefault="007F2885" w:rsidP="00711285">
      <w:pPr>
        <w:pStyle w:val="Prrafodelista"/>
        <w:numPr>
          <w:ilvl w:val="0"/>
          <w:numId w:val="14"/>
        </w:numPr>
      </w:pPr>
      <w:r>
        <w:t>Directorio AutoCorreccionJava_TFG/</w:t>
      </w:r>
      <w:r w:rsidRPr="002B271C">
        <w:rPr>
          <w:b/>
        </w:rPr>
        <w:t>src/</w:t>
      </w:r>
      <w:r>
        <w:rPr>
          <w:b/>
        </w:rPr>
        <w:t>Model</w:t>
      </w:r>
      <w:r>
        <w:t>:</w:t>
      </w:r>
    </w:p>
    <w:p w14:paraId="2FE1D245" w14:textId="77777777" w:rsidR="007F2885" w:rsidRPr="002B271C" w:rsidRDefault="007F2885" w:rsidP="007F2885">
      <w:pPr>
        <w:jc w:val="center"/>
      </w:pPr>
      <w:r>
        <w:rPr>
          <w:noProof/>
          <w:lang w:eastAsia="es-ES"/>
        </w:rPr>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9247" cy="2772002"/>
                    </a:xfrm>
                    <a:prstGeom prst="rect">
                      <a:avLst/>
                    </a:prstGeom>
                  </pic:spPr>
                </pic:pic>
              </a:graphicData>
            </a:graphic>
          </wp:inline>
        </w:drawing>
      </w:r>
    </w:p>
    <w:p w14:paraId="054C5DFD" w14:textId="77777777" w:rsidR="007F2885" w:rsidRDefault="007F2885" w:rsidP="007F2885">
      <w:r>
        <w:t>Como se ha explicado en el apartado (</w:t>
      </w:r>
      <w:r w:rsidRPr="002B271C">
        <w:rPr>
          <w:color w:val="FF0000"/>
        </w:rPr>
        <w:t>DIAGRAMA DE PAQUETES, poner enlace</w:t>
      </w:r>
      <w:r>
        <w:t>), CakePHP no obliga a tener creadas unas clases entidad con las que poder interactuar con la base de datos.</w:t>
      </w:r>
    </w:p>
    <w:p w14:paraId="5DBE59DF" w14:textId="77777777" w:rsidR="007F2885" w:rsidRDefault="007F2885" w:rsidP="007F2885">
      <w:r>
        <w:t>Por ello dentro de esta carpeta la única subcarpeta utilizada es la de “Table”, la cual contiene diferentes ficheros php los cuáles van a encargarse de realizar la validación de los datos introducidos en los campos de los formularios y de establecer relaciones entre las tablas de la base de datos para posteriormente poder realizar consultas JOIN desde los controladores.</w:t>
      </w:r>
    </w:p>
    <w:p w14:paraId="6A8AAB3B" w14:textId="77777777" w:rsidR="007F2885" w:rsidRDefault="007F2885" w:rsidP="00711285">
      <w:pPr>
        <w:pStyle w:val="Prrafodelista"/>
        <w:numPr>
          <w:ilvl w:val="0"/>
          <w:numId w:val="14"/>
        </w:numPr>
      </w:pPr>
      <w:r>
        <w:lastRenderedPageBreak/>
        <w:t>Directorio AutoCorreccionJava_TFG/</w:t>
      </w:r>
      <w:r w:rsidRPr="00C21861">
        <w:rPr>
          <w:b/>
        </w:rPr>
        <w:t>src/Locale</w:t>
      </w:r>
      <w:r>
        <w:t>:</w:t>
      </w:r>
    </w:p>
    <w:p w14:paraId="64D7F3DD" w14:textId="77777777" w:rsidR="007F2885" w:rsidRDefault="007F2885" w:rsidP="007F2885">
      <w:pPr>
        <w:jc w:val="center"/>
      </w:pPr>
      <w:r>
        <w:rPr>
          <w:noProof/>
          <w:lang w:eastAsia="es-ES"/>
        </w:rPr>
        <w:drawing>
          <wp:inline distT="0" distB="0" distL="0" distR="0" wp14:anchorId="43486B5D" wp14:editId="4C4B9A2A">
            <wp:extent cx="1440611" cy="2165179"/>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2511" cy="2168034"/>
                    </a:xfrm>
                    <a:prstGeom prst="rect">
                      <a:avLst/>
                    </a:prstGeom>
                  </pic:spPr>
                </pic:pic>
              </a:graphicData>
            </a:graphic>
          </wp:inline>
        </w:drawing>
      </w:r>
    </w:p>
    <w:p w14:paraId="4BB341AC" w14:textId="77777777" w:rsidR="007F2885" w:rsidRDefault="007F2885" w:rsidP="007F2885">
      <w:r>
        <w:t>Contiene los ficheros .po que van a permitir realizar la Internacionalización de la aplicación.</w:t>
      </w:r>
    </w:p>
    <w:p w14:paraId="36EB3BE7" w14:textId="77777777" w:rsidR="007F2885" w:rsidRDefault="007F2885" w:rsidP="00711285">
      <w:pPr>
        <w:pStyle w:val="Prrafodelista"/>
        <w:numPr>
          <w:ilvl w:val="0"/>
          <w:numId w:val="14"/>
        </w:numPr>
      </w:pPr>
      <w:r>
        <w:t>Directorio AutoCorreccionJava_TFG/</w:t>
      </w:r>
      <w:r w:rsidRPr="00C21861">
        <w:rPr>
          <w:b/>
        </w:rPr>
        <w:t>vendor</w:t>
      </w:r>
      <w:r>
        <w:t>:</w:t>
      </w:r>
    </w:p>
    <w:p w14:paraId="7965CD47" w14:textId="77777777" w:rsidR="007F2885" w:rsidRDefault="007F2885" w:rsidP="007F2885">
      <w:pPr>
        <w:jc w:val="center"/>
      </w:pPr>
      <w:r>
        <w:rPr>
          <w:noProof/>
          <w:lang w:eastAsia="es-ES"/>
        </w:rPr>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0940" cy="3372993"/>
                    </a:xfrm>
                    <a:prstGeom prst="rect">
                      <a:avLst/>
                    </a:prstGeom>
                  </pic:spPr>
                </pic:pic>
              </a:graphicData>
            </a:graphic>
          </wp:inline>
        </w:drawing>
      </w:r>
    </w:p>
    <w:p w14:paraId="51811E1E" w14:textId="77777777" w:rsidR="007F2885" w:rsidRDefault="007F2885" w:rsidP="007F2885">
      <w:r>
        <w:t>Dentro de esta carpeta van a estar las librerías externas, de las cuales las únicas que han sido añadidas son: “ims”, encargada de establecer la conexión LTI entre Moodle y la aplicación, “libchart”, librearía utilizada para la generación de gráficas y “jplag-2.11.8-SNAPSHOT-jar-with-dependencies.jar”, utilizado para poder generar el reporte de plagios de las prácticas.</w:t>
      </w:r>
    </w:p>
    <w:p w14:paraId="616D5284" w14:textId="77777777" w:rsidR="007F2885" w:rsidRPr="002F581E" w:rsidRDefault="007F2885" w:rsidP="00711285">
      <w:pPr>
        <w:pStyle w:val="Prrafodelista"/>
        <w:numPr>
          <w:ilvl w:val="0"/>
          <w:numId w:val="14"/>
        </w:numPr>
        <w:rPr>
          <w:b/>
        </w:rPr>
      </w:pPr>
      <w:r>
        <w:t>Directorio AutoCorreccionJava_TFG/</w:t>
      </w:r>
      <w:r w:rsidRPr="002F581E">
        <w:rPr>
          <w:b/>
        </w:rPr>
        <w:t>webroot:</w:t>
      </w:r>
    </w:p>
    <w:p w14:paraId="3A038831" w14:textId="77777777" w:rsidR="007F2885" w:rsidRDefault="007F2885" w:rsidP="007F2885">
      <w:pPr>
        <w:jc w:val="center"/>
      </w:pPr>
      <w:r>
        <w:rPr>
          <w:noProof/>
          <w:lang w:eastAsia="es-ES"/>
        </w:rPr>
        <w:lastRenderedPageBreak/>
        <w:drawing>
          <wp:inline distT="0" distB="0" distL="0" distR="0" wp14:anchorId="6EBC0F97" wp14:editId="3FAEFB1B">
            <wp:extent cx="1339048" cy="237226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42798" cy="2378908"/>
                    </a:xfrm>
                    <a:prstGeom prst="rect">
                      <a:avLst/>
                    </a:prstGeom>
                  </pic:spPr>
                </pic:pic>
              </a:graphicData>
            </a:graphic>
          </wp:inline>
        </w:drawing>
      </w:r>
    </w:p>
    <w:p w14:paraId="51F6EFDA" w14:textId="61ED5D56" w:rsidR="007F2885" w:rsidRDefault="007F2885" w:rsidP="007F2885">
      <w:r>
        <w:t>Contiene las carpetas con los ficheros css, javascript y las diferentes imágenes utilizadas en la aplicación. Además contiene la carpeta con los ficheros correspondientes a la cobertura de código.</w:t>
      </w:r>
      <w:r w:rsidR="003751BF">
        <w:t xml:space="preserve"> </w:t>
      </w:r>
      <w:r w:rsidR="003751BF" w:rsidRPr="003751BF">
        <w:rPr>
          <w:b/>
          <w:color w:val="FF0000"/>
        </w:rPr>
        <w:t>MEJOR ELIMINAR LA CARPETA DE COBERTURA NO?</w:t>
      </w:r>
    </w:p>
    <w:p w14:paraId="28E35CE6" w14:textId="77777777" w:rsidR="008E2418" w:rsidRDefault="008E2418" w:rsidP="008E2418">
      <w:pPr>
        <w:pStyle w:val="Ttulo2"/>
      </w:pPr>
      <w:r>
        <w:t>Instalación de herramientas</w:t>
      </w:r>
    </w:p>
    <w:p w14:paraId="356F9F33" w14:textId="77777777" w:rsidR="008E2418" w:rsidRDefault="008E2418" w:rsidP="008E2418">
      <w:pPr>
        <w:pStyle w:val="Ttulo3"/>
      </w:pPr>
      <w:r>
        <w:t>Sistema operativo</w:t>
      </w:r>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r>
        <w:t>Servidor</w:t>
      </w:r>
    </w:p>
    <w:p w14:paraId="526F94DB" w14:textId="77777777" w:rsidR="008E2418" w:rsidRDefault="008E2418" w:rsidP="008E2418">
      <w:r>
        <w:t>Se ha utilizado el programa WampServer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r>
        <w:t>MySQL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r>
        <w:t>PHPMyAdmin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Acceder a la web oficial del WampServer y descargar la versión de 64 bits:</w:t>
      </w:r>
    </w:p>
    <w:p w14:paraId="44795AD0" w14:textId="77777777" w:rsidR="008E2418" w:rsidRDefault="00C06EAA" w:rsidP="00CF7FED">
      <w:pPr>
        <w:pStyle w:val="Prrafodelista"/>
        <w:jc w:val="center"/>
      </w:pPr>
      <w:hyperlink r:id="rId47"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6B695214" w14:textId="77777777" w:rsidR="008E2418" w:rsidRDefault="008E2418" w:rsidP="008E2418">
      <w:pPr>
        <w:pStyle w:val="Prrafodelista"/>
        <w:jc w:val="center"/>
      </w:pPr>
      <w:r>
        <w:rPr>
          <w:noProof/>
          <w:lang w:eastAsia="es-ES"/>
        </w:rPr>
        <w:lastRenderedPageBreak/>
        <w:drawing>
          <wp:inline distT="0" distB="0" distL="0" distR="0" wp14:anchorId="6A8DA533" wp14:editId="5707761C">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14:paraId="427EC44C" w14:textId="77777777" w:rsidR="008E2418" w:rsidRDefault="008E2418" w:rsidP="008E2418">
      <w:pPr>
        <w:pStyle w:val="Prrafodelista"/>
        <w:jc w:val="center"/>
      </w:pPr>
    </w:p>
    <w:p w14:paraId="143D7B58" w14:textId="77777777" w:rsidR="008E2418" w:rsidRDefault="008E2418" w:rsidP="00DC6AD5">
      <w:pPr>
        <w:pStyle w:val="Prrafodelista"/>
        <w:numPr>
          <w:ilvl w:val="0"/>
          <w:numId w:val="4"/>
        </w:numPr>
        <w:contextualSpacing/>
      </w:pPr>
      <w:r>
        <w:t>Presionamos “Next”, y continuación se nos mostrará la siguiente pantalla:</w:t>
      </w:r>
    </w:p>
    <w:p w14:paraId="15B18962" w14:textId="77777777" w:rsidR="008E2418" w:rsidRDefault="008E2418" w:rsidP="00EE56E5">
      <w:pPr>
        <w:pStyle w:val="Prrafodelista"/>
        <w:jc w:val="center"/>
      </w:pPr>
      <w:r>
        <w:rPr>
          <w:noProof/>
          <w:lang w:eastAsia="es-ES"/>
        </w:rPr>
        <w:drawing>
          <wp:inline distT="0" distB="0" distL="0" distR="0" wp14:anchorId="544AEF2E" wp14:editId="59C69DD6">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8393" cy="3109095"/>
                    </a:xfrm>
                    <a:prstGeom prst="rect">
                      <a:avLst/>
                    </a:prstGeom>
                  </pic:spPr>
                </pic:pic>
              </a:graphicData>
            </a:graphic>
          </wp:inline>
        </w:drawing>
      </w:r>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“Next”. Nos aparecerá la siguiente pantalla:</w:t>
      </w:r>
    </w:p>
    <w:p w14:paraId="79F23F4A" w14:textId="77777777" w:rsidR="008E2418" w:rsidRDefault="008E2418" w:rsidP="008E2418">
      <w:pPr>
        <w:pStyle w:val="Prrafodelista"/>
      </w:pPr>
    </w:p>
    <w:p w14:paraId="5D72F01E" w14:textId="77777777" w:rsidR="008E2418" w:rsidRDefault="008E2418" w:rsidP="00EE56E5">
      <w:pPr>
        <w:pStyle w:val="Prrafodelista"/>
        <w:jc w:val="center"/>
      </w:pPr>
      <w:r>
        <w:rPr>
          <w:noProof/>
          <w:lang w:eastAsia="es-ES"/>
        </w:rPr>
        <w:lastRenderedPageBreak/>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9121" cy="2769428"/>
                    </a:xfrm>
                    <a:prstGeom prst="rect">
                      <a:avLst/>
                    </a:prstGeom>
                  </pic:spPr>
                </pic:pic>
              </a:graphicData>
            </a:graphic>
          </wp:inline>
        </w:drawing>
      </w:r>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14:paraId="4AD676D8" w14:textId="77777777" w:rsidR="008E2418" w:rsidRDefault="00A457DA" w:rsidP="008E2418">
      <w:pPr>
        <w:pStyle w:val="Ttulo3"/>
      </w:pPr>
      <w:r>
        <w:t>Base de datos</w:t>
      </w:r>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r w:rsidR="00A457DA">
        <w:t>una de nombre “moodle” en la que van a almacenarse todas las tablas que Moodle (que posteriormente se explicará su proceso de instalación) va a necesitar, y otra de nombre “autocorrecc_tfg” en la cual van a guardarse las tablas propias de nuestra aplicación.</w:t>
      </w:r>
    </w:p>
    <w:p w14:paraId="4BB205AA" w14:textId="77777777" w:rsidR="008E2418" w:rsidRDefault="008E2418" w:rsidP="008E4CE5">
      <w:r>
        <w:t>Los pasos a seguir son los siguiente</w:t>
      </w:r>
      <w:r w:rsidR="00CF7FED">
        <w:t>s</w:t>
      </w:r>
      <w:r>
        <w:t>:</w:t>
      </w:r>
    </w:p>
    <w:p w14:paraId="079024C0" w14:textId="77777777"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14:paraId="3FDE92FF" w14:textId="77777777" w:rsidR="008E2418" w:rsidRDefault="008E2418" w:rsidP="008E2418">
      <w:r>
        <w:rPr>
          <w:noProof/>
          <w:lang w:eastAsia="es-ES"/>
        </w:rPr>
        <w:drawing>
          <wp:inline distT="0" distB="0" distL="0" distR="0" wp14:anchorId="68DE9C9B" wp14:editId="3F2AD654">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2727" cy="2201865"/>
                    </a:xfrm>
                    <a:prstGeom prst="rect">
                      <a:avLst/>
                    </a:prstGeom>
                  </pic:spPr>
                </pic:pic>
              </a:graphicData>
            </a:graphic>
          </wp:inline>
        </w:drawing>
      </w:r>
    </w:p>
    <w:p w14:paraId="58BA11C8" w14:textId="77777777" w:rsidR="008E2418" w:rsidRDefault="008E2418" w:rsidP="008E2418">
      <w:pPr>
        <w:pStyle w:val="Prrafodelista"/>
        <w:numPr>
          <w:ilvl w:val="0"/>
          <w:numId w:val="6"/>
        </w:numPr>
        <w:contextualSpacing/>
      </w:pPr>
      <w:r>
        <w:t>Creamos la base de datos de nombre “moodle” y cotejamiento “utf8_general_ci”:</w:t>
      </w:r>
    </w:p>
    <w:p w14:paraId="75491AFE" w14:textId="77777777" w:rsidR="00A457DA" w:rsidRDefault="00A457DA" w:rsidP="00A457DA">
      <w:pPr>
        <w:pStyle w:val="Prrafodelista"/>
        <w:ind w:left="720"/>
        <w:contextualSpacing/>
      </w:pPr>
    </w:p>
    <w:p w14:paraId="109D6D59" w14:textId="77777777" w:rsidR="008E2418" w:rsidRDefault="008E2418" w:rsidP="008E2418">
      <w:pPr>
        <w:pStyle w:val="Prrafodelista"/>
        <w:jc w:val="center"/>
      </w:pPr>
      <w:r>
        <w:rPr>
          <w:noProof/>
          <w:lang w:eastAsia="es-ES"/>
        </w:rPr>
        <w:lastRenderedPageBreak/>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092" cy="991772"/>
                    </a:xfrm>
                    <a:prstGeom prst="rect">
                      <a:avLst/>
                    </a:prstGeom>
                  </pic:spPr>
                </pic:pic>
              </a:graphicData>
            </a:graphic>
          </wp:inline>
        </w:drawing>
      </w:r>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“autocorrecc_tfg”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r>
        <w:t>HeidiSQL</w:t>
      </w:r>
      <w:r w:rsidR="00E11439">
        <w:t xml:space="preserve"> </w:t>
      </w:r>
      <w:r w:rsidR="00E11439">
        <w:rPr>
          <w:color w:val="FF0000"/>
        </w:rPr>
        <w:t>(BORRAR??)</w:t>
      </w:r>
    </w:p>
    <w:p w14:paraId="5D58F400" w14:textId="77777777" w:rsidR="00A457DA" w:rsidRDefault="00A457DA" w:rsidP="00A457DA">
      <w:r>
        <w:t>Se utilizará la herramienta “HediSQL”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711285">
      <w:pPr>
        <w:pStyle w:val="Prrafodelista"/>
        <w:numPr>
          <w:ilvl w:val="0"/>
          <w:numId w:val="24"/>
        </w:numPr>
      </w:pPr>
      <w:r>
        <w:t>Accedemos a la web oficial de HeidiSQL cuyo enlace es el siguiente:</w:t>
      </w:r>
    </w:p>
    <w:p w14:paraId="5137935E" w14:textId="77777777" w:rsidR="00A457DA" w:rsidRDefault="00C06EAA" w:rsidP="00A457DA">
      <w:pPr>
        <w:pStyle w:val="Prrafodelista"/>
        <w:ind w:left="720"/>
        <w:jc w:val="center"/>
      </w:pPr>
      <w:hyperlink r:id="rId53" w:history="1">
        <w:r w:rsidR="00A457DA" w:rsidRPr="00E73895">
          <w:rPr>
            <w:rStyle w:val="Hipervnculo"/>
          </w:rPr>
          <w:t>http://www.heidisql.com/</w:t>
        </w:r>
      </w:hyperlink>
    </w:p>
    <w:p w14:paraId="5C1D5E41" w14:textId="77777777" w:rsidR="00A457DA" w:rsidRDefault="00A457DA" w:rsidP="00711285">
      <w:pPr>
        <w:pStyle w:val="Prrafodelista"/>
        <w:numPr>
          <w:ilvl w:val="0"/>
          <w:numId w:val="24"/>
        </w:numPr>
      </w:pPr>
      <w:r>
        <w:t>Accedemos a la  pestaña “Downloads” y descargamos el instalador pinchando sobre el botón “HeidiSQL Installer”:</w:t>
      </w:r>
    </w:p>
    <w:p w14:paraId="6DB5CD09" w14:textId="77777777" w:rsidR="00A457DA" w:rsidRDefault="00A457DA" w:rsidP="00B21272">
      <w:pPr>
        <w:jc w:val="center"/>
      </w:pPr>
      <w:r>
        <w:rPr>
          <w:noProof/>
          <w:lang w:eastAsia="es-ES"/>
        </w:rPr>
        <w:drawing>
          <wp:inline distT="0" distB="0" distL="0" distR="0" wp14:anchorId="6FAF685C" wp14:editId="37437CF2">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749" cy="2395269"/>
                    </a:xfrm>
                    <a:prstGeom prst="rect">
                      <a:avLst/>
                    </a:prstGeom>
                  </pic:spPr>
                </pic:pic>
              </a:graphicData>
            </a:graphic>
          </wp:inline>
        </w:drawing>
      </w:r>
    </w:p>
    <w:p w14:paraId="7287C1E9" w14:textId="77777777" w:rsidR="00B21272" w:rsidRDefault="00B21272" w:rsidP="00711285">
      <w:pPr>
        <w:pStyle w:val="Prrafodelista"/>
        <w:numPr>
          <w:ilvl w:val="0"/>
          <w:numId w:val="24"/>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14:paraId="5D26FA5C" w14:textId="77777777" w:rsidR="00B21272" w:rsidRDefault="00B21272" w:rsidP="00B21272">
      <w:pPr>
        <w:pStyle w:val="Ttulo4"/>
      </w:pPr>
      <w:r>
        <w:t>Creación de las tablas</w:t>
      </w:r>
    </w:p>
    <w:p w14:paraId="3B5F78DC" w14:textId="77777777" w:rsidR="00B21272" w:rsidRDefault="00B21272" w:rsidP="00B21272">
      <w:r>
        <w:t>Gracias al script .sql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711285">
      <w:pPr>
        <w:pStyle w:val="Prrafodelista"/>
        <w:numPr>
          <w:ilvl w:val="0"/>
          <w:numId w:val="25"/>
        </w:numPr>
      </w:pPr>
      <w:r>
        <w:t>Abrimos el programa HeidiSQL, nos conectamos a nuestra base de datos “autocorrecc_tfg” y la seleccionamos.</w:t>
      </w:r>
    </w:p>
    <w:p w14:paraId="7B2EE7A3" w14:textId="77777777" w:rsidR="00B21272" w:rsidRDefault="00B21272" w:rsidP="00711285">
      <w:pPr>
        <w:pStyle w:val="Prrafodelista"/>
        <w:numPr>
          <w:ilvl w:val="0"/>
          <w:numId w:val="25"/>
        </w:numPr>
      </w:pPr>
      <w:r>
        <w:lastRenderedPageBreak/>
        <w:t>A continuación copiamos todo el contenido de nuestro .sql y lo copiamos en la pestaña “Consulta” presente en el HeidiSQL. El aspecto sería parecido al siguiente:</w:t>
      </w:r>
    </w:p>
    <w:p w14:paraId="5179611C" w14:textId="77777777" w:rsidR="00B21272" w:rsidRDefault="00B21272" w:rsidP="00B21272">
      <w:pPr>
        <w:jc w:val="center"/>
      </w:pPr>
      <w:r>
        <w:rPr>
          <w:noProof/>
          <w:lang w:eastAsia="es-ES"/>
        </w:rPr>
        <w:drawing>
          <wp:inline distT="0" distB="0" distL="0" distR="0" wp14:anchorId="331D1C91" wp14:editId="7EDDB98B">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9919" cy="2109952"/>
                    </a:xfrm>
                    <a:prstGeom prst="rect">
                      <a:avLst/>
                    </a:prstGeom>
                  </pic:spPr>
                </pic:pic>
              </a:graphicData>
            </a:graphic>
          </wp:inline>
        </w:drawing>
      </w:r>
    </w:p>
    <w:p w14:paraId="388F439E" w14:textId="77777777" w:rsidR="00B21272" w:rsidRDefault="00B21272" w:rsidP="00B21272">
      <w:pPr>
        <w:pStyle w:val="Prrafodelista"/>
        <w:ind w:left="720"/>
      </w:pPr>
    </w:p>
    <w:p w14:paraId="6B21D312" w14:textId="77777777" w:rsidR="00B21272" w:rsidRDefault="00B21272" w:rsidP="00711285">
      <w:pPr>
        <w:pStyle w:val="Prrafodelista"/>
        <w:numPr>
          <w:ilvl w:val="0"/>
          <w:numId w:val="25"/>
        </w:numPr>
      </w:pPr>
      <w:r>
        <w:t>Por último presionando la tecla “F9” o pinchando en el botón azul que tiene forma de “play”, se crearán las tablas sobre nuestra base de datos.</w:t>
      </w:r>
    </w:p>
    <w:p w14:paraId="0BAB4F1B" w14:textId="77777777" w:rsidR="00B21272" w:rsidRDefault="00B21272" w:rsidP="00B21272">
      <w:pPr>
        <w:jc w:val="center"/>
      </w:pPr>
    </w:p>
    <w:p w14:paraId="46067222" w14:textId="77777777" w:rsidR="00B21272" w:rsidRDefault="00EE0937" w:rsidP="00BE011F">
      <w:pPr>
        <w:pStyle w:val="Ttulo3"/>
      </w:pPr>
      <w:r>
        <w:t>Java JDK y JRE</w:t>
      </w:r>
    </w:p>
    <w:p w14:paraId="00556C74" w14:textId="77777777" w:rsidR="00EE0937" w:rsidRPr="00EE0937" w:rsidRDefault="00EE0937" w:rsidP="00EE0937">
      <w:pPr>
        <w:pStyle w:val="Cuerpo"/>
      </w:pPr>
    </w:p>
    <w:p w14:paraId="682E5968" w14:textId="77777777" w:rsidR="00EE0937" w:rsidRDefault="00EE0937" w:rsidP="00EE0937">
      <w:pPr>
        <w:pStyle w:val="Ttulo3"/>
      </w:pPr>
      <w:r>
        <w:t>Maven</w:t>
      </w:r>
    </w:p>
    <w:p w14:paraId="5528DE9F" w14:textId="77777777" w:rsidR="00EE0937" w:rsidRDefault="00EE0937" w:rsidP="00EE0937">
      <w:pPr>
        <w:pStyle w:val="Cuerpo"/>
      </w:pPr>
      <w:r>
        <w:t>Para descargar e instalar Maven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C06EAA" w:rsidP="00EE0937">
      <w:pPr>
        <w:pStyle w:val="Cuerpo"/>
        <w:ind w:left="720"/>
        <w:jc w:val="center"/>
      </w:pPr>
      <w:hyperlink r:id="rId56"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“Download”, después al apartado “Files” y seleccionamos el link del fichero binario de extensión .zip:</w:t>
      </w:r>
    </w:p>
    <w:p w14:paraId="4E58E17A" w14:textId="77777777" w:rsidR="00EE0937" w:rsidRDefault="00EE0937" w:rsidP="00EE0937">
      <w:pPr>
        <w:pStyle w:val="Cuerpo"/>
      </w:pPr>
      <w:r>
        <w:rPr>
          <w:noProof/>
          <w:lang w:eastAsia="es-ES"/>
        </w:rPr>
        <w:drawing>
          <wp:inline distT="0" distB="0" distL="0" distR="0" wp14:anchorId="1B2405A8" wp14:editId="4FF9B0C2">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39570"/>
                    </a:xfrm>
                    <a:prstGeom prst="rect">
                      <a:avLst/>
                    </a:prstGeom>
                  </pic:spPr>
                </pic:pic>
              </a:graphicData>
            </a:graphic>
          </wp:inline>
        </w:drawing>
      </w:r>
    </w:p>
    <w:p w14:paraId="42CEF796" w14:textId="77777777" w:rsidR="00EE0937" w:rsidRDefault="00EE0937" w:rsidP="00711285">
      <w:pPr>
        <w:pStyle w:val="Cuerpo"/>
        <w:numPr>
          <w:ilvl w:val="0"/>
          <w:numId w:val="26"/>
        </w:numPr>
      </w:pPr>
      <w:r>
        <w:t>Por último extraemos el zip en C:\ y establecemos en las variables de entorno del sistema (Path) la ruta a la carpeta \bin del Maven.</w:t>
      </w:r>
    </w:p>
    <w:p w14:paraId="3779EBDE" w14:textId="77777777" w:rsidR="003C1FE7" w:rsidRDefault="003C1FE7" w:rsidP="003C1FE7">
      <w:pPr>
        <w:pStyle w:val="Cuerpo"/>
      </w:pPr>
    </w:p>
    <w:p w14:paraId="2CDB8972" w14:textId="68058987" w:rsidR="003C1FE7" w:rsidRDefault="003C1FE7" w:rsidP="00EE0937">
      <w:pPr>
        <w:pStyle w:val="Ttulo3"/>
      </w:pPr>
      <w:r>
        <w:lastRenderedPageBreak/>
        <w:t>Plugins Reportes</w:t>
      </w:r>
    </w:p>
    <w:p w14:paraId="7D34A75D" w14:textId="62983DAD" w:rsidR="003C1FE7" w:rsidRDefault="003C1FE7" w:rsidP="003C1FE7">
      <w:pPr>
        <w:pStyle w:val="Cuerpo"/>
      </w:pPr>
      <w:r>
        <w:t>Para generar los reportes que van a mostrarse al alumno tras la subida de sus prácticas, se han empleado diferentes plugins que van a integrarse dentro del arquetipo Maven.</w:t>
      </w:r>
    </w:p>
    <w:p w14:paraId="459F1463" w14:textId="77777777" w:rsidR="003C1FE7" w:rsidRDefault="003C1FE7" w:rsidP="003C1FE7">
      <w:pPr>
        <w:pStyle w:val="Cuerpo"/>
      </w:pPr>
      <w:r>
        <w:t>Estos plugins son los siguientes:</w:t>
      </w:r>
    </w:p>
    <w:p w14:paraId="1205785B" w14:textId="77777777" w:rsidR="003C1FE7" w:rsidRDefault="003C1FE7" w:rsidP="00711285">
      <w:pPr>
        <w:pStyle w:val="Prrafodelista"/>
        <w:numPr>
          <w:ilvl w:val="0"/>
          <w:numId w:val="39"/>
        </w:numPr>
      </w:pPr>
      <w:r w:rsidRPr="00EF7934">
        <w:rPr>
          <w:b/>
        </w:rPr>
        <w:t>JAVANCSS</w:t>
      </w:r>
      <w:r>
        <w:t>: Ofrece información sobre métricas (complejidad ciclomática, número de líneas…).</w:t>
      </w:r>
    </w:p>
    <w:p w14:paraId="76E6EE28" w14:textId="77777777" w:rsidR="003C1FE7" w:rsidRDefault="003C1FE7" w:rsidP="00711285">
      <w:pPr>
        <w:pStyle w:val="Prrafodelista"/>
        <w:numPr>
          <w:ilvl w:val="0"/>
          <w:numId w:val="39"/>
        </w:numPr>
      </w:pPr>
      <w:r w:rsidRPr="00EF7934">
        <w:rPr>
          <w:b/>
        </w:rPr>
        <w:t>JDEPEND</w:t>
      </w:r>
      <w:r>
        <w:t>: Ofrece información sobre métricas a nivel de paquetes (abstractness, inestability, afferent couplings…).</w:t>
      </w:r>
    </w:p>
    <w:p w14:paraId="144B7017" w14:textId="77777777"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p>
    <w:p w14:paraId="35FDBF14" w14:textId="2801FB9C"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 </w:t>
      </w:r>
    </w:p>
    <w:p w14:paraId="6F1E629D" w14:textId="00408CE2" w:rsidR="003C1FE7" w:rsidRPr="003C1FE7" w:rsidRDefault="003C1FE7" w:rsidP="003C1FE7">
      <w:r>
        <w:t>Y se integrarán dentro del fichero “pom.xml” presente en el arquetipo Maven.</w:t>
      </w:r>
    </w:p>
    <w:p w14:paraId="18FD0F69" w14:textId="77777777" w:rsidR="00EE0937" w:rsidRDefault="00EE0937" w:rsidP="00EE0937">
      <w:pPr>
        <w:pStyle w:val="Ttulo3"/>
      </w:pPr>
      <w:r>
        <w:t>CakePHP</w:t>
      </w:r>
      <w:r w:rsidR="00E11439">
        <w:t xml:space="preserve"> </w:t>
      </w:r>
      <w:r w:rsidR="00E11439">
        <w:rPr>
          <w:color w:val="FF0000"/>
        </w:rPr>
        <w:t>(BORRAR)</w:t>
      </w:r>
    </w:p>
    <w:p w14:paraId="3F44E16C" w14:textId="77777777" w:rsidR="00EE0937" w:rsidRDefault="00EE0937" w:rsidP="00EE0937">
      <w:pPr>
        <w:pStyle w:val="Cuerpo"/>
      </w:pPr>
      <w:r>
        <w:t>El uso del framework CakePHP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C06EAA" w:rsidP="00EE0937">
      <w:pPr>
        <w:pStyle w:val="Cuerpo"/>
        <w:ind w:left="720"/>
        <w:jc w:val="center"/>
      </w:pPr>
      <w:hyperlink r:id="rId58"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14:paraId="673C57C6" w14:textId="77777777" w:rsidR="007B7DC8" w:rsidRDefault="007B7DC8" w:rsidP="007B7DC8">
      <w:pPr>
        <w:pStyle w:val="Cuerpo"/>
      </w:pPr>
      <w:r>
        <w:rPr>
          <w:noProof/>
          <w:lang w:eastAsia="es-ES"/>
        </w:rPr>
        <w:lastRenderedPageBreak/>
        <w:drawing>
          <wp:inline distT="0" distB="0" distL="0" distR="0" wp14:anchorId="38FEDB31" wp14:editId="242BC30A">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66440"/>
                    </a:xfrm>
                    <a:prstGeom prst="rect">
                      <a:avLst/>
                    </a:prstGeom>
                  </pic:spPr>
                </pic:pic>
              </a:graphicData>
            </a:graphic>
          </wp:inline>
        </w:drawing>
      </w:r>
    </w:p>
    <w:p w14:paraId="1100372D" w14:textId="77777777" w:rsidR="007B7DC8" w:rsidRDefault="007B7DC8" w:rsidP="007B7DC8">
      <w:pPr>
        <w:pStyle w:val="Ttulo3"/>
      </w:pPr>
      <w:r>
        <w:t>Bootstrap</w:t>
      </w:r>
      <w:r w:rsidR="00E11439">
        <w:t xml:space="preserve"> </w:t>
      </w:r>
      <w:r w:rsidR="00E11439">
        <w:rPr>
          <w:color w:val="FF0000"/>
        </w:rPr>
        <w:t>(BORRAR)</w:t>
      </w:r>
    </w:p>
    <w:p w14:paraId="50517092" w14:textId="77777777" w:rsidR="007B7DC8" w:rsidRDefault="007B7DC8" w:rsidP="007B7DC8">
      <w:pPr>
        <w:pStyle w:val="Cuerpo"/>
      </w:pPr>
      <w:r>
        <w:t>Para facilitar la creación del diseño de nuestras interfaces, se utilizará la librería Bootstrap.</w:t>
      </w:r>
    </w:p>
    <w:p w14:paraId="5F5865DB" w14:textId="77777777" w:rsidR="007B7DC8" w:rsidRDefault="007B7DC8" w:rsidP="007B7DC8">
      <w:pPr>
        <w:pStyle w:val="Cuerpo"/>
      </w:pPr>
      <w:r>
        <w:t>Su instalación es tan simple como:</w:t>
      </w:r>
    </w:p>
    <w:p w14:paraId="5D487413" w14:textId="77777777" w:rsidR="007B7DC8" w:rsidRDefault="007B7DC8" w:rsidP="00711285">
      <w:pPr>
        <w:pStyle w:val="Cuerpo"/>
        <w:numPr>
          <w:ilvl w:val="0"/>
          <w:numId w:val="28"/>
        </w:numPr>
      </w:pPr>
      <w:r>
        <w:t>Acceder a su web oficial:</w:t>
      </w:r>
    </w:p>
    <w:p w14:paraId="3F99DDDC" w14:textId="77777777" w:rsidR="007B7DC8" w:rsidRDefault="00C06EAA" w:rsidP="007B7DC8">
      <w:pPr>
        <w:pStyle w:val="Cuerpo"/>
        <w:ind w:left="720"/>
        <w:jc w:val="center"/>
      </w:pPr>
      <w:hyperlink r:id="rId60" w:history="1">
        <w:r w:rsidR="007B7DC8" w:rsidRPr="00E73895">
          <w:rPr>
            <w:rStyle w:val="Hipervnculo"/>
          </w:rPr>
          <w:t>http://getbootstrap.com/</w:t>
        </w:r>
      </w:hyperlink>
    </w:p>
    <w:p w14:paraId="0CE11C6A" w14:textId="77777777" w:rsidR="007B7DC8" w:rsidRDefault="007B7DC8" w:rsidP="00711285">
      <w:pPr>
        <w:pStyle w:val="Cuerpo"/>
        <w:numPr>
          <w:ilvl w:val="0"/>
          <w:numId w:val="28"/>
        </w:numPr>
      </w:pPr>
      <w:r>
        <w:t>Seleccionar “Download Bootsrap” y volver a seleccionar dicha opción desde la siguiente página:</w:t>
      </w:r>
    </w:p>
    <w:p w14:paraId="330BB9AB" w14:textId="77777777" w:rsidR="007B7DC8" w:rsidRDefault="007B7DC8" w:rsidP="007B7DC8">
      <w:pPr>
        <w:pStyle w:val="Cuerpo"/>
        <w:jc w:val="center"/>
      </w:pPr>
      <w:r>
        <w:rPr>
          <w:noProof/>
          <w:lang w:eastAsia="es-ES"/>
        </w:rPr>
        <w:drawing>
          <wp:inline distT="0" distB="0" distL="0" distR="0" wp14:anchorId="3DE6211D" wp14:editId="40911E24">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344" cy="1622620"/>
                    </a:xfrm>
                    <a:prstGeom prst="rect">
                      <a:avLst/>
                    </a:prstGeom>
                  </pic:spPr>
                </pic:pic>
              </a:graphicData>
            </a:graphic>
          </wp:inline>
        </w:drawing>
      </w:r>
    </w:p>
    <w:p w14:paraId="63DEA092" w14:textId="77777777" w:rsidR="007B7DC8" w:rsidRPr="007B7DC8" w:rsidRDefault="007B7DC8" w:rsidP="00711285">
      <w:pPr>
        <w:pStyle w:val="Cuerpo"/>
        <w:numPr>
          <w:ilvl w:val="0"/>
          <w:numId w:val="28"/>
        </w:numPr>
      </w:pPr>
      <w:r>
        <w:t>Se nos descargará un .zip el cual tendremos que extraer en las correspondientes carpetas (\css y \js) de nuestra carpeta “webroot” creada automáticamente tras crear nuestra aplicación utilizando el framework CakePHP.</w:t>
      </w:r>
    </w:p>
    <w:p w14:paraId="6EC2FDDE" w14:textId="77777777" w:rsidR="00EE0937" w:rsidRDefault="00EE56E5" w:rsidP="00EE56E5">
      <w:pPr>
        <w:pStyle w:val="Ttulo3"/>
      </w:pPr>
      <w:r>
        <w:t>Eclipse for PHP Developers</w:t>
      </w:r>
      <w:r w:rsidR="00E11439">
        <w:t xml:space="preserve"> </w:t>
      </w:r>
      <w:r w:rsidR="00E11439">
        <w:rPr>
          <w:color w:val="FF0000"/>
        </w:rPr>
        <w:t>(BORRAR)</w:t>
      </w:r>
    </w:p>
    <w:p w14:paraId="49921F04" w14:textId="77777777" w:rsidR="00EE56E5" w:rsidRDefault="00EE56E5" w:rsidP="00EE56E5">
      <w:pPr>
        <w:pStyle w:val="Cuerpo"/>
      </w:pPr>
      <w:r>
        <w:t>Para editar y realizar todo el código de la aplicación se ha utilizado el IDE Eclipse for PHP Developers, aunque podría haberse utilizado cualquier otro.</w:t>
      </w:r>
    </w:p>
    <w:p w14:paraId="05BCAF8D" w14:textId="77777777" w:rsidR="00EE56E5" w:rsidRDefault="00EE56E5" w:rsidP="00EE56E5">
      <w:pPr>
        <w:pStyle w:val="Cuerpo"/>
      </w:pPr>
      <w:r>
        <w:lastRenderedPageBreak/>
        <w:t>Para su instalación simplemente habría que:</w:t>
      </w:r>
    </w:p>
    <w:p w14:paraId="32A7788F" w14:textId="77777777" w:rsidR="00EE56E5" w:rsidRDefault="00EE56E5" w:rsidP="00711285">
      <w:pPr>
        <w:pStyle w:val="Cuerpo"/>
        <w:numPr>
          <w:ilvl w:val="0"/>
          <w:numId w:val="29"/>
        </w:numPr>
      </w:pPr>
      <w:r>
        <w:t xml:space="preserve">Acceder a la URL </w:t>
      </w:r>
      <w:hyperlink r:id="rId62" w:history="1">
        <w:r w:rsidRPr="00E73895">
          <w:rPr>
            <w:rStyle w:val="Hipervnculo"/>
          </w:rPr>
          <w:t>http://www.eclipse.org/downloads/</w:t>
        </w:r>
      </w:hyperlink>
      <w:r>
        <w:t xml:space="preserve"> y seleccionar la arquitectura que se corresponda con nuestro sistema operativo:</w:t>
      </w:r>
    </w:p>
    <w:p w14:paraId="5DC8D299" w14:textId="77777777" w:rsidR="00EE56E5" w:rsidRDefault="00EE56E5" w:rsidP="00EE56E5">
      <w:pPr>
        <w:pStyle w:val="Cuerpo"/>
        <w:ind w:left="360"/>
        <w:jc w:val="center"/>
      </w:pPr>
      <w:r>
        <w:rPr>
          <w:noProof/>
          <w:lang w:eastAsia="es-ES"/>
        </w:rPr>
        <w:drawing>
          <wp:inline distT="0" distB="0" distL="0" distR="0" wp14:anchorId="1A3E254B" wp14:editId="5D297C65">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41117" cy="2575158"/>
                    </a:xfrm>
                    <a:prstGeom prst="rect">
                      <a:avLst/>
                    </a:prstGeom>
                  </pic:spPr>
                </pic:pic>
              </a:graphicData>
            </a:graphic>
          </wp:inline>
        </w:drawing>
      </w:r>
    </w:p>
    <w:p w14:paraId="7C4430D0" w14:textId="77777777" w:rsidR="00EE56E5" w:rsidRDefault="00EE56E5" w:rsidP="00711285">
      <w:pPr>
        <w:pStyle w:val="Cuerpo"/>
        <w:numPr>
          <w:ilvl w:val="0"/>
          <w:numId w:val="29"/>
        </w:numPr>
      </w:pPr>
      <w:r>
        <w:t>Una vez seleccionada la opción correspondiente, nos aparecerá una nueva página en la que ya podremos finalmente descargar el instalador de Ecplise seleccionando el botón “Download” presente en la parte izquierda:</w:t>
      </w:r>
    </w:p>
    <w:p w14:paraId="5F1197B8" w14:textId="77777777" w:rsidR="00A457DA" w:rsidRPr="00A457DA" w:rsidRDefault="00EE56E5" w:rsidP="00EE56E5">
      <w:pPr>
        <w:pStyle w:val="Cuerpo"/>
        <w:ind w:left="360"/>
        <w:jc w:val="center"/>
      </w:pPr>
      <w:r>
        <w:rPr>
          <w:noProof/>
          <w:lang w:eastAsia="es-ES"/>
        </w:rPr>
        <w:drawing>
          <wp:inline distT="0" distB="0" distL="0" distR="0" wp14:anchorId="1B9619D7" wp14:editId="686A1D34">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2218" cy="2167590"/>
                    </a:xfrm>
                    <a:prstGeom prst="rect">
                      <a:avLst/>
                    </a:prstGeom>
                  </pic:spPr>
                </pic:pic>
              </a:graphicData>
            </a:graphic>
          </wp:inline>
        </w:drawing>
      </w:r>
    </w:p>
    <w:p w14:paraId="40F646EF" w14:textId="77777777" w:rsidR="008E2418" w:rsidRDefault="008E2418" w:rsidP="008E2418">
      <w:pPr>
        <w:pStyle w:val="Ttulo3"/>
      </w:pPr>
      <w:r>
        <w:t>Moodle</w:t>
      </w:r>
    </w:p>
    <w:p w14:paraId="430C178A" w14:textId="77777777" w:rsidR="008E2418" w:rsidRDefault="008E2418" w:rsidP="008E2418">
      <w:r>
        <w:t>La versión que va a ser instalada de Moodle es la 2.9.2.</w:t>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Accedemos a la web oficial de Moodle y descargamos el archivo zip correspondiente a la versión 2.9.2:</w:t>
      </w:r>
    </w:p>
    <w:p w14:paraId="3353D3E1" w14:textId="77777777" w:rsidR="008E2418" w:rsidRDefault="00C06EAA" w:rsidP="00EE0937">
      <w:pPr>
        <w:pStyle w:val="Prrafodelista"/>
        <w:jc w:val="center"/>
      </w:pPr>
      <w:hyperlink r:id="rId65"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C:\wamp</w:t>
      </w:r>
      <w:r>
        <w:t>\www”</w:t>
      </w:r>
    </w:p>
    <w:p w14:paraId="1E264E88" w14:textId="77777777"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14:paraId="3E9F8782" w14:textId="77777777" w:rsidR="008E2418" w:rsidRDefault="008E2418" w:rsidP="008E2418">
      <w:pPr>
        <w:pStyle w:val="Prrafodelista"/>
        <w:jc w:val="center"/>
      </w:pPr>
      <w:r>
        <w:t>“localhost/moodle”</w:t>
      </w:r>
    </w:p>
    <w:p w14:paraId="091E4BE0" w14:textId="77777777" w:rsidR="008E2418" w:rsidRDefault="008E2418" w:rsidP="00DC6AD5">
      <w:pPr>
        <w:pStyle w:val="Prrafodelista"/>
        <w:numPr>
          <w:ilvl w:val="0"/>
          <w:numId w:val="5"/>
        </w:numPr>
        <w:contextualSpacing/>
      </w:pPr>
      <w:r>
        <w:t>Se nos mostrará la siguiente pantalla:</w:t>
      </w:r>
    </w:p>
    <w:p w14:paraId="6A5190A9" w14:textId="77777777" w:rsidR="008E2418" w:rsidRDefault="008E2418" w:rsidP="008E2418">
      <w:pPr>
        <w:pStyle w:val="Prrafodelista"/>
      </w:pPr>
      <w:r>
        <w:rPr>
          <w:noProof/>
          <w:lang w:eastAsia="es-ES"/>
        </w:rPr>
        <w:drawing>
          <wp:inline distT="0" distB="0" distL="0" distR="0" wp14:anchorId="49EF3466" wp14:editId="78BA0518">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256790"/>
                    </a:xfrm>
                    <a:prstGeom prst="rect">
                      <a:avLst/>
                    </a:prstGeom>
                  </pic:spPr>
                </pic:pic>
              </a:graphicData>
            </a:graphic>
          </wp:inline>
        </w:drawing>
      </w:r>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48DBC057" w14:textId="77777777" w:rsidR="008E2418" w:rsidRDefault="008E2418" w:rsidP="008E2418">
      <w:pPr>
        <w:pStyle w:val="Prrafodelista"/>
      </w:pPr>
      <w:r>
        <w:rPr>
          <w:noProof/>
          <w:lang w:eastAsia="es-ES"/>
        </w:rPr>
        <w:drawing>
          <wp:inline distT="0" distB="0" distL="0" distR="0" wp14:anchorId="136253F8" wp14:editId="3E3C1A73">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928745"/>
                    </a:xfrm>
                    <a:prstGeom prst="rect">
                      <a:avLst/>
                    </a:prstGeom>
                  </pic:spPr>
                </pic:pic>
              </a:graphicData>
            </a:graphic>
          </wp:inline>
        </w:drawing>
      </w:r>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7C21CED3" w14:textId="77777777" w:rsidR="008E2418" w:rsidRDefault="008E2418" w:rsidP="008E2418">
      <w:pPr>
        <w:pStyle w:val="Prrafodelista"/>
      </w:pPr>
      <w:r>
        <w:rPr>
          <w:noProof/>
          <w:lang w:eastAsia="es-ES"/>
        </w:rPr>
        <w:lastRenderedPageBreak/>
        <w:drawing>
          <wp:inline distT="0" distB="0" distL="0" distR="0" wp14:anchorId="22CF80F3" wp14:editId="0D92B595">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0259" cy="1924941"/>
                    </a:xfrm>
                    <a:prstGeom prst="rect">
                      <a:avLst/>
                    </a:prstGeom>
                  </pic:spPr>
                </pic:pic>
              </a:graphicData>
            </a:graphic>
          </wp:inline>
        </w:drawing>
      </w:r>
    </w:p>
    <w:p w14:paraId="38086306" w14:textId="77777777" w:rsidR="008E2418" w:rsidRDefault="008E2418" w:rsidP="008E2418">
      <w:pPr>
        <w:pStyle w:val="Prrafodelista"/>
      </w:pPr>
    </w:p>
    <w:p w14:paraId="34CBA616" w14:textId="7777777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77777777" w:rsidR="008E2418" w:rsidRDefault="008E2418" w:rsidP="00DC6AD5">
      <w:pPr>
        <w:pStyle w:val="Prrafodelista"/>
        <w:numPr>
          <w:ilvl w:val="1"/>
          <w:numId w:val="5"/>
        </w:numPr>
        <w:contextualSpacing/>
      </w:pPr>
      <w:r>
        <w:t>Nombre completo del sitio: TFG Auto-corrección prácticas en Java</w:t>
      </w:r>
    </w:p>
    <w:p w14:paraId="7B777582" w14:textId="77777777" w:rsidR="008E2418" w:rsidRDefault="008E2418" w:rsidP="00DC6AD5">
      <w:pPr>
        <w:pStyle w:val="Prrafodelista"/>
        <w:numPr>
          <w:ilvl w:val="1"/>
          <w:numId w:val="5"/>
        </w:numPr>
        <w:contextualSpacing/>
      </w:pPr>
      <w:r>
        <w:t>Nombre corto del sitio: TFG</w:t>
      </w:r>
    </w:p>
    <w:p w14:paraId="30E3E8E0" w14:textId="77777777" w:rsidR="008E2418" w:rsidRDefault="008E2418" w:rsidP="008E2418">
      <w:pPr>
        <w:pStyle w:val="Prrafodelista"/>
        <w:ind w:left="1440"/>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r>
        <w:t>Plugin LTI</w:t>
      </w:r>
    </w:p>
    <w:p w14:paraId="1E40289C" w14:textId="77777777" w:rsidR="008E2418" w:rsidRDefault="008E2418" w:rsidP="008E2418">
      <w:r>
        <w:t>La instalación de dicho plugin va a ser necesaria para permitir una comunicación bidireccional entre Moodle y el servidor donde van a ejecutarse las pruebas.</w:t>
      </w:r>
    </w:p>
    <w:p w14:paraId="1E62B39A" w14:textId="77777777" w:rsidR="008E2418" w:rsidRDefault="008E2418" w:rsidP="008E2418">
      <w:r>
        <w:t>El proceso a llevar a cabo para instalar este plugin LTI es el siguiente:</w:t>
      </w:r>
    </w:p>
    <w:p w14:paraId="4B90E6FF" w14:textId="77777777"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14:paraId="7BB807CE" w14:textId="438738F1" w:rsidR="008E2418" w:rsidRDefault="00C06EAA" w:rsidP="008E2418">
      <w:pPr>
        <w:pStyle w:val="Prrafodelista"/>
      </w:pPr>
      <w:hyperlink r:id="rId69"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Descomprimimos el zip descargado y le colocamos dentro del siguiente directorio:</w:t>
      </w:r>
    </w:p>
    <w:p w14:paraId="2670184E" w14:textId="748593E2" w:rsidR="008E2418" w:rsidRDefault="008E2418" w:rsidP="007F2885">
      <w:pPr>
        <w:pStyle w:val="Prrafodelista"/>
        <w:jc w:val="center"/>
      </w:pPr>
      <w:r>
        <w:t>“</w:t>
      </w:r>
      <w:r w:rsidRPr="00D0482C">
        <w:t>C:\wamp\www\moodle\local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14:paraId="1B029789" w14:textId="77777777" w:rsidR="007F2885" w:rsidRDefault="007F2885" w:rsidP="007F2885">
      <w:pPr>
        <w:pStyle w:val="Ttulo3"/>
      </w:pPr>
      <w:r>
        <w:t>PHPUnit</w:t>
      </w:r>
    </w:p>
    <w:p w14:paraId="4D7C2036" w14:textId="3F33952C" w:rsidR="007F2885" w:rsidRDefault="007F2885" w:rsidP="007F2885">
      <w:pPr>
        <w:pStyle w:val="Cuerpo"/>
      </w:pPr>
      <w:r>
        <w:t xml:space="preserve">No ha sido necesario instalar PHPUnit, sino que simplemente se ha descargado el fichero .phar correspondiente a PHPUnit </w:t>
      </w:r>
      <w:r>
        <w:fldChar w:fldCharType="begin"/>
      </w:r>
      <w:r w:rsidR="000E06BD">
        <w:instrText xml:space="preserve"> ADDIN ZOTERO_ITEM CSL_CITATION {"citationID":"210ha7m8di","properties":{"formattedCitation":"[6]","plainCitation":"[6]"},"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0E06BD" w:rsidRPr="000E06BD">
        <w:rPr>
          <w:rFonts w:ascii="Calibri" w:hAnsi="Calibri"/>
        </w:rPr>
        <w:t>[6]</w:t>
      </w:r>
      <w:r>
        <w:fldChar w:fldCharType="end"/>
      </w:r>
      <w:r>
        <w:t xml:space="preserve">. </w:t>
      </w:r>
    </w:p>
    <w:p w14:paraId="2DEC8F5C" w14:textId="77777777" w:rsidR="007F2885" w:rsidRDefault="007F2885" w:rsidP="007F2885">
      <w:pPr>
        <w:pStyle w:val="Ttulo3"/>
      </w:pPr>
      <w:r>
        <w:t>Instalación de un IDE</w:t>
      </w:r>
    </w:p>
    <w:p w14:paraId="176DBD6B" w14:textId="342847D0" w:rsidR="007F2885" w:rsidRDefault="007F2885" w:rsidP="007F2885">
      <w:pPr>
        <w:pStyle w:val="Cuerpo"/>
      </w:pPr>
      <w:r>
        <w:t xml:space="preserve">La edición del código de la aplicación no requiere de ningún IDE en concreto, a pesar de ello se ha usado Eclipse for PHP Developers </w:t>
      </w:r>
      <w:r>
        <w:fldChar w:fldCharType="begin"/>
      </w:r>
      <w:r w:rsidR="000E06BD">
        <w:instrText xml:space="preserve"> ADDIN ZOTERO_ITEM CSL_CITATION {"citationID":"nn535a43t","properties":{"formattedCitation":"[7]","plainCitation":"[7]"},"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0E06BD" w:rsidRPr="000E06BD">
        <w:rPr>
          <w:rFonts w:ascii="Calibri" w:hAnsi="Calibri"/>
        </w:rPr>
        <w:t>[7]</w:t>
      </w:r>
      <w:r>
        <w:fldChar w:fldCharType="end"/>
      </w:r>
      <w:r>
        <w:t xml:space="preserve">. </w:t>
      </w:r>
    </w:p>
    <w:p w14:paraId="2F74B673" w14:textId="77777777" w:rsidR="009E5AD0" w:rsidRDefault="004B7E73" w:rsidP="009E5AD0">
      <w:pPr>
        <w:pStyle w:val="Ttulo3"/>
      </w:pPr>
      <w:r>
        <w:lastRenderedPageBreak/>
        <w:t>Tarea tipo “herramienta externa”</w:t>
      </w:r>
      <w:r w:rsidR="009E5AD0">
        <w:t xml:space="preserve"> en Moodle</w:t>
      </w:r>
      <w:r w:rsidR="003E2932">
        <w:t xml:space="preserve"> </w:t>
      </w:r>
      <w:r w:rsidR="003E2932">
        <w:rPr>
          <w:color w:val="FF0000"/>
        </w:rPr>
        <w:t>(ESTO IRIA AQUÍ O EN EL MANUAL DEL DOCENTE)</w:t>
      </w:r>
    </w:p>
    <w:p w14:paraId="2B8832DE" w14:textId="77777777" w:rsidR="004B7E73" w:rsidRDefault="004B7E73" w:rsidP="009E5AD0">
      <w:pPr>
        <w:tabs>
          <w:tab w:val="left" w:pos="7443"/>
        </w:tabs>
      </w:pPr>
      <w:r>
        <w:t>En este apartado se va explicar cómo se deben de crear en Moodle las tareas de tipo “herramienta externa”, que pertenecerían a un curso de Moodle, las cuales van a ser las que enlacen con la aplicación web. Estas tareas son imprescindibles, ya que son las que van a configurarse con los parámetros LTI necesarios que van a permitir enlazar con la aplicación.</w:t>
      </w:r>
    </w:p>
    <w:p w14:paraId="2314475E" w14:textId="53790B17" w:rsidR="004B7E73" w:rsidRDefault="004B7E73" w:rsidP="009E5AD0">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w:t>
      </w:r>
      <w:r w:rsidR="00F51514">
        <w:t xml:space="preserve">enlace en el que se explica cómo crear un curso en Moodle </w:t>
      </w:r>
      <w:r w:rsidR="00F51514">
        <w:fldChar w:fldCharType="begin"/>
      </w:r>
      <w:r w:rsidR="000E06BD">
        <w:instrText xml:space="preserve"> ADDIN ZOTERO_ITEM CSL_CITATION {"citationID":"1ev6omk2a1","properties":{"formattedCitation":"[8]","plainCitation":"[8]"},"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rsidR="00F51514">
        <w:fldChar w:fldCharType="separate"/>
      </w:r>
      <w:r w:rsidR="000E06BD" w:rsidRPr="000E06BD">
        <w:rPr>
          <w:rFonts w:ascii="Calibri" w:hAnsi="Calibri"/>
        </w:rPr>
        <w:t>[8]</w:t>
      </w:r>
      <w:r w:rsidR="00F51514">
        <w:fldChar w:fldCharType="end"/>
      </w:r>
      <w:r w:rsidR="00F51514">
        <w:t>.</w:t>
      </w:r>
    </w:p>
    <w:p w14:paraId="5C029705" w14:textId="77777777" w:rsidR="003648A6" w:rsidRDefault="003648A6" w:rsidP="009E5AD0">
      <w:pPr>
        <w:tabs>
          <w:tab w:val="left" w:pos="7443"/>
        </w:tabs>
      </w:pPr>
      <w:r>
        <w:t>Partiendo de que el curso ya está creado, la apariencia que veríamos al entrar al curso sería la siguiente:</w:t>
      </w:r>
    </w:p>
    <w:p w14:paraId="6A688BA8" w14:textId="77777777" w:rsidR="00BC4562" w:rsidRDefault="00BC4562" w:rsidP="003648A6">
      <w:pPr>
        <w:pStyle w:val="Prrafodelista"/>
        <w:tabs>
          <w:tab w:val="left" w:pos="7443"/>
        </w:tabs>
        <w:ind w:left="720"/>
        <w:jc w:val="center"/>
      </w:pPr>
      <w:r>
        <w:rPr>
          <w:noProof/>
          <w:lang w:eastAsia="es-ES"/>
        </w:rPr>
        <w:drawing>
          <wp:inline distT="0" distB="0" distL="0" distR="0" wp14:anchorId="36F4DF78" wp14:editId="6B2DC673">
            <wp:extent cx="3669675" cy="183742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3260" cy="1849235"/>
                    </a:xfrm>
                    <a:prstGeom prst="rect">
                      <a:avLst/>
                    </a:prstGeom>
                  </pic:spPr>
                </pic:pic>
              </a:graphicData>
            </a:graphic>
          </wp:inline>
        </w:drawing>
      </w:r>
    </w:p>
    <w:p w14:paraId="47C29B00" w14:textId="77777777" w:rsidR="003648A6" w:rsidRDefault="003648A6" w:rsidP="003648A6">
      <w:pPr>
        <w:tabs>
          <w:tab w:val="left" w:pos="7443"/>
        </w:tabs>
      </w:pPr>
      <w:r>
        <w:t>Y ahora se explicará de forma detallada cómo crear la tarea dentro del curso:</w:t>
      </w:r>
    </w:p>
    <w:p w14:paraId="0FC12938" w14:textId="77777777" w:rsidR="00BC4562" w:rsidRDefault="003648A6" w:rsidP="00711285">
      <w:pPr>
        <w:pStyle w:val="Prrafodelista"/>
        <w:numPr>
          <w:ilvl w:val="0"/>
          <w:numId w:val="15"/>
        </w:numPr>
        <w:tabs>
          <w:tab w:val="left" w:pos="7443"/>
        </w:tabs>
      </w:pPr>
      <w:r>
        <w:t>Procedemos</w:t>
      </w:r>
      <w:r w:rsidR="00BC4562">
        <w:t xml:space="preserve">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14:paraId="0056F123" w14:textId="77777777" w:rsidR="00BC4562" w:rsidRDefault="00BC4562" w:rsidP="00BC4562">
      <w:pPr>
        <w:pStyle w:val="Prrafodelista"/>
        <w:tabs>
          <w:tab w:val="left" w:pos="7443"/>
        </w:tabs>
        <w:ind w:left="720"/>
        <w:jc w:val="center"/>
      </w:pPr>
      <w:r>
        <w:rPr>
          <w:noProof/>
          <w:lang w:eastAsia="es-ES"/>
        </w:rPr>
        <w:lastRenderedPageBreak/>
        <w:drawing>
          <wp:inline distT="0" distB="0" distL="0" distR="0" wp14:anchorId="56230B09" wp14:editId="196B296B">
            <wp:extent cx="3237867" cy="3640347"/>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0149" cy="3665399"/>
                    </a:xfrm>
                    <a:prstGeom prst="rect">
                      <a:avLst/>
                    </a:prstGeom>
                  </pic:spPr>
                </pic:pic>
              </a:graphicData>
            </a:graphic>
          </wp:inline>
        </w:drawing>
      </w:r>
    </w:p>
    <w:p w14:paraId="226D6A23" w14:textId="77777777" w:rsidR="00BC4562" w:rsidRDefault="003648A6" w:rsidP="00711285">
      <w:pPr>
        <w:pStyle w:val="Prrafodelista"/>
        <w:numPr>
          <w:ilvl w:val="0"/>
          <w:numId w:val="15"/>
        </w:numPr>
        <w:tabs>
          <w:tab w:val="left" w:pos="7443"/>
        </w:tabs>
      </w:pPr>
      <w:r>
        <w:t>A continuación nos aparecerá un formulario con una serie de campos que deberemos de rellenar de la forma que va a explicarse a continuación:</w:t>
      </w:r>
    </w:p>
    <w:p w14:paraId="5A8D90D0" w14:textId="77777777" w:rsidR="00BC4562" w:rsidRDefault="003648A6" w:rsidP="00BC4562">
      <w:pPr>
        <w:pStyle w:val="Prrafodelista"/>
        <w:tabs>
          <w:tab w:val="left" w:pos="7443"/>
        </w:tabs>
        <w:ind w:left="720"/>
      </w:pPr>
      <w:r>
        <w:t>El apartado</w:t>
      </w:r>
      <w:r w:rsidR="00BC4562">
        <w:t xml:space="preserve"> “General” contendrá los siguientes campos:</w:t>
      </w:r>
    </w:p>
    <w:p w14:paraId="03F96A76" w14:textId="77777777" w:rsidR="00BC4562" w:rsidRPr="00BC4562" w:rsidRDefault="00BC4562"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1275DDC1" w14:textId="77777777" w:rsidR="008B3132" w:rsidRDefault="008B3132" w:rsidP="00711285">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4EC8E105" w14:textId="77777777" w:rsidR="008B3132" w:rsidRDefault="008B3132" w:rsidP="00711285">
      <w:pPr>
        <w:pStyle w:val="Prrafodelista"/>
        <w:numPr>
          <w:ilvl w:val="1"/>
          <w:numId w:val="16"/>
        </w:numPr>
        <w:tabs>
          <w:tab w:val="left" w:pos="7443"/>
        </w:tabs>
      </w:pPr>
      <w:r w:rsidRPr="008B3132">
        <w:rPr>
          <w:i/>
        </w:rPr>
        <w:t>Apartado “Ajustes de la herramienta”</w:t>
      </w:r>
      <w:r>
        <w:t>:  contiene los siguientes campos:</w:t>
      </w:r>
    </w:p>
    <w:p w14:paraId="0B6D6798" w14:textId="77777777" w:rsidR="008B3132" w:rsidRPr="008B3132" w:rsidRDefault="008B3132" w:rsidP="00711285">
      <w:pPr>
        <w:pStyle w:val="Prrafodelista"/>
        <w:numPr>
          <w:ilvl w:val="2"/>
          <w:numId w:val="16"/>
        </w:numPr>
        <w:tabs>
          <w:tab w:val="left" w:pos="7443"/>
        </w:tabs>
        <w:rPr>
          <w:u w:val="single"/>
        </w:rPr>
      </w:pPr>
      <w:r w:rsidRPr="008B3132">
        <w:rPr>
          <w:u w:val="single"/>
        </w:rPr>
        <w:t>Tool name:</w:t>
      </w:r>
      <w:r>
        <w:t xml:space="preserve"> asignamos el nombre que queramos.</w:t>
      </w:r>
    </w:p>
    <w:p w14:paraId="7F2BDF79" w14:textId="77777777" w:rsidR="008B3132" w:rsidRPr="008B3132" w:rsidRDefault="008B3132" w:rsidP="00711285">
      <w:pPr>
        <w:pStyle w:val="Prrafodelista"/>
        <w:numPr>
          <w:ilvl w:val="2"/>
          <w:numId w:val="16"/>
        </w:numPr>
        <w:tabs>
          <w:tab w:val="left" w:pos="7443"/>
        </w:tabs>
        <w:rPr>
          <w:u w:val="single"/>
        </w:rPr>
      </w:pPr>
      <w:r>
        <w:rPr>
          <w:u w:val="single"/>
        </w:rPr>
        <w:t>Tool base URL:</w:t>
      </w:r>
      <w:r>
        <w:t xml:space="preserve"> será la dirección </w:t>
      </w:r>
      <w:r w:rsidR="003648A6">
        <w:t>que permite acceder a nuestra aplicación web, es la conexión.</w:t>
      </w:r>
    </w:p>
    <w:p w14:paraId="51291A12" w14:textId="77777777" w:rsidR="008B3132" w:rsidRDefault="008B3132" w:rsidP="00711285">
      <w:pPr>
        <w:pStyle w:val="Prrafodelista"/>
        <w:numPr>
          <w:ilvl w:val="2"/>
          <w:numId w:val="16"/>
        </w:numPr>
        <w:tabs>
          <w:tab w:val="left" w:pos="7443"/>
        </w:tabs>
        <w:rPr>
          <w:u w:val="single"/>
        </w:rPr>
      </w:pPr>
      <w:r>
        <w:rPr>
          <w:u w:val="single"/>
        </w:rPr>
        <w:t>Clave de cliente</w:t>
      </w:r>
      <w:r w:rsidR="003648A6">
        <w:rPr>
          <w:u w:val="single"/>
        </w:rPr>
        <w:t xml:space="preserve"> (consumer key)</w:t>
      </w:r>
      <w:r>
        <w:rPr>
          <w:u w:val="single"/>
        </w:rPr>
        <w:t>:</w:t>
      </w:r>
      <w:r>
        <w:t xml:space="preserve"> </w:t>
      </w:r>
      <w:r w:rsidR="003648A6">
        <w:t xml:space="preserve">Deberá ser proporcionada al profesor tras rellenar el formulario de registro de la aplicación </w:t>
      </w:r>
      <w:r>
        <w:t>web,</w:t>
      </w:r>
      <w:r w:rsidR="003648A6">
        <w:t xml:space="preserve"> y por lo tanto deberá ser establecida correctamente por el profesor ya que si no será imposible acceder a la aplicación.</w:t>
      </w:r>
    </w:p>
    <w:p w14:paraId="30D9FAC8" w14:textId="77777777" w:rsidR="008B3132" w:rsidRPr="008B3132" w:rsidRDefault="008B3132" w:rsidP="00711285">
      <w:pPr>
        <w:pStyle w:val="Prrafodelista"/>
        <w:numPr>
          <w:ilvl w:val="2"/>
          <w:numId w:val="16"/>
        </w:numPr>
        <w:tabs>
          <w:tab w:val="left" w:pos="7443"/>
        </w:tabs>
        <w:rPr>
          <w:u w:val="single"/>
        </w:rPr>
      </w:pPr>
      <w:r>
        <w:rPr>
          <w:u w:val="single"/>
        </w:rPr>
        <w:t xml:space="preserve">Shared secret: </w:t>
      </w:r>
      <w:r w:rsidR="003648A6">
        <w:t>Al igual que la clave del cliente, se le habrá sido proporcionada al profesor en su registro y por lo tanto ese secret proporcionado deberá ser el que sea establecido en este campo.</w:t>
      </w:r>
    </w:p>
    <w:p w14:paraId="3576A71E" w14:textId="77777777" w:rsidR="008B3132" w:rsidRDefault="008B3132" w:rsidP="00711285">
      <w:pPr>
        <w:pStyle w:val="Prrafodelista"/>
        <w:numPr>
          <w:ilvl w:val="2"/>
          <w:numId w:val="16"/>
        </w:numPr>
        <w:tabs>
          <w:tab w:val="left" w:pos="7443"/>
        </w:tabs>
        <w:rPr>
          <w:u w:val="single"/>
        </w:rPr>
      </w:pPr>
      <w:r>
        <w:rPr>
          <w:u w:val="single"/>
        </w:rPr>
        <w:lastRenderedPageBreak/>
        <w:t>Parámetros personalizados:</w:t>
      </w:r>
      <w:r>
        <w:t xml:space="preserve"> no rellenamos nada.</w:t>
      </w:r>
    </w:p>
    <w:p w14:paraId="23F60949" w14:textId="77777777" w:rsidR="008B3132" w:rsidRPr="0018567C" w:rsidRDefault="008B3132" w:rsidP="00711285">
      <w:pPr>
        <w:pStyle w:val="Prrafodelista"/>
        <w:numPr>
          <w:ilvl w:val="2"/>
          <w:numId w:val="16"/>
        </w:numPr>
        <w:tabs>
          <w:tab w:val="left" w:pos="7443"/>
        </w:tabs>
        <w:rPr>
          <w:u w:val="single"/>
        </w:rPr>
      </w:pPr>
      <w:r>
        <w:rPr>
          <w:u w:val="single"/>
        </w:rPr>
        <w:t xml:space="preserve">Contenedor de inicio por defecto: </w:t>
      </w:r>
      <w:r>
        <w:t>opción que viene por defecto.</w:t>
      </w:r>
    </w:p>
    <w:p w14:paraId="30CEF1C3" w14:textId="77777777" w:rsidR="0018567C" w:rsidRDefault="0018567C" w:rsidP="0018567C">
      <w:pPr>
        <w:tabs>
          <w:tab w:val="left" w:pos="7443"/>
        </w:tabs>
        <w:ind w:left="2124"/>
      </w:pPr>
      <w:r>
        <w:t>El aspecto se tendrá que parecer al siguiente:</w:t>
      </w:r>
    </w:p>
    <w:p w14:paraId="0E1DA12E" w14:textId="77777777" w:rsidR="0018567C" w:rsidRPr="0018567C" w:rsidRDefault="0018567C" w:rsidP="0018567C">
      <w:pPr>
        <w:tabs>
          <w:tab w:val="left" w:pos="7443"/>
        </w:tabs>
        <w:ind w:left="2124"/>
      </w:pPr>
      <w:r>
        <w:rPr>
          <w:noProof/>
          <w:lang w:eastAsia="es-ES"/>
        </w:rPr>
        <w:drawing>
          <wp:inline distT="0" distB="0" distL="0" distR="0" wp14:anchorId="3F20BCD9" wp14:editId="65F9958A">
            <wp:extent cx="4252823" cy="236385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0307"/>
                    <a:stretch/>
                  </pic:blipFill>
                  <pic:spPr bwMode="auto">
                    <a:xfrm>
                      <a:off x="0" y="0"/>
                      <a:ext cx="4288374" cy="2383611"/>
                    </a:xfrm>
                    <a:prstGeom prst="rect">
                      <a:avLst/>
                    </a:prstGeom>
                    <a:ln>
                      <a:noFill/>
                    </a:ln>
                    <a:extLst>
                      <a:ext uri="{53640926-AAD7-44D8-BBD7-CCE9431645EC}">
                        <a14:shadowObscured xmlns:a14="http://schemas.microsoft.com/office/drawing/2010/main"/>
                      </a:ext>
                    </a:extLst>
                  </pic:spPr>
                </pic:pic>
              </a:graphicData>
            </a:graphic>
          </wp:inline>
        </w:drawing>
      </w:r>
    </w:p>
    <w:p w14:paraId="21BD254C" w14:textId="77777777" w:rsidR="0018567C" w:rsidRDefault="008B3132" w:rsidP="00711285">
      <w:pPr>
        <w:pStyle w:val="Prrafodelista"/>
        <w:numPr>
          <w:ilvl w:val="1"/>
          <w:numId w:val="16"/>
        </w:numPr>
        <w:tabs>
          <w:tab w:val="left" w:pos="7443"/>
        </w:tabs>
      </w:pPr>
      <w:r w:rsidRPr="008B3132">
        <w:rPr>
          <w:i/>
        </w:rPr>
        <w:t xml:space="preserve">Apartado “Privacy”: </w:t>
      </w:r>
      <w:r>
        <w:t>Aparecerán 3 desplegables los cuales serán rellenados seleccionado la opción</w:t>
      </w:r>
      <w:r w:rsidR="003648A6">
        <w:t xml:space="preserve"> “Siempre”, para que así nuestra</w:t>
      </w:r>
      <w:r>
        <w:t xml:space="preserve"> </w:t>
      </w:r>
      <w:r w:rsidR="003648A6">
        <w:t>aplicación</w:t>
      </w:r>
      <w:r>
        <w:t xml:space="preserve"> web pueda tener acceso a dicha información.</w:t>
      </w:r>
    </w:p>
    <w:p w14:paraId="704CA84D" w14:textId="77777777" w:rsidR="008B3132" w:rsidRDefault="008B3132" w:rsidP="008B3132">
      <w:pPr>
        <w:pStyle w:val="Prrafodelista"/>
        <w:tabs>
          <w:tab w:val="left" w:pos="7443"/>
        </w:tabs>
        <w:ind w:left="2160"/>
      </w:pPr>
      <w:r>
        <w:rPr>
          <w:noProof/>
          <w:lang w:eastAsia="es-ES"/>
        </w:rPr>
        <w:drawing>
          <wp:inline distT="0" distB="0" distL="0" distR="0" wp14:anchorId="32EABEA1" wp14:editId="729FE4C0">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14:paraId="47E18E0E" w14:textId="77777777" w:rsidR="0018567C" w:rsidRPr="008B3132" w:rsidRDefault="0018567C" w:rsidP="00711285">
      <w:pPr>
        <w:pStyle w:val="Prrafodelista"/>
        <w:numPr>
          <w:ilvl w:val="0"/>
          <w:numId w:val="17"/>
        </w:numPr>
        <w:tabs>
          <w:tab w:val="left" w:pos="7443"/>
        </w:tabs>
      </w:pPr>
      <w:r>
        <w:t>Tras estos cambios, acabamos clicando el botón de abajo “Guardar cambios”.</w:t>
      </w:r>
    </w:p>
    <w:p w14:paraId="33138122" w14:textId="77777777" w:rsidR="00BC4562" w:rsidRDefault="00BC4562" w:rsidP="00711285">
      <w:pPr>
        <w:pStyle w:val="Prrafodelista"/>
        <w:numPr>
          <w:ilvl w:val="0"/>
          <w:numId w:val="16"/>
        </w:numPr>
        <w:tabs>
          <w:tab w:val="left" w:pos="7443"/>
        </w:tabs>
        <w:rPr>
          <w:b/>
        </w:rPr>
      </w:pPr>
      <w:r>
        <w:rPr>
          <w:b/>
        </w:rPr>
        <w:t xml:space="preserve">URL de inicio: </w:t>
      </w:r>
      <w:r>
        <w:t>lo dejamos vacío.</w:t>
      </w:r>
    </w:p>
    <w:p w14:paraId="0E4DCB39" w14:textId="77777777" w:rsidR="00BC4562" w:rsidRPr="0018567C" w:rsidRDefault="00BC4562" w:rsidP="00711285">
      <w:pPr>
        <w:pStyle w:val="Prrafodelista"/>
        <w:numPr>
          <w:ilvl w:val="0"/>
          <w:numId w:val="16"/>
        </w:numPr>
        <w:tabs>
          <w:tab w:val="left" w:pos="7443"/>
        </w:tabs>
        <w:rPr>
          <w:b/>
        </w:rPr>
      </w:pPr>
      <w:r>
        <w:rPr>
          <w:b/>
        </w:rPr>
        <w:t xml:space="preserve">Iniciar el contenedor: </w:t>
      </w:r>
      <w:r>
        <w:t>dejamos la opción que viene por defecto.</w:t>
      </w:r>
    </w:p>
    <w:p w14:paraId="597A0353" w14:textId="77777777" w:rsidR="0018567C" w:rsidRDefault="0018567C" w:rsidP="00711285">
      <w:pPr>
        <w:pStyle w:val="Prrafodelista"/>
        <w:numPr>
          <w:ilvl w:val="0"/>
          <w:numId w:val="15"/>
        </w:numPr>
        <w:tabs>
          <w:tab w:val="left" w:pos="7443"/>
        </w:tabs>
      </w:pPr>
      <w:r>
        <w:t>Finalmente pulsamos el botón “Guardar cambios y regresar al curso” que aparece en la parte inferior y ya tendremos agregada la actividad en nuestro curso, la cual cuando selecci</w:t>
      </w:r>
      <w:r w:rsidR="003648A6">
        <w:t xml:space="preserve">onemos nos enlazará con nuestra aplicación </w:t>
      </w:r>
      <w:r>
        <w:t>web. El aspecto se asemejará al siguiente:</w:t>
      </w:r>
    </w:p>
    <w:p w14:paraId="38DE7B24" w14:textId="77777777" w:rsidR="00E11439" w:rsidRDefault="0018567C" w:rsidP="00E11439">
      <w:pPr>
        <w:pStyle w:val="Prrafodelista"/>
        <w:tabs>
          <w:tab w:val="left" w:pos="7443"/>
        </w:tabs>
        <w:ind w:left="720"/>
        <w:jc w:val="center"/>
      </w:pPr>
      <w:r>
        <w:rPr>
          <w:noProof/>
          <w:lang w:eastAsia="es-ES"/>
        </w:rPr>
        <w:lastRenderedPageBreak/>
        <w:drawing>
          <wp:inline distT="0" distB="0" distL="0" distR="0" wp14:anchorId="7B1797C7" wp14:editId="53269B36">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6625" cy="1066800"/>
                    </a:xfrm>
                    <a:prstGeom prst="rect">
                      <a:avLst/>
                    </a:prstGeom>
                  </pic:spPr>
                </pic:pic>
              </a:graphicData>
            </a:graphic>
          </wp:inline>
        </w:drawing>
      </w:r>
    </w:p>
    <w:p w14:paraId="4A26F4CF" w14:textId="77777777" w:rsidR="00E11439" w:rsidRDefault="00E11439" w:rsidP="00E11439">
      <w:pPr>
        <w:pStyle w:val="Ttulo2"/>
      </w:pPr>
      <w:r>
        <w:t>Conexión LTI</w:t>
      </w:r>
    </w:p>
    <w:p w14:paraId="538A9625" w14:textId="77777777"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14:paraId="06AEE755" w14:textId="77777777"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77777777" w:rsidR="00CB5B4A" w:rsidRDefault="00CB5B4A" w:rsidP="00711285">
      <w:pPr>
        <w:pStyle w:val="Prrafodelista"/>
        <w:numPr>
          <w:ilvl w:val="0"/>
          <w:numId w:val="32"/>
        </w:numPr>
      </w:pPr>
      <w:r w:rsidRPr="00E10096">
        <w:rPr>
          <w:i/>
        </w:rPr>
        <w:t>URL</w:t>
      </w:r>
      <w:r w:rsidR="00956C29">
        <w:t>:</w:t>
      </w:r>
      <w:r>
        <w:t xml:space="preserve"> que va a apuntar a la aplicación, y la cual va a permitir acceder a ella.</w:t>
      </w:r>
    </w:p>
    <w:p w14:paraId="7F98D707" w14:textId="77777777" w:rsidR="00CB5B4A" w:rsidRDefault="00F60C98" w:rsidP="00711285">
      <w:pPr>
        <w:pStyle w:val="Prrafodelista"/>
        <w:numPr>
          <w:ilvl w:val="0"/>
          <w:numId w:val="32"/>
        </w:numPr>
      </w:pPr>
      <w:r w:rsidRPr="00E10096">
        <w:rPr>
          <w:i/>
        </w:rPr>
        <w:t>Consumer key</w:t>
      </w:r>
      <w:r>
        <w:t>.</w:t>
      </w:r>
    </w:p>
    <w:p w14:paraId="257E225A" w14:textId="77777777" w:rsidR="00CB5B4A" w:rsidRDefault="00CB5B4A" w:rsidP="00711285">
      <w:pPr>
        <w:pStyle w:val="Prrafodelista"/>
        <w:numPr>
          <w:ilvl w:val="0"/>
          <w:numId w:val="32"/>
        </w:numPr>
      </w:pPr>
      <w:r w:rsidRPr="00E10096">
        <w:rPr>
          <w:i/>
        </w:rPr>
        <w:t>Secret</w:t>
      </w:r>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14:paraId="4193DEB7" w14:textId="77777777" w:rsidR="00680AE1" w:rsidRDefault="00680AE1" w:rsidP="00711285">
      <w:pPr>
        <w:pStyle w:val="Prrafodelista"/>
        <w:numPr>
          <w:ilvl w:val="0"/>
          <w:numId w:val="3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14:paraId="60D3F216" w14:textId="77777777" w:rsidR="00680AE1" w:rsidRDefault="00680AE1" w:rsidP="00711285">
      <w:pPr>
        <w:pStyle w:val="Prrafodelista"/>
        <w:numPr>
          <w:ilvl w:val="0"/>
          <w:numId w:val="31"/>
        </w:numPr>
      </w:pPr>
      <w:r>
        <w:lastRenderedPageBreak/>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0782A88E" w14:textId="77777777" w:rsidR="00446182" w:rsidRDefault="00446182" w:rsidP="00446182"/>
    <w:p w14:paraId="1FBBA0CB" w14:textId="7C143EFE" w:rsidR="00446182" w:rsidRDefault="00446182" w:rsidP="00446182">
      <w:r>
        <w:br w:type="page"/>
      </w:r>
    </w:p>
    <w:p w14:paraId="6AEFD69F" w14:textId="008DAF49" w:rsidR="00C06EAA" w:rsidRDefault="007F2885" w:rsidP="00C06EAA">
      <w:pPr>
        <w:pStyle w:val="Ttulo2"/>
        <w:numPr>
          <w:ilvl w:val="1"/>
          <w:numId w:val="1"/>
        </w:numPr>
        <w:ind w:left="862" w:hanging="578"/>
      </w:pPr>
      <w:bookmarkStart w:id="0" w:name="_GoBack"/>
      <w:bookmarkEnd w:id="0"/>
      <w:r>
        <w:lastRenderedPageBreak/>
        <w:t>Pruebas</w:t>
      </w:r>
    </w:p>
    <w:p w14:paraId="568A339F" w14:textId="375239AC" w:rsidR="00C06EAA" w:rsidRDefault="00C06EAA" w:rsidP="00C06EAA">
      <w:r>
        <w:t>Las pruebas que se han llevado a cabo han sido dos: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r>
        <w:t>Ejecutar pruebas</w:t>
      </w:r>
    </w:p>
    <w:p w14:paraId="041BF879" w14:textId="4017F586" w:rsidR="00C06EAA" w:rsidRDefault="00C06EAA" w:rsidP="00C06EAA">
      <w:pPr>
        <w:pStyle w:val="Ttulo4"/>
      </w:pPr>
      <w:r>
        <w:t>Requisitos previos</w:t>
      </w:r>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r w:rsidR="00D70C45" w:rsidRPr="00D70C45">
        <w:rPr>
          <w:i/>
        </w:rPr>
        <w:t>enter</w:t>
      </w:r>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1C6B7031" w14:textId="12E0EB6B" w:rsidR="00D70C45" w:rsidRDefault="00D70C45" w:rsidP="00D70C45">
      <w:pPr>
        <w:jc w:val="center"/>
      </w:pPr>
      <w:r>
        <w:rPr>
          <w:noProof/>
          <w:lang w:eastAsia="es-ES"/>
        </w:rPr>
        <w:drawing>
          <wp:inline distT="0" distB="0" distL="0" distR="0" wp14:anchorId="546051A6" wp14:editId="39CA2EA0">
            <wp:extent cx="5400040" cy="13982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398270"/>
                    </a:xfrm>
                    <a:prstGeom prst="rect">
                      <a:avLst/>
                    </a:prstGeom>
                  </pic:spPr>
                </pic:pic>
              </a:graphicData>
            </a:graphic>
          </wp:inline>
        </w:drawing>
      </w:r>
    </w:p>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r w:rsidRPr="00D70C45">
        <w:rPr>
          <w:i/>
        </w:rPr>
        <w:t>enter</w:t>
      </w:r>
      <w:r>
        <w:t>.</w:t>
      </w:r>
    </w:p>
    <w:p w14:paraId="3D156430" w14:textId="67123D4B" w:rsidR="00D70C45" w:rsidRDefault="00D70C45" w:rsidP="00711285">
      <w:pPr>
        <w:pStyle w:val="Prrafodelista"/>
        <w:numPr>
          <w:ilvl w:val="0"/>
          <w:numId w:val="42"/>
        </w:numPr>
      </w:pPr>
      <w:r>
        <w:t>Se ejecutarán los test y se obtendrá un mensaje como el siguiente:</w:t>
      </w:r>
    </w:p>
    <w:p w14:paraId="58533D68" w14:textId="63BFE7D5" w:rsidR="003751BF" w:rsidRDefault="003751BF" w:rsidP="003751BF">
      <w:r>
        <w:rPr>
          <w:noProof/>
          <w:lang w:eastAsia="es-ES"/>
        </w:rPr>
        <w:lastRenderedPageBreak/>
        <w:drawing>
          <wp:inline distT="0" distB="0" distL="0" distR="0" wp14:anchorId="542DC51F" wp14:editId="7AF021EE">
            <wp:extent cx="5125212" cy="18719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1095" cy="1874081"/>
                    </a:xfrm>
                    <a:prstGeom prst="rect">
                      <a:avLst/>
                    </a:prstGeom>
                  </pic:spPr>
                </pic:pic>
              </a:graphicData>
            </a:graphic>
          </wp:inline>
        </w:drawing>
      </w:r>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r w:rsidRPr="003751BF">
        <w:rPr>
          <w:i/>
        </w:rPr>
        <w:t>enter</w:t>
      </w:r>
      <w:r>
        <w:t>:</w:t>
      </w:r>
    </w:p>
    <w:p w14:paraId="04C32AFF" w14:textId="774DCAF0" w:rsidR="003751BF" w:rsidRDefault="003751BF" w:rsidP="003751BF">
      <w:pPr>
        <w:pStyle w:val="Prrafodelista"/>
        <w:ind w:left="720"/>
        <w:jc w:val="center"/>
        <w:rPr>
          <w:i/>
        </w:rPr>
      </w:pPr>
      <w:r w:rsidRPr="003751BF">
        <w:rPr>
          <w:i/>
        </w:rPr>
        <w:t>C:\wamp\www\AutoCorreccionJava_TFG\webroot\coverage\index.html</w:t>
      </w:r>
    </w:p>
    <w:p w14:paraId="7E6F41B6" w14:textId="12A93A16" w:rsidR="003751BF" w:rsidRDefault="004C367F" w:rsidP="00711285">
      <w:pPr>
        <w:pStyle w:val="Prrafodelista"/>
        <w:numPr>
          <w:ilvl w:val="0"/>
          <w:numId w:val="42"/>
        </w:numPr>
      </w:pPr>
      <w:r>
        <w:t>Se abrirá una web con los resultados:</w:t>
      </w:r>
    </w:p>
    <w:p w14:paraId="4F5F360C" w14:textId="1D80E85A" w:rsidR="004C367F" w:rsidRDefault="004C367F" w:rsidP="004C367F">
      <w:r>
        <w:rPr>
          <w:noProof/>
          <w:lang w:eastAsia="es-ES"/>
        </w:rPr>
        <w:drawing>
          <wp:inline distT="0" distB="0" distL="0" distR="0" wp14:anchorId="755E7C5D" wp14:editId="000A0F12">
            <wp:extent cx="5400040" cy="173799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737995"/>
                    </a:xfrm>
                    <a:prstGeom prst="rect">
                      <a:avLst/>
                    </a:prstGeom>
                  </pic:spPr>
                </pic:pic>
              </a:graphicData>
            </a:graphic>
          </wp:inline>
        </w:drawing>
      </w:r>
    </w:p>
    <w:p w14:paraId="4676E058" w14:textId="77D2E97B" w:rsidR="003751BF" w:rsidRDefault="004C367F" w:rsidP="004C367F">
      <w:r>
        <w:t>La carpeta en la que nos tenemos que fijar es la de “src”, ya que la de “config” son pruebas que se ejecutan indirectamente. Por ello si accedemos a la carpeta “src” obtenemos la siguiente vista:</w:t>
      </w:r>
    </w:p>
    <w:p w14:paraId="08531ED8" w14:textId="1FC71198" w:rsidR="004C367F" w:rsidRPr="00D70C45" w:rsidRDefault="004C367F" w:rsidP="004C367F">
      <w:r>
        <w:rPr>
          <w:noProof/>
          <w:lang w:eastAsia="es-ES"/>
        </w:rPr>
        <w:drawing>
          <wp:inline distT="0" distB="0" distL="0" distR="0" wp14:anchorId="32FAAB5E" wp14:editId="5C790E19">
            <wp:extent cx="5400040" cy="171831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1718310"/>
                    </a:xfrm>
                    <a:prstGeom prst="rect">
                      <a:avLst/>
                    </a:prstGeom>
                  </pic:spPr>
                </pic:pic>
              </a:graphicData>
            </a:graphic>
          </wp:inline>
        </w:drawing>
      </w:r>
    </w:p>
    <w:p w14:paraId="000AC269" w14:textId="07A632FF" w:rsidR="007F2885" w:rsidRDefault="007F2885" w:rsidP="007F2885">
      <w:pPr>
        <w:pStyle w:val="Ttulo3"/>
      </w:pPr>
      <w:r>
        <w:t>Pruebas unitarias</w:t>
      </w:r>
    </w:p>
    <w:p w14:paraId="0E637BDC" w14:textId="5404AB64"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instrText xml:space="preserve"> ADDIN ZOTERO_ITEM CSL_CITATION {"citationID":"2a7o1u2ouc","properties":{"formattedCitation":"[9]","plainCitation":"[9]"},"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Pr="004C367F">
        <w:rPr>
          <w:rFonts w:ascii="Calibri" w:hAnsi="Calibri"/>
        </w:rPr>
        <w:t>[9]</w:t>
      </w:r>
      <w:r>
        <w:fldChar w:fldCharType="end"/>
      </w:r>
      <w:r>
        <w:t>.</w:t>
      </w:r>
    </w:p>
    <w:p w14:paraId="3DAB4998" w14:textId="24FB0376" w:rsidR="005F2B0D" w:rsidRDefault="004C367F" w:rsidP="004C367F">
      <w:pPr>
        <w:pStyle w:val="Cuerpo"/>
      </w:pPr>
      <w:r>
        <w:t>Visualizando la anterior ilustración, en nuestro caso se han realizado pruebas para el controlador (carpeta “Controller”)</w:t>
      </w:r>
      <w:r w:rsidR="005F2B0D">
        <w:t>.</w:t>
      </w:r>
      <w:r w:rsidR="00F96A08">
        <w:t xml:space="preserve"> Probando los controladores indirectamente se realizan </w:t>
      </w:r>
      <w:r w:rsidR="00F96A08">
        <w:lastRenderedPageBreak/>
        <w:t>pruebas sobre las vistas (carpeta “Template”) y sobre el modelo (carpeta “Model”). Importante resaltar que dentro de esa carpeta Model no se tienen entidades con las que representar el modelo, sino que se tienen ficheros dentro de la carpeta “Model/Table” que son los que han permitido realizar</w:t>
      </w:r>
      <w:r w:rsidR="005F2B0D">
        <w:t xml:space="preserve"> las validaciones de los formularios de las vistas y en los que se establecen relaciones entre tablas para poder realizar los JOIN.</w:t>
      </w:r>
    </w:p>
    <w:p w14:paraId="064FB168" w14:textId="35DE3C0C" w:rsidR="005F2B0D" w:rsidRDefault="005F2B0D" w:rsidP="004C367F">
      <w:pPr>
        <w:pStyle w:val="Cuerpo"/>
      </w:pPr>
      <w:r>
        <w:t>Se ha intentado realizar el máximo número de pruebas unitarias, el problema que se ha presentado es que había controladores que tenían varios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r w:rsidRPr="005F2B0D">
        <w:rPr>
          <w:i/>
        </w:rPr>
        <w:t>tests/TestCase</w:t>
      </w:r>
      <w:r>
        <w:t>, generada por defecto por CakePHP.</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r w:rsidRPr="005F2B0D">
        <w:rPr>
          <w:i/>
        </w:rPr>
        <w:t>setUp()</w:t>
      </w:r>
      <w:r>
        <w:t xml:space="preserve">, para la inicialización de variables y obtención de las tablas de la base de datos, y </w:t>
      </w:r>
      <w:r w:rsidRPr="005F2B0D">
        <w:rPr>
          <w:i/>
        </w:rPr>
        <w:t>tearDown()</w:t>
      </w:r>
      <w:r>
        <w:t>, para una vez ejecutado cada uno de los test se realice el borrado correspondiente de la tabla de la base de datos.</w:t>
      </w:r>
    </w:p>
    <w:p w14:paraId="67853BEF" w14:textId="4CC07BE4" w:rsidR="005F2B0D" w:rsidRDefault="005F2B0D" w:rsidP="004C367F">
      <w:pPr>
        <w:pStyle w:val="Cuerpo"/>
      </w:pPr>
      <w:r>
        <w:t xml:space="preserve">En algunos test también se tienen métodos privados </w:t>
      </w:r>
      <w:r w:rsidRPr="005F2B0D">
        <w:rPr>
          <w:i/>
        </w:rPr>
        <w:t>__crear..()</w:t>
      </w:r>
      <w:r>
        <w:rPr>
          <w:i/>
        </w:rPr>
        <w:t xml:space="preserve">, </w:t>
      </w:r>
      <w:r>
        <w:t xml:space="preserve">que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56579F6F" w:rsidR="00F96A08" w:rsidRDefault="00F96A08" w:rsidP="00F96A08">
      <w:r>
        <w:t>Como se ha mencionado anteriormente, no ha sido probar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3114"/>
        <w:gridCol w:w="2551"/>
        <w:gridCol w:w="1701"/>
        <w:gridCol w:w="1128"/>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C565359" w14:textId="05EE10D2" w:rsidR="00F96A08" w:rsidRPr="00F96A08" w:rsidRDefault="00F96A08" w:rsidP="00EB4FAD">
            <w:pPr>
              <w:jc w:val="center"/>
              <w:rPr>
                <w:b w:val="0"/>
              </w:rPr>
            </w:pPr>
            <w:r>
              <w:rPr>
                <w:b w:val="0"/>
              </w:rPr>
              <w:t>AlumnosControllerTest</w:t>
            </w: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r>
              <w:t>AlumnosController</w:t>
            </w:r>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F0C898A" w14:textId="1F8EE193" w:rsidR="00F96A08" w:rsidRDefault="00F96A08" w:rsidP="00EB4FAD">
            <w:pPr>
              <w:jc w:val="center"/>
              <w:rPr>
                <w:b w:val="0"/>
              </w:rPr>
            </w:pPr>
            <w:r>
              <w:rPr>
                <w:b w:val="0"/>
              </w:rPr>
              <w:t>AppControllerTest</w:t>
            </w: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AppController</w:t>
            </w:r>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FD676AA" w14:textId="3E7953E6" w:rsidR="00F96A08" w:rsidRDefault="00EB4FAD" w:rsidP="00EB4FAD">
            <w:pPr>
              <w:jc w:val="center"/>
              <w:rPr>
                <w:b w:val="0"/>
              </w:rPr>
            </w:pPr>
            <w:r>
              <w:rPr>
                <w:b w:val="0"/>
              </w:rPr>
              <w:t>ConexionesControllerTest</w:t>
            </w: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ConexionesController</w:t>
            </w:r>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672C57B2" w14:textId="328CA07E" w:rsidR="00F96A08" w:rsidRDefault="00EB4FAD" w:rsidP="00EB4FAD">
            <w:pPr>
              <w:jc w:val="center"/>
              <w:rPr>
                <w:b w:val="0"/>
              </w:rPr>
            </w:pPr>
            <w:r>
              <w:rPr>
                <w:b w:val="0"/>
              </w:rPr>
              <w:t>ErroresControllerTest</w:t>
            </w: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ErroresController</w:t>
            </w:r>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65C8BD23" w14:textId="6D040DD2" w:rsidR="00EB4FAD" w:rsidRDefault="00EB4FAD" w:rsidP="00EB4FAD">
            <w:pPr>
              <w:jc w:val="center"/>
              <w:rPr>
                <w:b w:val="0"/>
              </w:rPr>
            </w:pPr>
            <w:r>
              <w:rPr>
                <w:b w:val="0"/>
              </w:rPr>
              <w:t>ExcepcionesControllerTest</w:t>
            </w: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ExcepcionesController</w:t>
            </w:r>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0BB8D647" w14:textId="2D363274" w:rsidR="00EB4FAD" w:rsidRDefault="00EB4FAD" w:rsidP="00EB4FAD">
            <w:pPr>
              <w:jc w:val="center"/>
              <w:rPr>
                <w:b w:val="0"/>
              </w:rPr>
            </w:pPr>
            <w:r>
              <w:rPr>
                <w:b w:val="0"/>
              </w:rPr>
              <w:t>FicherosXmlControllerTest</w:t>
            </w: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FicherosXmlController</w:t>
            </w:r>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07EE3BB" w14:textId="0664A501" w:rsidR="00EB4FAD" w:rsidRDefault="00EB4FAD" w:rsidP="00EB4FAD">
            <w:pPr>
              <w:jc w:val="center"/>
              <w:rPr>
                <w:b w:val="0"/>
              </w:rPr>
            </w:pPr>
            <w:r>
              <w:rPr>
                <w:b w:val="0"/>
              </w:rPr>
              <w:t>IntentosControllerTest</w:t>
            </w: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IntentosController</w:t>
            </w:r>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7C0E55D" w14:textId="59FE5A4A" w:rsidR="00EB4FAD" w:rsidRDefault="00EB4FAD" w:rsidP="00EB4FAD">
            <w:pPr>
              <w:jc w:val="center"/>
              <w:rPr>
                <w:b w:val="0"/>
              </w:rPr>
            </w:pPr>
            <w:r>
              <w:rPr>
                <w:b w:val="0"/>
              </w:rPr>
              <w:t>ProfesoresControllerTest</w:t>
            </w: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ProfesoresController</w:t>
            </w:r>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723BC6A" w14:textId="75CD15C1" w:rsidR="00EB4FAD" w:rsidRDefault="00EB4FAD" w:rsidP="00EB4FAD">
            <w:pPr>
              <w:jc w:val="center"/>
              <w:rPr>
                <w:b w:val="0"/>
              </w:rPr>
            </w:pPr>
            <w:r>
              <w:rPr>
                <w:b w:val="0"/>
              </w:rPr>
              <w:t>TareasControllerTest</w:t>
            </w: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TareasController</w:t>
            </w:r>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A72B605" w14:textId="3D7A5002" w:rsidR="00EB4FAD" w:rsidRDefault="00EB4FAD" w:rsidP="00EB4FAD">
            <w:pPr>
              <w:jc w:val="center"/>
              <w:rPr>
                <w:b w:val="0"/>
              </w:rPr>
            </w:pPr>
            <w:r>
              <w:rPr>
                <w:b w:val="0"/>
              </w:rPr>
              <w:t>TestsControllerTest</w:t>
            </w: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TestsController</w:t>
            </w:r>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FF6C39C" w14:textId="369A66D8" w:rsidR="00EB4FAD" w:rsidRDefault="00EB4FAD" w:rsidP="00EB4FAD">
            <w:pPr>
              <w:jc w:val="center"/>
              <w:rPr>
                <w:b w:val="0"/>
              </w:rPr>
            </w:pPr>
            <w:r>
              <w:rPr>
                <w:b w:val="0"/>
              </w:rPr>
              <w:t>ViolacionesControllerTest</w:t>
            </w: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ViolacionesController</w:t>
            </w:r>
          </w:p>
        </w:tc>
        <w:tc>
          <w:tcPr>
            <w:tcW w:w="1701" w:type="dxa"/>
          </w:tcPr>
          <w:p w14:paraId="1834A773" w14:textId="77777777"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
        </w:tc>
        <w:tc>
          <w:tcPr>
            <w:tcW w:w="1128" w:type="dxa"/>
          </w:tcPr>
          <w:p w14:paraId="3708AEDC" w14:textId="5C682EA1"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bl>
    <w:p w14:paraId="689877D2" w14:textId="2E9A6362" w:rsidR="00E815F1" w:rsidRDefault="00E815F1" w:rsidP="00F96A08"/>
    <w:p w14:paraId="50B0EDAA" w14:textId="7692E573" w:rsidR="00F96A08" w:rsidRPr="00F96A08" w:rsidRDefault="00E815F1" w:rsidP="00F96A08">
      <w:r>
        <w:br w:type="page"/>
      </w:r>
    </w:p>
    <w:p w14:paraId="37D0D64A" w14:textId="77777777" w:rsidR="007F2885" w:rsidRPr="00832E17" w:rsidRDefault="007F2885" w:rsidP="007F2885">
      <w:pPr>
        <w:pStyle w:val="Ttulo3"/>
      </w:pPr>
      <w:r>
        <w:lastRenderedPageBreak/>
        <w:t>Pruebas de cobertura de código</w:t>
      </w:r>
    </w:p>
    <w:p w14:paraId="29EDDB71" w14:textId="69777A9F"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instrText xml:space="preserve"> ADDIN ZOTERO_ITEM CSL_CITATION {"citationID":"21bhj51mir","properties":{"formattedCitation":"[10]","plainCitation":"[10]"},"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Pr="004B1605">
        <w:rPr>
          <w:rFonts w:ascii="Calibri" w:hAnsi="Calibri"/>
        </w:rPr>
        <w:t>[10]</w:t>
      </w:r>
      <w:r>
        <w:fldChar w:fldCharType="end"/>
      </w:r>
      <w:r>
        <w:t>.</w:t>
      </w:r>
    </w:p>
    <w:p w14:paraId="0407B482" w14:textId="6212DB45" w:rsidR="004B1605" w:rsidRDefault="004B1605" w:rsidP="007F2885">
      <w:r>
        <w:t>Sobre las pruebas unitarias anteriores, se han generado los test de cobertura. La herramienta utilizada para ello sigue siendo PHPUnit, ya que permite generar un HTML con los resultados.</w:t>
      </w:r>
    </w:p>
    <w:p w14:paraId="36A48F1B" w14:textId="39C555DD" w:rsidR="004B1605" w:rsidRDefault="004B1605" w:rsidP="007F2885">
      <w:r>
        <w:t>A continuación se mostrará la cobertura de código obtenida en los controladores:</w:t>
      </w:r>
    </w:p>
    <w:p w14:paraId="4CB79469" w14:textId="5383F693" w:rsidR="004B1605" w:rsidRDefault="004B1605" w:rsidP="007F2885">
      <w:r>
        <w:rPr>
          <w:noProof/>
          <w:lang w:eastAsia="es-ES"/>
        </w:rPr>
        <w:drawing>
          <wp:inline distT="0" distB="0" distL="0" distR="0" wp14:anchorId="089747DD" wp14:editId="37D8522F">
            <wp:extent cx="5913393" cy="2786332"/>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21636" cy="2790216"/>
                    </a:xfrm>
                    <a:prstGeom prst="rect">
                      <a:avLst/>
                    </a:prstGeom>
                  </pic:spPr>
                </pic:pic>
              </a:graphicData>
            </a:graphic>
          </wp:inline>
        </w:drawing>
      </w:r>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r w:rsidRPr="004B1605">
        <w:rPr>
          <w:i/>
          <w:u w:val="single"/>
        </w:rPr>
        <w:t>IntentosController</w:t>
      </w:r>
      <w:r>
        <w:t>: Excepto un método, el resto son métodos privados los cuales no ha sido posible probar.</w:t>
      </w:r>
    </w:p>
    <w:p w14:paraId="68CE7F76" w14:textId="25D71AEE" w:rsidR="004B1605" w:rsidRDefault="004B1605" w:rsidP="00711285">
      <w:pPr>
        <w:pStyle w:val="Prrafodelista"/>
        <w:numPr>
          <w:ilvl w:val="0"/>
          <w:numId w:val="43"/>
        </w:numPr>
      </w:pPr>
      <w:r>
        <w:rPr>
          <w:i/>
          <w:u w:val="single"/>
        </w:rPr>
        <w:t>ProfesoresController</w:t>
      </w:r>
      <w:r w:rsidRPr="004B1605">
        <w:t>:</w:t>
      </w:r>
      <w:r>
        <w:t xml:space="preserve"> Contiene métodos que no permiten realizar pruebas sobre ellos: generarGráficas, comprobarReportePlagiosPrácticas…</w:t>
      </w:r>
    </w:p>
    <w:p w14:paraId="4830D1BC" w14:textId="5F860D38" w:rsidR="004B1605" w:rsidRPr="00E11439" w:rsidRDefault="004B1605" w:rsidP="00711285">
      <w:pPr>
        <w:pStyle w:val="Prrafodelista"/>
        <w:numPr>
          <w:ilvl w:val="0"/>
          <w:numId w:val="43"/>
        </w:numPr>
      </w:pPr>
      <w:r>
        <w:rPr>
          <w:i/>
          <w:u w:val="single"/>
        </w:rPr>
        <w:t>TestsController</w:t>
      </w:r>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r>
        <w:lastRenderedPageBreak/>
        <w:t>Manual del usuario</w:t>
      </w:r>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r>
        <w:t xml:space="preserve">Manual del </w:t>
      </w:r>
      <w:r w:rsidR="00BB04E4">
        <w:t>profesor</w:t>
      </w:r>
    </w:p>
    <w:p w14:paraId="745F8825" w14:textId="73D54655" w:rsidR="00ED24F5" w:rsidRDefault="00ED24F5" w:rsidP="00ED24F5">
      <w:pPr>
        <w:pStyle w:val="Ttulo3"/>
      </w:pPr>
      <w:r>
        <w:t xml:space="preserve">Registrar </w:t>
      </w:r>
      <w:r w:rsidR="00BB04E4">
        <w:t>profesor en la aplicación</w:t>
      </w:r>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72427080" w:rsidR="00ED24F5" w:rsidRDefault="00BB04E4" w:rsidP="00711285">
      <w:pPr>
        <w:pStyle w:val="Cuerpo"/>
        <w:numPr>
          <w:ilvl w:val="0"/>
          <w:numId w:val="22"/>
        </w:numPr>
      </w:pPr>
      <w:r>
        <w:t>Accedemos a la página del registro en la aplicación desde el siguiente enlace:</w:t>
      </w:r>
    </w:p>
    <w:p w14:paraId="64493DD5" w14:textId="77777777" w:rsidR="00ED24F5" w:rsidRDefault="00C06EAA" w:rsidP="00BB04E4">
      <w:pPr>
        <w:pStyle w:val="Cuerpo"/>
        <w:jc w:val="center"/>
      </w:pPr>
      <w:hyperlink r:id="rId80"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538CFFBB" w14:textId="20D5039E" w:rsidR="00BB04E4" w:rsidRDefault="00BB04E4" w:rsidP="00BB04E4">
      <w:pPr>
        <w:pStyle w:val="Cuerpo"/>
        <w:ind w:left="720"/>
        <w:jc w:val="center"/>
      </w:pPr>
      <w:r>
        <w:rPr>
          <w:noProof/>
          <w:lang w:eastAsia="es-ES"/>
        </w:rPr>
        <w:drawing>
          <wp:inline distT="0" distB="0" distL="0" distR="0" wp14:anchorId="26F88C08" wp14:editId="4F3E3FD3">
            <wp:extent cx="4364966" cy="29431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78803" cy="2952500"/>
                    </a:xfrm>
                    <a:prstGeom prst="rect">
                      <a:avLst/>
                    </a:prstGeom>
                  </pic:spPr>
                </pic:pic>
              </a:graphicData>
            </a:graphic>
          </wp:inline>
        </w:drawing>
      </w:r>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4D07E4D5" w:rsidR="00ED24F5" w:rsidRDefault="00ED24F5" w:rsidP="00711285">
      <w:pPr>
        <w:pStyle w:val="Cuerpo"/>
        <w:numPr>
          <w:ilvl w:val="0"/>
          <w:numId w:val="22"/>
        </w:numPr>
      </w:pPr>
      <w:r>
        <w:t>Una vez rellenado el formulario, pinchamos en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r w:rsidR="0063187F" w:rsidRPr="0063187F">
        <w:rPr>
          <w:i/>
        </w:rPr>
        <w:t>consumer_key</w:t>
      </w:r>
      <w:r w:rsidR="0063187F">
        <w:t xml:space="preserve"> y </w:t>
      </w:r>
      <w:r w:rsidR="0063187F" w:rsidRPr="0063187F">
        <w:rPr>
          <w:i/>
        </w:rPr>
        <w:t>secret</w:t>
      </w:r>
      <w:r w:rsidR="0063187F">
        <w:t>)</w:t>
      </w:r>
      <w:r>
        <w:t xml:space="preserve"> necesarios para que el profesor </w:t>
      </w:r>
      <w:r w:rsidR="0063187F">
        <w:t xml:space="preserve">posteriormente </w:t>
      </w:r>
      <w:r>
        <w:t xml:space="preserve">pueda crear </w:t>
      </w:r>
      <w:r>
        <w:lastRenderedPageBreak/>
        <w:t>una tarea de tipo “he</w:t>
      </w:r>
      <w:r w:rsidR="0063187F">
        <w:t>rramienta externa” desde Moodle (proceso explicado en el siguiente apartado). El aspecto de esta página es el siguiente:</w:t>
      </w:r>
    </w:p>
    <w:p w14:paraId="5E004FF2" w14:textId="35490190" w:rsidR="0063187F" w:rsidRDefault="0063187F" w:rsidP="0063187F">
      <w:pPr>
        <w:pStyle w:val="Cuerpo"/>
        <w:ind w:left="720"/>
        <w:jc w:val="center"/>
      </w:pPr>
      <w:r>
        <w:rPr>
          <w:noProof/>
          <w:lang w:eastAsia="es-ES"/>
        </w:rPr>
        <w:drawing>
          <wp:inline distT="0" distB="0" distL="0" distR="0" wp14:anchorId="4CCDBD97" wp14:editId="662461F4">
            <wp:extent cx="4692770" cy="1633971"/>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00749" cy="1636749"/>
                    </a:xfrm>
                    <a:prstGeom prst="rect">
                      <a:avLst/>
                    </a:prstGeom>
                  </pic:spPr>
                </pic:pic>
              </a:graphicData>
            </a:graphic>
          </wp:inline>
        </w:drawing>
      </w:r>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57C5036D"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0E06BD">
        <w:instrText xml:space="preserve"> ADDIN ZOTERO_ITEM CSL_CITATION {"citationID":"EEO6xeSl","properties":{"formattedCitation":"[8]","plainCitation":"[8]"},"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0E06BD" w:rsidRPr="000E06BD">
        <w:rPr>
          <w:rFonts w:ascii="Calibri" w:hAnsi="Calibri"/>
        </w:rPr>
        <w:t>[8]</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50BB5BC3" w14:textId="77777777" w:rsidR="0063187F" w:rsidRDefault="0063187F" w:rsidP="0063187F">
      <w:pPr>
        <w:pStyle w:val="Prrafodelista"/>
        <w:tabs>
          <w:tab w:val="left" w:pos="7443"/>
        </w:tabs>
        <w:ind w:left="720"/>
        <w:jc w:val="center"/>
      </w:pPr>
      <w:r>
        <w:rPr>
          <w:noProof/>
          <w:lang w:eastAsia="es-ES"/>
        </w:rPr>
        <w:drawing>
          <wp:inline distT="0" distB="0" distL="0" distR="0" wp14:anchorId="166CE14B" wp14:editId="6A0BC147">
            <wp:extent cx="3669675" cy="1837426"/>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3260" cy="1849235"/>
                    </a:xfrm>
                    <a:prstGeom prst="rect">
                      <a:avLst/>
                    </a:prstGeom>
                  </pic:spPr>
                </pic:pic>
              </a:graphicData>
            </a:graphic>
          </wp:inline>
        </w:drawing>
      </w:r>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28181059" w14:textId="77777777" w:rsidR="0063187F" w:rsidRDefault="0063187F" w:rsidP="0063187F">
      <w:pPr>
        <w:pStyle w:val="Prrafodelista"/>
        <w:tabs>
          <w:tab w:val="left" w:pos="7443"/>
        </w:tabs>
        <w:ind w:left="720"/>
        <w:jc w:val="center"/>
      </w:pPr>
      <w:r>
        <w:rPr>
          <w:noProof/>
          <w:lang w:eastAsia="es-ES"/>
        </w:rPr>
        <w:lastRenderedPageBreak/>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0149" cy="3665399"/>
                    </a:xfrm>
                    <a:prstGeom prst="rect">
                      <a:avLst/>
                    </a:prstGeom>
                  </pic:spPr>
                </pic:pic>
              </a:graphicData>
            </a:graphic>
          </wp:inline>
        </w:drawing>
      </w:r>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28CA5FA7" w14:textId="77777777" w:rsidR="0063187F" w:rsidRDefault="0063187F" w:rsidP="00711285">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77777777" w:rsidR="0063187F" w:rsidRDefault="0063187F" w:rsidP="00711285">
      <w:pPr>
        <w:pStyle w:val="Prrafodelista"/>
        <w:numPr>
          <w:ilvl w:val="1"/>
          <w:numId w:val="16"/>
        </w:numPr>
        <w:tabs>
          <w:tab w:val="left" w:pos="7443"/>
        </w:tabs>
      </w:pPr>
      <w:r w:rsidRPr="008B3132">
        <w:rPr>
          <w:i/>
        </w:rPr>
        <w:t>Apartado “Ajustes de la herramienta”</w:t>
      </w:r>
      <w:r>
        <w:t>:  contiene los siguientes campos:</w:t>
      </w:r>
    </w:p>
    <w:p w14:paraId="646723B6" w14:textId="77777777" w:rsidR="0063187F" w:rsidRPr="008B3132" w:rsidRDefault="0063187F" w:rsidP="00711285">
      <w:pPr>
        <w:pStyle w:val="Prrafodelista"/>
        <w:numPr>
          <w:ilvl w:val="2"/>
          <w:numId w:val="16"/>
        </w:numPr>
        <w:tabs>
          <w:tab w:val="left" w:pos="7443"/>
        </w:tabs>
        <w:rPr>
          <w:u w:val="single"/>
        </w:rPr>
      </w:pPr>
      <w:r w:rsidRPr="008B3132">
        <w:rPr>
          <w:u w:val="single"/>
        </w:rPr>
        <w:t>Tool name:</w:t>
      </w:r>
      <w:r>
        <w:t xml:space="preserve"> asignamos el nombre que queramos.</w:t>
      </w:r>
    </w:p>
    <w:p w14:paraId="63D1E6D7" w14:textId="06E29E4A" w:rsidR="0063187F" w:rsidRPr="008B3132" w:rsidRDefault="0063187F" w:rsidP="00711285">
      <w:pPr>
        <w:pStyle w:val="Prrafodelista"/>
        <w:numPr>
          <w:ilvl w:val="2"/>
          <w:numId w:val="16"/>
        </w:numPr>
        <w:tabs>
          <w:tab w:val="left" w:pos="7443"/>
        </w:tabs>
        <w:rPr>
          <w:u w:val="single"/>
        </w:rPr>
      </w:pPr>
      <w:r>
        <w:rPr>
          <w:u w:val="single"/>
        </w:rPr>
        <w:t>Tool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711285">
      <w:pPr>
        <w:pStyle w:val="Prrafodelista"/>
        <w:numPr>
          <w:ilvl w:val="2"/>
          <w:numId w:val="16"/>
        </w:numPr>
        <w:tabs>
          <w:tab w:val="left" w:pos="7443"/>
        </w:tabs>
        <w:rPr>
          <w:u w:val="single"/>
        </w:rPr>
      </w:pPr>
      <w:r>
        <w:rPr>
          <w:u w:val="single"/>
        </w:rPr>
        <w:t>Clave de cliente (consumer key):</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711285">
      <w:pPr>
        <w:pStyle w:val="Prrafodelista"/>
        <w:numPr>
          <w:ilvl w:val="2"/>
          <w:numId w:val="16"/>
        </w:numPr>
        <w:tabs>
          <w:tab w:val="left" w:pos="7443"/>
        </w:tabs>
        <w:rPr>
          <w:u w:val="single"/>
        </w:rPr>
      </w:pPr>
      <w:r>
        <w:rPr>
          <w:u w:val="single"/>
        </w:rPr>
        <w:lastRenderedPageBreak/>
        <w:t xml:space="preserve">Secret: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711285">
      <w:pPr>
        <w:pStyle w:val="Prrafodelista"/>
        <w:numPr>
          <w:ilvl w:val="2"/>
          <w:numId w:val="16"/>
        </w:numPr>
        <w:tabs>
          <w:tab w:val="left" w:pos="7443"/>
        </w:tabs>
        <w:rPr>
          <w:u w:val="single"/>
        </w:rPr>
      </w:pPr>
      <w:r>
        <w:rPr>
          <w:u w:val="single"/>
        </w:rPr>
        <w:t>Parámetros personalizados:</w:t>
      </w:r>
      <w:r>
        <w:t xml:space="preserve"> no rellenamos nada.</w:t>
      </w:r>
    </w:p>
    <w:p w14:paraId="5A73B9F1" w14:textId="77777777" w:rsidR="0063187F" w:rsidRPr="0018567C" w:rsidRDefault="0063187F" w:rsidP="00711285">
      <w:pPr>
        <w:pStyle w:val="Prrafodelista"/>
        <w:numPr>
          <w:ilvl w:val="2"/>
          <w:numId w:val="16"/>
        </w:numPr>
        <w:tabs>
          <w:tab w:val="left" w:pos="7443"/>
        </w:tabs>
        <w:rPr>
          <w:u w:val="single"/>
        </w:rPr>
      </w:pPr>
      <w:r>
        <w:rPr>
          <w:u w:val="single"/>
        </w:rPr>
        <w:t xml:space="preserve">Contenedor de inicio por defecto: </w:t>
      </w:r>
      <w:r>
        <w:t>opción que viene por defecto.</w:t>
      </w:r>
    </w:p>
    <w:p w14:paraId="24B149FD" w14:textId="77777777" w:rsidR="0063187F" w:rsidRDefault="0063187F" w:rsidP="0063187F">
      <w:pPr>
        <w:tabs>
          <w:tab w:val="left" w:pos="7443"/>
        </w:tabs>
        <w:ind w:left="2124"/>
      </w:pPr>
      <w:r>
        <w:t>El aspecto se tendrá que parecer al siguiente:</w:t>
      </w:r>
    </w:p>
    <w:p w14:paraId="407036EB" w14:textId="72E717B1" w:rsidR="0063187F" w:rsidRPr="0018567C" w:rsidRDefault="000A2F62" w:rsidP="000A2F62">
      <w:pPr>
        <w:tabs>
          <w:tab w:val="left" w:pos="7443"/>
        </w:tabs>
        <w:ind w:left="2124"/>
      </w:pPr>
      <w:r>
        <w:rPr>
          <w:noProof/>
          <w:lang w:eastAsia="es-ES"/>
        </w:rPr>
        <w:drawing>
          <wp:inline distT="0" distB="0" distL="0" distR="0" wp14:anchorId="2684CFE6" wp14:editId="58D3E957">
            <wp:extent cx="3017639" cy="33384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25455" cy="3347070"/>
                    </a:xfrm>
                    <a:prstGeom prst="rect">
                      <a:avLst/>
                    </a:prstGeom>
                  </pic:spPr>
                </pic:pic>
              </a:graphicData>
            </a:graphic>
          </wp:inline>
        </w:drawing>
      </w:r>
    </w:p>
    <w:p w14:paraId="2BF79E34" w14:textId="77777777" w:rsidR="0063187F" w:rsidRDefault="0063187F" w:rsidP="00711285">
      <w:pPr>
        <w:pStyle w:val="Prrafodelista"/>
        <w:numPr>
          <w:ilvl w:val="1"/>
          <w:numId w:val="16"/>
        </w:numPr>
        <w:tabs>
          <w:tab w:val="left" w:pos="7443"/>
        </w:tabs>
      </w:pPr>
      <w:r w:rsidRPr="008B3132">
        <w:rPr>
          <w:i/>
        </w:rPr>
        <w:t xml:space="preserve">Apartado “Privacy”: </w:t>
      </w:r>
      <w:r>
        <w:t>Aparecerán 3 desplegables los cuales serán rellenados seleccionado la opción “Siempre”, para que así nuestra aplicación web pueda tener acceso a dicha información.</w:t>
      </w:r>
    </w:p>
    <w:p w14:paraId="557CF9A5" w14:textId="77777777" w:rsidR="0063187F" w:rsidRDefault="0063187F" w:rsidP="0063187F">
      <w:pPr>
        <w:pStyle w:val="Prrafodelista"/>
        <w:tabs>
          <w:tab w:val="left" w:pos="7443"/>
        </w:tabs>
        <w:ind w:left="2160"/>
        <w:jc w:val="both"/>
      </w:pPr>
      <w:r>
        <w:rPr>
          <w:noProof/>
          <w:lang w:eastAsia="es-ES"/>
        </w:rPr>
        <w:drawing>
          <wp:inline distT="0" distB="0" distL="0" distR="0" wp14:anchorId="7ABFDBDA" wp14:editId="15D66FAF">
            <wp:extent cx="3088256" cy="1922297"/>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437"/>
                    <a:stretch/>
                  </pic:blipFill>
                  <pic:spPr bwMode="auto">
                    <a:xfrm>
                      <a:off x="0" y="0"/>
                      <a:ext cx="3107248" cy="1934118"/>
                    </a:xfrm>
                    <a:prstGeom prst="rect">
                      <a:avLst/>
                    </a:prstGeom>
                    <a:ln>
                      <a:noFill/>
                    </a:ln>
                    <a:extLst>
                      <a:ext uri="{53640926-AAD7-44D8-BBD7-CCE9431645EC}">
                        <a14:shadowObscured xmlns:a14="http://schemas.microsoft.com/office/drawing/2010/main"/>
                      </a:ext>
                    </a:extLst>
                  </pic:spPr>
                </pic:pic>
              </a:graphicData>
            </a:graphic>
          </wp:inline>
        </w:drawing>
      </w:r>
    </w:p>
    <w:p w14:paraId="36821718" w14:textId="77777777" w:rsidR="0063187F" w:rsidRPr="008B3132" w:rsidRDefault="0063187F" w:rsidP="00711285">
      <w:pPr>
        <w:pStyle w:val="Prrafodelista"/>
        <w:numPr>
          <w:ilvl w:val="0"/>
          <w:numId w:val="17"/>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lastRenderedPageBreak/>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2106A176" w14:textId="77777777" w:rsidR="0063187F" w:rsidRDefault="0063187F" w:rsidP="0063187F">
      <w:pPr>
        <w:pStyle w:val="Prrafodelista"/>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4822" cy="842246"/>
                    </a:xfrm>
                    <a:prstGeom prst="rect">
                      <a:avLst/>
                    </a:prstGeom>
                  </pic:spPr>
                </pic:pic>
              </a:graphicData>
            </a:graphic>
          </wp:inline>
        </w:drawing>
      </w:r>
    </w:p>
    <w:p w14:paraId="259207AD" w14:textId="65B07792" w:rsidR="000A2F62" w:rsidRDefault="000A2F62" w:rsidP="000A2F62">
      <w:pPr>
        <w:pStyle w:val="Ttulo3"/>
      </w:pPr>
      <w:r>
        <w:t xml:space="preserve">Panel </w:t>
      </w:r>
      <w:r w:rsidR="00045E0E">
        <w:t>principal</w:t>
      </w:r>
    </w:p>
    <w:p w14:paraId="514A4E0C" w14:textId="225B25AC" w:rsidR="000A2F62" w:rsidRDefault="000A2F62" w:rsidP="000A2F62">
      <w:pPr>
        <w:tabs>
          <w:tab w:val="left" w:pos="7443"/>
        </w:tabs>
      </w:pPr>
      <w:r>
        <w:t>El aspecto que va a tener la aplicación cuando el profesor accede a ella es el siguiente:</w:t>
      </w:r>
    </w:p>
    <w:p w14:paraId="19566486" w14:textId="0F5DA3CC" w:rsidR="000A2F62" w:rsidRDefault="000A2F62" w:rsidP="000A2F62">
      <w:pPr>
        <w:tabs>
          <w:tab w:val="left" w:pos="7443"/>
        </w:tabs>
        <w:jc w:val="center"/>
      </w:pPr>
      <w:r>
        <w:rPr>
          <w:noProof/>
          <w:lang w:eastAsia="es-ES"/>
        </w:rPr>
        <w:drawing>
          <wp:inline distT="0" distB="0" distL="0" distR="0" wp14:anchorId="166194CB" wp14:editId="0AA713A6">
            <wp:extent cx="4606506" cy="286389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12105" cy="2867380"/>
                    </a:xfrm>
                    <a:prstGeom prst="rect">
                      <a:avLst/>
                    </a:prstGeom>
                  </pic:spPr>
                </pic:pic>
              </a:graphicData>
            </a:graphic>
          </wp:inline>
        </w:drawing>
      </w:r>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r>
        <w:t>Panel Configuración</w:t>
      </w:r>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6CD3E3C3" w14:textId="77777777" w:rsidR="00045E0E" w:rsidRDefault="00045E0E" w:rsidP="00045E0E">
      <w:pPr>
        <w:jc w:val="center"/>
      </w:pPr>
      <w:r>
        <w:rPr>
          <w:noProof/>
          <w:lang w:eastAsia="es-ES"/>
        </w:rPr>
        <w:lastRenderedPageBreak/>
        <w:drawing>
          <wp:inline distT="0" distB="0" distL="0" distR="0" wp14:anchorId="1E52053A" wp14:editId="08EABF8A">
            <wp:extent cx="4659043" cy="2406770"/>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66550" cy="2410648"/>
                    </a:xfrm>
                    <a:prstGeom prst="rect">
                      <a:avLst/>
                    </a:prstGeom>
                  </pic:spPr>
                </pic:pic>
              </a:graphicData>
            </a:graphic>
          </wp:inline>
        </w:drawing>
      </w:r>
    </w:p>
    <w:p w14:paraId="19918544" w14:textId="519D4902" w:rsidR="00045E0E" w:rsidRDefault="00045E0E" w:rsidP="00045E0E">
      <w:r>
        <w:t>Para realizar una configuración correcta, consultar primero el botón “info” presente en el título en el cuál se explicarán puntos a tener en cuenta..</w:t>
      </w:r>
    </w:p>
    <w:p w14:paraId="49281F4F" w14:textId="77777777" w:rsidR="00045E0E" w:rsidRDefault="00045E0E" w:rsidP="007744AE">
      <w:pPr>
        <w:pStyle w:val="Ttulo3"/>
      </w:pPr>
      <w:r>
        <w:t>Panel Subida</w:t>
      </w:r>
    </w:p>
    <w:p w14:paraId="34D7F353" w14:textId="0227EACC" w:rsidR="00045E0E" w:rsidRDefault="00045E0E" w:rsidP="00045E0E">
      <w:r>
        <w:t>En primer lugar el profesor deberá seleccionar la opción “Subida” presente en el panel principal.</w:t>
      </w:r>
    </w:p>
    <w:p w14:paraId="5B9E82FA" w14:textId="0973378A" w:rsidR="00045E0E" w:rsidRDefault="00045E0E" w:rsidP="00045E0E">
      <w:r>
        <w:t>Desde este panel el profesor podrá subir sus test y enunciados de las prácticas para que posteriormente los alumnos cuando accedan a la aplicación puedan subir sus prácticas para que sean corregidas y además poder observar el enunciado que deben de seguir.</w:t>
      </w:r>
    </w:p>
    <w:p w14:paraId="242662E8" w14:textId="3CE53BC1" w:rsidR="00045E0E" w:rsidRDefault="00045E0E" w:rsidP="00045E0E">
      <w:r>
        <w:t>El aspecto de este panel es el siguiente:</w:t>
      </w:r>
    </w:p>
    <w:p w14:paraId="5DD12E2C" w14:textId="49A49E58" w:rsidR="00045E0E" w:rsidRDefault="00045E0E" w:rsidP="00045E0E">
      <w:pPr>
        <w:jc w:val="center"/>
      </w:pPr>
      <w:r>
        <w:rPr>
          <w:noProof/>
          <w:lang w:eastAsia="es-ES"/>
        </w:rPr>
        <w:drawing>
          <wp:inline distT="0" distB="0" distL="0" distR="0" wp14:anchorId="4B5B8529" wp14:editId="6090AF5F">
            <wp:extent cx="5094840" cy="2639683"/>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1253" cy="2643006"/>
                    </a:xfrm>
                    <a:prstGeom prst="rect">
                      <a:avLst/>
                    </a:prstGeom>
                  </pic:spPr>
                </pic:pic>
              </a:graphicData>
            </a:graphic>
          </wp:inline>
        </w:drawing>
      </w:r>
    </w:p>
    <w:p w14:paraId="6B13AA20" w14:textId="73D435EA" w:rsidR="00045E0E" w:rsidRDefault="00045E0E" w:rsidP="00045E0E">
      <w:r>
        <w:t>Al igual que ocurría en el panel de configuración de la tarea, se importante consultar la opción “info” presente al lado del título.</w:t>
      </w:r>
    </w:p>
    <w:p w14:paraId="2F2534D7" w14:textId="704EB200" w:rsidR="00045E0E" w:rsidRDefault="00045E0E" w:rsidP="007744AE">
      <w:pPr>
        <w:pStyle w:val="Ttulo3"/>
      </w:pPr>
      <w:r>
        <w:t>Panel Estadísticas</w:t>
      </w:r>
    </w:p>
    <w:p w14:paraId="16385FC6" w14:textId="0B2B9764" w:rsidR="00045E0E" w:rsidRDefault="00045E0E" w:rsidP="00045E0E">
      <w:r>
        <w:t>En primer lugar el profesor deberá seleccionar la opción “Estadísticas” presente en el panel principal.</w:t>
      </w:r>
    </w:p>
    <w:p w14:paraId="688CBF97" w14:textId="03572670" w:rsidR="00045E0E" w:rsidRDefault="00045E0E" w:rsidP="00045E0E">
      <w:r>
        <w:t xml:space="preserve">Desde este panel el profesor va a poder consultar las estadísticas y reportes de cada una de las prácticas subidas por los alumnos. La tabla permite realizar filtraciones, así como ordenaciones </w:t>
      </w:r>
      <w:r>
        <w:lastRenderedPageBreak/>
        <w:t>de los datos de la misma. Además también se permite que la descarga de las prácticas de los alumnos en formato .zip.</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1FC71159" w14:textId="77777777" w:rsidR="00045E0E" w:rsidRDefault="00045E0E" w:rsidP="00045E0E">
      <w:pPr>
        <w:jc w:val="center"/>
      </w:pPr>
      <w:r>
        <w:rPr>
          <w:noProof/>
          <w:lang w:eastAsia="es-ES"/>
        </w:rPr>
        <w:drawing>
          <wp:inline distT="0" distB="0" distL="0" distR="0" wp14:anchorId="6E878C6A" wp14:editId="413EC2E1">
            <wp:extent cx="5400040" cy="45542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4554220"/>
                    </a:xfrm>
                    <a:prstGeom prst="rect">
                      <a:avLst/>
                    </a:prstGeom>
                  </pic:spPr>
                </pic:pic>
              </a:graphicData>
            </a:graphic>
          </wp:inline>
        </w:drawing>
      </w:r>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7F3ADA1C" w14:textId="77777777" w:rsidR="00BC0910" w:rsidRDefault="00BC0910" w:rsidP="00BC0910">
      <w:pPr>
        <w:jc w:val="center"/>
      </w:pPr>
      <w:r>
        <w:rPr>
          <w:noProof/>
          <w:lang w:eastAsia="es-ES"/>
        </w:rPr>
        <w:drawing>
          <wp:inline distT="0" distB="0" distL="0" distR="0" wp14:anchorId="7E3971A9" wp14:editId="385064E1">
            <wp:extent cx="5400040" cy="74549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745490"/>
                    </a:xfrm>
                    <a:prstGeom prst="rect">
                      <a:avLst/>
                    </a:prstGeom>
                  </pic:spPr>
                </pic:pic>
              </a:graphicData>
            </a:graphic>
          </wp:inline>
        </w:drawing>
      </w:r>
    </w:p>
    <w:p w14:paraId="4A5FEF07" w14:textId="77777777" w:rsidR="00BC0910" w:rsidRDefault="00BC0910" w:rsidP="00BC0910">
      <w:r>
        <w:t>Como se trata de una práctica que sí que ha pasado los test, no el botón correspondiente al reporte de errores aparece desactivado.</w:t>
      </w:r>
    </w:p>
    <w:p w14:paraId="21B9A307" w14:textId="77777777" w:rsidR="00BC0910" w:rsidRDefault="00BC0910" w:rsidP="007744AE">
      <w:pPr>
        <w:pStyle w:val="Ttulo3"/>
      </w:pPr>
      <w:r>
        <w:lastRenderedPageBreak/>
        <w:t>Panel Gráficas</w:t>
      </w:r>
    </w:p>
    <w:p w14:paraId="1EA34279" w14:textId="41EC5139" w:rsidR="00BC0910" w:rsidRDefault="00BC0910" w:rsidP="00BC0910">
      <w:r>
        <w:t>En primer lugar el profesor deberá seleccionar la opción “Gráficas” presente en el panel principal.</w:t>
      </w:r>
    </w:p>
    <w:p w14:paraId="1FF77D3B" w14:textId="669D6833" w:rsidR="00BC0910" w:rsidRDefault="00BC0910" w:rsidP="00BC0910">
      <w:r>
        <w:t>Desde este panel el profesor podrá visualizar diferentes gráficas en la que se podrán visualizar diferentes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4483CE73" w14:textId="010C0F10" w:rsidR="00BC0910" w:rsidRDefault="00BC0910" w:rsidP="00BC0910">
      <w:pPr>
        <w:jc w:val="center"/>
      </w:pPr>
      <w:r>
        <w:rPr>
          <w:noProof/>
          <w:lang w:eastAsia="es-ES"/>
        </w:rPr>
        <w:drawing>
          <wp:inline distT="0" distB="0" distL="0" distR="0" wp14:anchorId="46AA8120" wp14:editId="35C10840">
            <wp:extent cx="5577713" cy="3174521"/>
            <wp:effectExtent l="0" t="0" r="4445"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99313" cy="3186814"/>
                    </a:xfrm>
                    <a:prstGeom prst="rect">
                      <a:avLst/>
                    </a:prstGeom>
                  </pic:spPr>
                </pic:pic>
              </a:graphicData>
            </a:graphic>
          </wp:inline>
        </w:drawing>
      </w:r>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71ADC4DC" w14:textId="4BD24DBD" w:rsidR="00BC0910" w:rsidRDefault="00BC0910" w:rsidP="00BC0910">
      <w:pPr>
        <w:jc w:val="center"/>
      </w:pPr>
      <w:r>
        <w:rPr>
          <w:noProof/>
          <w:lang w:eastAsia="es-ES"/>
        </w:rPr>
        <w:lastRenderedPageBreak/>
        <w:drawing>
          <wp:inline distT="0" distB="0" distL="0" distR="0" wp14:anchorId="5DFD2EF0" wp14:editId="7145BA31">
            <wp:extent cx="5020573" cy="4292046"/>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46707" cy="4314388"/>
                    </a:xfrm>
                    <a:prstGeom prst="rect">
                      <a:avLst/>
                    </a:prstGeom>
                  </pic:spPr>
                </pic:pic>
              </a:graphicData>
            </a:graphic>
          </wp:inline>
        </w:drawing>
      </w:r>
    </w:p>
    <w:p w14:paraId="4E88269D" w14:textId="77777777" w:rsidR="00BC0910" w:rsidRDefault="00BC0910" w:rsidP="00BC0910"/>
    <w:p w14:paraId="583E2223" w14:textId="7E0B2CC6" w:rsidR="00BC0910" w:rsidRDefault="00BC0910" w:rsidP="007744AE">
      <w:pPr>
        <w:pStyle w:val="Ttulo3"/>
      </w:pPr>
      <w:r>
        <w:t>Panel Plagios</w:t>
      </w:r>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2758358D" w14:textId="5A888822" w:rsidR="00BC0910" w:rsidRDefault="00BC0910" w:rsidP="00BC0910">
      <w:pPr>
        <w:jc w:val="center"/>
      </w:pPr>
      <w:r>
        <w:rPr>
          <w:noProof/>
          <w:lang w:eastAsia="es-ES"/>
        </w:rPr>
        <w:drawing>
          <wp:inline distT="0" distB="0" distL="0" distR="0" wp14:anchorId="42DB6C40" wp14:editId="2AC3275F">
            <wp:extent cx="5400040" cy="2418080"/>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418080"/>
                    </a:xfrm>
                    <a:prstGeom prst="rect">
                      <a:avLst/>
                    </a:prstGeom>
                  </pic:spPr>
                </pic:pic>
              </a:graphicData>
            </a:graphic>
          </wp:inline>
        </w:drawing>
      </w:r>
    </w:p>
    <w:p w14:paraId="2A91BFD2" w14:textId="3478A83E" w:rsidR="007744AE" w:rsidRDefault="007744AE" w:rsidP="007744AE">
      <w:pPr>
        <w:pStyle w:val="Ttulo4"/>
      </w:pPr>
      <w:r>
        <w:lastRenderedPageBreak/>
        <w:t>Comprobar plagios</w:t>
      </w:r>
    </w:p>
    <w:p w14:paraId="3C8B0F87" w14:textId="70027D67" w:rsidR="00BC0910" w:rsidRDefault="007744AE" w:rsidP="00BC0910">
      <w:r>
        <w:t>S</w:t>
      </w:r>
      <w:r w:rsidR="00BC0910">
        <w:t>i por ejemplo el profesor quiere realizar una comprobación de plagios entre dos alumnos, el aspecto sería el siguiente:</w:t>
      </w:r>
    </w:p>
    <w:p w14:paraId="6927200F" w14:textId="77777777" w:rsidR="00BC0910" w:rsidRDefault="00BC0910" w:rsidP="00BC0910">
      <w:pPr>
        <w:jc w:val="center"/>
      </w:pPr>
      <w:r>
        <w:rPr>
          <w:noProof/>
          <w:lang w:eastAsia="es-ES"/>
        </w:rPr>
        <w:drawing>
          <wp:inline distT="0" distB="0" distL="0" distR="0" wp14:anchorId="4ED4F389" wp14:editId="7C29C2E7">
            <wp:extent cx="4390845" cy="3892589"/>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92946" cy="3894452"/>
                    </a:xfrm>
                    <a:prstGeom prst="rect">
                      <a:avLst/>
                    </a:prstGeom>
                  </pic:spPr>
                </pic:pic>
              </a:graphicData>
            </a:graphic>
          </wp:inline>
        </w:drawing>
      </w:r>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r>
        <w:t>Manual del alumno</w:t>
      </w:r>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r>
        <w:t>Aspecto Inicial</w:t>
      </w:r>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45786B85" w14:textId="70B36AA2" w:rsidR="007744AE" w:rsidRPr="007744AE" w:rsidRDefault="007744AE" w:rsidP="007744AE">
      <w:pPr>
        <w:jc w:val="center"/>
      </w:pPr>
      <w:r>
        <w:lastRenderedPageBreak/>
        <w:br/>
      </w:r>
      <w:r>
        <w:rPr>
          <w:noProof/>
          <w:lang w:eastAsia="es-ES"/>
        </w:rPr>
        <w:drawing>
          <wp:inline distT="0" distB="0" distL="0" distR="0" wp14:anchorId="20172ABF" wp14:editId="687847F4">
            <wp:extent cx="5400040" cy="28670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2867025"/>
                    </a:xfrm>
                    <a:prstGeom prst="rect">
                      <a:avLst/>
                    </a:prstGeom>
                  </pic:spPr>
                </pic:pic>
              </a:graphicData>
            </a:graphic>
          </wp:inline>
        </w:drawing>
      </w:r>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17EAE2D3" w14:textId="1CCC9F9F" w:rsidR="00301B36" w:rsidRDefault="00301B36" w:rsidP="00301B36">
      <w:pPr>
        <w:jc w:val="center"/>
      </w:pPr>
      <w:r>
        <w:rPr>
          <w:noProof/>
          <w:lang w:eastAsia="es-ES"/>
        </w:rPr>
        <w:drawing>
          <wp:inline distT="0" distB="0" distL="0" distR="0" wp14:anchorId="71144FB4" wp14:editId="0C074954">
            <wp:extent cx="5400040" cy="41148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4114800"/>
                    </a:xfrm>
                    <a:prstGeom prst="rect">
                      <a:avLst/>
                    </a:prstGeom>
                  </pic:spPr>
                </pic:pic>
              </a:graphicData>
            </a:graphic>
          </wp:inline>
        </w:drawing>
      </w:r>
    </w:p>
    <w:p w14:paraId="5309B369" w14:textId="77777777" w:rsidR="00301B36" w:rsidRDefault="00301B36" w:rsidP="00301B36">
      <w:pPr>
        <w:jc w:val="center"/>
      </w:pPr>
    </w:p>
    <w:p w14:paraId="3F52C4DB" w14:textId="77777777" w:rsidR="00301B36" w:rsidRDefault="00301B36" w:rsidP="00301B36">
      <w:pPr>
        <w:jc w:val="center"/>
      </w:pPr>
    </w:p>
    <w:p w14:paraId="0E94DFDB" w14:textId="1A54FD27" w:rsidR="00301B36" w:rsidRDefault="00301B36" w:rsidP="00301B36">
      <w:pPr>
        <w:pStyle w:val="Ttulo3"/>
      </w:pPr>
      <w:r>
        <w:lastRenderedPageBreak/>
        <w:t>Información y Enunciado</w:t>
      </w:r>
    </w:p>
    <w:p w14:paraId="498078C4" w14:textId="57434061" w:rsidR="00301B36" w:rsidRDefault="00301B36" w:rsidP="00301B36">
      <w:pPr>
        <w:pStyle w:val="Cuerpo"/>
      </w:pPr>
      <w:r>
        <w:t>El alumno podrá consultar la información referente a qué características debe de tener la práctica que va a subir,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1F822E1D" w14:textId="717748D2" w:rsidR="00301B36" w:rsidRDefault="00301B36" w:rsidP="00301B36">
      <w:pPr>
        <w:pStyle w:val="Cuerpo"/>
        <w:jc w:val="center"/>
      </w:pPr>
      <w:r>
        <w:rPr>
          <w:noProof/>
          <w:lang w:eastAsia="es-ES"/>
        </w:rPr>
        <w:drawing>
          <wp:inline distT="0" distB="0" distL="0" distR="0" wp14:anchorId="08318F1D" wp14:editId="68B9E9E6">
            <wp:extent cx="5400040" cy="8782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878205"/>
                    </a:xfrm>
                    <a:prstGeom prst="rect">
                      <a:avLst/>
                    </a:prstGeom>
                  </pic:spPr>
                </pic:pic>
              </a:graphicData>
            </a:graphic>
          </wp:inline>
        </w:drawing>
      </w:r>
    </w:p>
    <w:p w14:paraId="3F4F1A82" w14:textId="1C7723A1" w:rsidR="00301B36" w:rsidRDefault="00301B36" w:rsidP="00301B36">
      <w:pPr>
        <w:pStyle w:val="Ttulo3"/>
      </w:pPr>
      <w:r>
        <w:t>Parámetros de la tarea</w:t>
      </w:r>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62729705" w14:textId="39015462" w:rsidR="00301B36" w:rsidRDefault="00301B36" w:rsidP="00301B36">
      <w:pPr>
        <w:pStyle w:val="Cuerpo"/>
        <w:jc w:val="center"/>
      </w:pPr>
      <w:r>
        <w:rPr>
          <w:noProof/>
          <w:lang w:eastAsia="es-ES"/>
        </w:rPr>
        <w:drawing>
          <wp:inline distT="0" distB="0" distL="0" distR="0" wp14:anchorId="030F0E58" wp14:editId="697286F3">
            <wp:extent cx="4692770" cy="346936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05744" cy="3478953"/>
                    </a:xfrm>
                    <a:prstGeom prst="rect">
                      <a:avLst/>
                    </a:prstGeom>
                  </pic:spPr>
                </pic:pic>
              </a:graphicData>
            </a:graphic>
          </wp:inline>
        </w:drawing>
      </w:r>
    </w:p>
    <w:p w14:paraId="31CD0ABE" w14:textId="57BBAAFC" w:rsidR="00301B36" w:rsidRDefault="00301B36" w:rsidP="00301B36">
      <w:pPr>
        <w:pStyle w:val="Ttulo3"/>
      </w:pPr>
      <w:r>
        <w:t>Subir práctica</w:t>
      </w:r>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lastRenderedPageBreak/>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.zip.</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Un ejemplo de un mensaje que puede aparecer sería el siguiente, el cual se corresponde con una subida de práctica que no está dentro de un zip:</w:t>
      </w:r>
    </w:p>
    <w:p w14:paraId="1D6A4909" w14:textId="1152054A" w:rsidR="00DA5CBB" w:rsidRDefault="00DA5CBB" w:rsidP="00DA5CBB">
      <w:pPr>
        <w:pStyle w:val="Cuerpo"/>
        <w:jc w:val="center"/>
      </w:pPr>
      <w:r>
        <w:rPr>
          <w:noProof/>
          <w:lang w:eastAsia="es-ES"/>
        </w:rPr>
        <w:drawing>
          <wp:inline distT="0" distB="0" distL="0" distR="0" wp14:anchorId="12A194D8" wp14:editId="635C8DD2">
            <wp:extent cx="2941608" cy="54288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9077" r="2473" b="16988"/>
                    <a:stretch/>
                  </pic:blipFill>
                  <pic:spPr bwMode="auto">
                    <a:xfrm>
                      <a:off x="0" y="0"/>
                      <a:ext cx="2996844" cy="553082"/>
                    </a:xfrm>
                    <a:prstGeom prst="rect">
                      <a:avLst/>
                    </a:prstGeom>
                    <a:ln>
                      <a:noFill/>
                    </a:ln>
                    <a:extLst>
                      <a:ext uri="{53640926-AAD7-44D8-BBD7-CCE9431645EC}">
                        <a14:shadowObscured xmlns:a14="http://schemas.microsoft.com/office/drawing/2010/main"/>
                      </a:ext>
                    </a:extLst>
                  </pic:spPr>
                </pic:pic>
              </a:graphicData>
            </a:graphic>
          </wp:inline>
        </w:drawing>
      </w:r>
    </w:p>
    <w:p w14:paraId="022077A0" w14:textId="2C69B086" w:rsidR="00DA5CBB" w:rsidRDefault="00DA5CBB" w:rsidP="00DA5CBB">
      <w:pPr>
        <w:pStyle w:val="Ttulo3"/>
      </w:pPr>
      <w:r>
        <w:t>Ver reportes y gráficas</w:t>
      </w:r>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35C7DA9D" w14:textId="013A6890" w:rsidR="00DA5CBB" w:rsidRPr="00DA5CBB" w:rsidRDefault="00DA5CBB" w:rsidP="00DA5CBB">
      <w:pPr>
        <w:pStyle w:val="Cuerpo"/>
      </w:pPr>
      <w:r>
        <w:rPr>
          <w:noProof/>
          <w:lang w:eastAsia="es-ES"/>
        </w:rPr>
        <w:drawing>
          <wp:inline distT="0" distB="0" distL="0" distR="0" wp14:anchorId="38CA11F6" wp14:editId="40332796">
            <wp:extent cx="5400040"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518285"/>
                    </a:xfrm>
                    <a:prstGeom prst="rect">
                      <a:avLst/>
                    </a:prstGeom>
                  </pic:spPr>
                </pic:pic>
              </a:graphicData>
            </a:graphic>
          </wp:inline>
        </w:drawing>
      </w:r>
    </w:p>
    <w:p w14:paraId="0361C4E5" w14:textId="77777777" w:rsidR="00DA5CBB" w:rsidRDefault="00125F1A" w:rsidP="00BC0910">
      <w:pPr>
        <w:pStyle w:val="Ttulo2"/>
      </w:pPr>
      <w:r>
        <w:t>Cambiar Idioma</w:t>
      </w:r>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671511ED" w14:textId="2B657C0A" w:rsidR="00F33AA8" w:rsidRDefault="00DA5CBB" w:rsidP="00DA5CBB">
      <w:pPr>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85667" cy="415868"/>
                    </a:xfrm>
                    <a:prstGeom prst="rect">
                      <a:avLst/>
                    </a:prstGeom>
                  </pic:spPr>
                </pic:pic>
              </a:graphicData>
            </a:graphic>
          </wp:inline>
        </w:drawing>
      </w:r>
      <w:r w:rsidR="00F33AA8">
        <w:br w:type="page"/>
      </w:r>
    </w:p>
    <w:p w14:paraId="2E5D8D09" w14:textId="77777777" w:rsidR="00F33AA8" w:rsidRDefault="00F33AA8" w:rsidP="00F33AA8">
      <w:pPr>
        <w:pStyle w:val="Ttulo1"/>
      </w:pPr>
      <w:r>
        <w:lastRenderedPageBreak/>
        <w:t>Bibliografía</w:t>
      </w:r>
    </w:p>
    <w:p w14:paraId="30405E86" w14:textId="77777777" w:rsidR="004B1605" w:rsidRPr="004B1605" w:rsidRDefault="00F33AA8" w:rsidP="004B1605">
      <w:pPr>
        <w:pStyle w:val="Bibliografa"/>
        <w:rPr>
          <w:rFonts w:ascii="Calibri" w:hAnsi="Calibri"/>
        </w:rPr>
      </w:pPr>
      <w:r>
        <w:fldChar w:fldCharType="begin"/>
      </w:r>
      <w:r w:rsidR="004C367F">
        <w:instrText xml:space="preserve"> ADDIN ZOTERO_BIBL {"custom":[]} CSL_BIBLIOGRAPHY </w:instrText>
      </w:r>
      <w:r>
        <w:fldChar w:fldCharType="separate"/>
      </w:r>
      <w:r w:rsidR="004B1605" w:rsidRPr="004B1605">
        <w:rPr>
          <w:rFonts w:ascii="Calibri" w:hAnsi="Calibri"/>
        </w:rPr>
        <w:t>[1]</w:t>
      </w:r>
      <w:r w:rsidR="004B1605" w:rsidRPr="004B1605">
        <w:rPr>
          <w:rFonts w:ascii="Calibri" w:hAnsi="Calibri"/>
        </w:rPr>
        <w:tab/>
        <w:t xml:space="preserve">«Apache License», </w:t>
      </w:r>
      <w:r w:rsidR="004B1605" w:rsidRPr="004B1605">
        <w:rPr>
          <w:rFonts w:ascii="Calibri" w:hAnsi="Calibri"/>
          <w:i/>
          <w:iCs/>
        </w:rPr>
        <w:t>Wikipedia, la enciclopedia libre</w:t>
      </w:r>
      <w:r w:rsidR="004B1605" w:rsidRPr="004B1605">
        <w:rPr>
          <w:rFonts w:ascii="Calibri" w:hAnsi="Calibri"/>
        </w:rPr>
        <w:t>. 14-ene-2016.</w:t>
      </w:r>
    </w:p>
    <w:p w14:paraId="3076FB45" w14:textId="77777777" w:rsidR="004B1605" w:rsidRPr="004B1605" w:rsidRDefault="004B1605" w:rsidP="004B1605">
      <w:pPr>
        <w:pStyle w:val="Bibliografa"/>
        <w:rPr>
          <w:rFonts w:ascii="Calibri" w:hAnsi="Calibri"/>
        </w:rPr>
      </w:pPr>
      <w:r w:rsidRPr="004B1605">
        <w:rPr>
          <w:rFonts w:ascii="Calibri" w:hAnsi="Calibri"/>
        </w:rPr>
        <w:t>[2]</w:t>
      </w:r>
      <w:r w:rsidRPr="004B1605">
        <w:rPr>
          <w:rFonts w:ascii="Calibri" w:hAnsi="Calibri"/>
        </w:rPr>
        <w:tab/>
        <w:t xml:space="preserve">«Bases y Tipos de Cotización 2015», </w:t>
      </w:r>
      <w:r w:rsidRPr="004B1605">
        <w:rPr>
          <w:rFonts w:ascii="Calibri" w:hAnsi="Calibri"/>
          <w:i/>
          <w:iCs/>
        </w:rPr>
        <w:t>Crear-Empresas</w:t>
      </w:r>
      <w:r w:rsidRPr="004B1605">
        <w:rPr>
          <w:rFonts w:ascii="Calibri" w:hAnsi="Calibri"/>
        </w:rPr>
        <w:t>. [En línea]. Disponible en: http://www.crear-empresas.com/bases-tipos-cotizacion. [Accedido: 05-ene-2016].</w:t>
      </w:r>
    </w:p>
    <w:p w14:paraId="5F924F92" w14:textId="77777777" w:rsidR="004B1605" w:rsidRPr="004B1605" w:rsidRDefault="004B1605" w:rsidP="004B1605">
      <w:pPr>
        <w:pStyle w:val="Bibliografa"/>
        <w:rPr>
          <w:rFonts w:ascii="Calibri" w:hAnsi="Calibri"/>
        </w:rPr>
      </w:pPr>
      <w:r w:rsidRPr="004B1605">
        <w:rPr>
          <w:rFonts w:ascii="Calibri" w:hAnsi="Calibri"/>
        </w:rPr>
        <w:t>[3]</w:t>
      </w:r>
      <w:r w:rsidRPr="004B1605">
        <w:rPr>
          <w:rFonts w:ascii="Calibri" w:hAnsi="Calibri"/>
        </w:rPr>
        <w:tab/>
        <w:t>«Vistas - CakePHP cookbook». [En línea]. Disponible en: http://book.cakephp.org/3.0/en/views.html.</w:t>
      </w:r>
    </w:p>
    <w:p w14:paraId="0B037526" w14:textId="77777777" w:rsidR="004B1605" w:rsidRPr="004B1605" w:rsidRDefault="004B1605" w:rsidP="004B1605">
      <w:pPr>
        <w:pStyle w:val="Bibliografa"/>
        <w:rPr>
          <w:rFonts w:ascii="Calibri" w:hAnsi="Calibri"/>
        </w:rPr>
      </w:pPr>
      <w:r w:rsidRPr="004B1605">
        <w:rPr>
          <w:rFonts w:ascii="Calibri" w:hAnsi="Calibri"/>
        </w:rPr>
        <w:t>[4]</w:t>
      </w:r>
      <w:r w:rsidRPr="004B1605">
        <w:rPr>
          <w:rFonts w:ascii="Calibri" w:hAnsi="Calibri"/>
        </w:rPr>
        <w:tab/>
        <w:t>«Controladores - CakePHP cookbook». [En línea]. Disponible en: http://book.cakephp.org/3.0/en/controllers.html.</w:t>
      </w:r>
    </w:p>
    <w:p w14:paraId="1EB1F5DE" w14:textId="77777777" w:rsidR="004B1605" w:rsidRPr="004B1605" w:rsidRDefault="004B1605" w:rsidP="004B1605">
      <w:pPr>
        <w:pStyle w:val="Bibliografa"/>
        <w:rPr>
          <w:rFonts w:ascii="Calibri" w:hAnsi="Calibri"/>
        </w:rPr>
      </w:pPr>
      <w:r w:rsidRPr="004B1605">
        <w:rPr>
          <w:rFonts w:ascii="Calibri" w:hAnsi="Calibri"/>
        </w:rPr>
        <w:t>[5]</w:t>
      </w:r>
      <w:r w:rsidRPr="004B1605">
        <w:rPr>
          <w:rFonts w:ascii="Calibri" w:hAnsi="Calibri"/>
        </w:rPr>
        <w:tab/>
        <w:t>«Modelo - CakePHP cookbook». [En línea]. Disponible en: http://book.cakephp.org/3.0/en/orm/saving-data.html.</w:t>
      </w:r>
    </w:p>
    <w:p w14:paraId="2C320EEE" w14:textId="77777777" w:rsidR="004B1605" w:rsidRPr="004B1605" w:rsidRDefault="004B1605" w:rsidP="004B1605">
      <w:pPr>
        <w:pStyle w:val="Bibliografa"/>
        <w:rPr>
          <w:rFonts w:ascii="Calibri" w:hAnsi="Calibri"/>
        </w:rPr>
      </w:pPr>
      <w:r w:rsidRPr="004B1605">
        <w:rPr>
          <w:rFonts w:ascii="Calibri" w:hAnsi="Calibri"/>
        </w:rPr>
        <w:t>[6]</w:t>
      </w:r>
      <w:r w:rsidRPr="004B1605">
        <w:rPr>
          <w:rFonts w:ascii="Calibri" w:hAnsi="Calibri"/>
        </w:rPr>
        <w:tab/>
        <w:t>«PHPUnit - descarga fichero .phar». [En línea]. Disponible en: https://phpunit.de/#download.</w:t>
      </w:r>
    </w:p>
    <w:p w14:paraId="17738CAA" w14:textId="77777777" w:rsidR="004B1605" w:rsidRPr="004B1605" w:rsidRDefault="004B1605" w:rsidP="004B1605">
      <w:pPr>
        <w:pStyle w:val="Bibliografa"/>
        <w:rPr>
          <w:rFonts w:ascii="Calibri" w:hAnsi="Calibri"/>
        </w:rPr>
      </w:pPr>
      <w:r w:rsidRPr="004B1605">
        <w:rPr>
          <w:rFonts w:ascii="Calibri" w:hAnsi="Calibri"/>
        </w:rPr>
        <w:t>[7]</w:t>
      </w:r>
      <w:r w:rsidRPr="004B1605">
        <w:rPr>
          <w:rFonts w:ascii="Calibri" w:hAnsi="Calibri"/>
        </w:rPr>
        <w:tab/>
        <w:t>«Eclipse for PHP Developers». [En línea]. Disponible en: http://www.eclipse.org/downloads/packages/eclipse-php-developers/heliosr.</w:t>
      </w:r>
    </w:p>
    <w:p w14:paraId="46E8252F" w14:textId="77777777" w:rsidR="004B1605" w:rsidRPr="004B1605" w:rsidRDefault="004B1605" w:rsidP="004B1605">
      <w:pPr>
        <w:pStyle w:val="Bibliografa"/>
        <w:rPr>
          <w:rFonts w:ascii="Calibri" w:hAnsi="Calibri"/>
        </w:rPr>
      </w:pPr>
      <w:r w:rsidRPr="004B1605">
        <w:rPr>
          <w:rFonts w:ascii="Calibri" w:hAnsi="Calibri"/>
        </w:rPr>
        <w:t>[8]</w:t>
      </w:r>
      <w:r w:rsidRPr="004B1605">
        <w:rPr>
          <w:rFonts w:ascii="Calibri" w:hAnsi="Calibri"/>
        </w:rPr>
        <w:tab/>
        <w:t>«Moodle - Creación de un curso». [En línea]. Disponible en: https://docs.moodle.org/all/es/A%C3%B1adiendo_un_nuevo_curso.</w:t>
      </w:r>
    </w:p>
    <w:p w14:paraId="52E7443B" w14:textId="77777777" w:rsidR="004B1605" w:rsidRPr="004B1605" w:rsidRDefault="004B1605" w:rsidP="004B1605">
      <w:pPr>
        <w:pStyle w:val="Bibliografa"/>
        <w:rPr>
          <w:rFonts w:ascii="Calibri" w:hAnsi="Calibri"/>
        </w:rPr>
      </w:pPr>
      <w:r w:rsidRPr="004B1605">
        <w:rPr>
          <w:rFonts w:ascii="Calibri" w:hAnsi="Calibri"/>
        </w:rPr>
        <w:t>[9]</w:t>
      </w:r>
      <w:r w:rsidRPr="004B1605">
        <w:rPr>
          <w:rFonts w:ascii="Calibri" w:hAnsi="Calibri"/>
        </w:rPr>
        <w:tab/>
        <w:t xml:space="preserve">«Prueba unitaria», </w:t>
      </w:r>
      <w:r w:rsidRPr="004B1605">
        <w:rPr>
          <w:rFonts w:ascii="Calibri" w:hAnsi="Calibri"/>
          <w:i/>
          <w:iCs/>
        </w:rPr>
        <w:t>Wikipedia, la enciclopedia libre</w:t>
      </w:r>
      <w:r w:rsidRPr="004B1605">
        <w:rPr>
          <w:rFonts w:ascii="Calibri" w:hAnsi="Calibri"/>
        </w:rPr>
        <w:t>. 30-nov-2015.</w:t>
      </w:r>
    </w:p>
    <w:p w14:paraId="0D316234" w14:textId="77777777" w:rsidR="004B1605" w:rsidRPr="004B1605" w:rsidRDefault="004B1605" w:rsidP="004B1605">
      <w:pPr>
        <w:pStyle w:val="Bibliografa"/>
        <w:rPr>
          <w:rFonts w:ascii="Calibri" w:hAnsi="Calibri"/>
        </w:rPr>
      </w:pPr>
      <w:r w:rsidRPr="004B1605">
        <w:rPr>
          <w:rFonts w:ascii="Calibri" w:hAnsi="Calibri"/>
        </w:rPr>
        <w:t>[10]</w:t>
      </w:r>
      <w:r w:rsidRPr="004B1605">
        <w:rPr>
          <w:rFonts w:ascii="Calibri" w:hAnsi="Calibri"/>
        </w:rPr>
        <w:tab/>
        <w:t xml:space="preserve">«Cobertura de código», </w:t>
      </w:r>
      <w:r w:rsidRPr="004B1605">
        <w:rPr>
          <w:rFonts w:ascii="Calibri" w:hAnsi="Calibri"/>
          <w:i/>
          <w:iCs/>
        </w:rPr>
        <w:t>Wikipedia, la enciclopedia libre</w:t>
      </w:r>
      <w:r w:rsidRPr="004B1605">
        <w:rPr>
          <w:rFonts w:ascii="Calibri" w:hAnsi="Calibri"/>
        </w:rPr>
        <w:t>. 01-sep-2015.</w:t>
      </w:r>
    </w:p>
    <w:p w14:paraId="72B537F6" w14:textId="6D54C951" w:rsidR="00F33AA8" w:rsidRPr="00F33AA8" w:rsidRDefault="00F33AA8" w:rsidP="00F33AA8">
      <w:pPr>
        <w:pStyle w:val="Cuerpo"/>
      </w:pPr>
      <w:r>
        <w:fldChar w:fldCharType="end"/>
      </w:r>
    </w:p>
    <w:sectPr w:rsidR="00F33AA8" w:rsidRPr="00F33AA8" w:rsidSect="00EA32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FFCA26" w14:textId="77777777" w:rsidR="00711285" w:rsidRDefault="00711285" w:rsidP="00B3333E">
      <w:r>
        <w:separator/>
      </w:r>
    </w:p>
  </w:endnote>
  <w:endnote w:type="continuationSeparator" w:id="0">
    <w:p w14:paraId="4578993C" w14:textId="77777777" w:rsidR="00711285" w:rsidRDefault="00711285"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4457D" w14:textId="77777777" w:rsidR="00711285" w:rsidRDefault="00711285" w:rsidP="00B3333E">
      <w:r>
        <w:separator/>
      </w:r>
    </w:p>
  </w:footnote>
  <w:footnote w:type="continuationSeparator" w:id="0">
    <w:p w14:paraId="58C0AA64" w14:textId="77777777" w:rsidR="00711285" w:rsidRDefault="00711285"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94B1A"/>
    <w:multiLevelType w:val="hybridMultilevel"/>
    <w:tmpl w:val="B29EEEB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0"/>
  </w:num>
  <w:num w:numId="4">
    <w:abstractNumId w:val="16"/>
  </w:num>
  <w:num w:numId="5">
    <w:abstractNumId w:val="34"/>
  </w:num>
  <w:num w:numId="6">
    <w:abstractNumId w:val="12"/>
  </w:num>
  <w:num w:numId="7">
    <w:abstractNumId w:val="33"/>
  </w:num>
  <w:num w:numId="8">
    <w:abstractNumId w:val="36"/>
  </w:num>
  <w:num w:numId="9">
    <w:abstractNumId w:val="29"/>
  </w:num>
  <w:num w:numId="10">
    <w:abstractNumId w:val="14"/>
  </w:num>
  <w:num w:numId="11">
    <w:abstractNumId w:val="19"/>
  </w:num>
  <w:num w:numId="12">
    <w:abstractNumId w:val="26"/>
  </w:num>
  <w:num w:numId="13">
    <w:abstractNumId w:val="23"/>
  </w:num>
  <w:num w:numId="14">
    <w:abstractNumId w:val="38"/>
  </w:num>
  <w:num w:numId="15">
    <w:abstractNumId w:val="8"/>
  </w:num>
  <w:num w:numId="16">
    <w:abstractNumId w:val="18"/>
  </w:num>
  <w:num w:numId="17">
    <w:abstractNumId w:val="0"/>
  </w:num>
  <w:num w:numId="18">
    <w:abstractNumId w:val="9"/>
  </w:num>
  <w:num w:numId="19">
    <w:abstractNumId w:val="39"/>
  </w:num>
  <w:num w:numId="20">
    <w:abstractNumId w:val="31"/>
  </w:num>
  <w:num w:numId="21">
    <w:abstractNumId w:val="10"/>
  </w:num>
  <w:num w:numId="22">
    <w:abstractNumId w:val="17"/>
  </w:num>
  <w:num w:numId="23">
    <w:abstractNumId w:val="28"/>
  </w:num>
  <w:num w:numId="24">
    <w:abstractNumId w:val="7"/>
  </w:num>
  <w:num w:numId="25">
    <w:abstractNumId w:val="21"/>
  </w:num>
  <w:num w:numId="26">
    <w:abstractNumId w:val="32"/>
  </w:num>
  <w:num w:numId="27">
    <w:abstractNumId w:val="13"/>
  </w:num>
  <w:num w:numId="28">
    <w:abstractNumId w:val="41"/>
  </w:num>
  <w:num w:numId="29">
    <w:abstractNumId w:val="22"/>
  </w:num>
  <w:num w:numId="30">
    <w:abstractNumId w:val="35"/>
  </w:num>
  <w:num w:numId="31">
    <w:abstractNumId w:val="2"/>
  </w:num>
  <w:num w:numId="32">
    <w:abstractNumId w:val="3"/>
  </w:num>
  <w:num w:numId="33">
    <w:abstractNumId w:val="20"/>
  </w:num>
  <w:num w:numId="34">
    <w:abstractNumId w:val="37"/>
  </w:num>
  <w:num w:numId="35">
    <w:abstractNumId w:val="25"/>
  </w:num>
  <w:num w:numId="36">
    <w:abstractNumId w:val="27"/>
  </w:num>
  <w:num w:numId="37">
    <w:abstractNumId w:val="15"/>
  </w:num>
  <w:num w:numId="38">
    <w:abstractNumId w:val="11"/>
  </w:num>
  <w:num w:numId="39">
    <w:abstractNumId w:val="4"/>
  </w:num>
  <w:num w:numId="40">
    <w:abstractNumId w:val="24"/>
  </w:num>
  <w:num w:numId="41">
    <w:abstractNumId w:val="1"/>
  </w:num>
  <w:num w:numId="42">
    <w:abstractNumId w:val="30"/>
  </w:num>
  <w:num w:numId="43">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32D7C"/>
    <w:rsid w:val="00045E0E"/>
    <w:rsid w:val="00055C26"/>
    <w:rsid w:val="00060070"/>
    <w:rsid w:val="0008359C"/>
    <w:rsid w:val="00096357"/>
    <w:rsid w:val="000A2F62"/>
    <w:rsid w:val="000A6134"/>
    <w:rsid w:val="000B7F3F"/>
    <w:rsid w:val="000C0112"/>
    <w:rsid w:val="000C3CF5"/>
    <w:rsid w:val="000E06BD"/>
    <w:rsid w:val="000F1A73"/>
    <w:rsid w:val="00100F94"/>
    <w:rsid w:val="00115546"/>
    <w:rsid w:val="00125F1A"/>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216BB"/>
    <w:rsid w:val="00245BB2"/>
    <w:rsid w:val="00267086"/>
    <w:rsid w:val="00271610"/>
    <w:rsid w:val="002760AA"/>
    <w:rsid w:val="002A0DDB"/>
    <w:rsid w:val="002C7253"/>
    <w:rsid w:val="002D6B36"/>
    <w:rsid w:val="002F302A"/>
    <w:rsid w:val="002F5CE5"/>
    <w:rsid w:val="00301B36"/>
    <w:rsid w:val="00302F31"/>
    <w:rsid w:val="003242FD"/>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758D"/>
    <w:rsid w:val="00417B1A"/>
    <w:rsid w:val="00422AB3"/>
    <w:rsid w:val="00425AF5"/>
    <w:rsid w:val="00431627"/>
    <w:rsid w:val="00441AB0"/>
    <w:rsid w:val="004440F8"/>
    <w:rsid w:val="00446182"/>
    <w:rsid w:val="004474DE"/>
    <w:rsid w:val="0045618B"/>
    <w:rsid w:val="00467C8E"/>
    <w:rsid w:val="00485DE2"/>
    <w:rsid w:val="00486387"/>
    <w:rsid w:val="00493208"/>
    <w:rsid w:val="004B1605"/>
    <w:rsid w:val="004B732B"/>
    <w:rsid w:val="004B7E73"/>
    <w:rsid w:val="004C009B"/>
    <w:rsid w:val="004C367F"/>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0A8C"/>
    <w:rsid w:val="005E1B00"/>
    <w:rsid w:val="005F172A"/>
    <w:rsid w:val="005F1EFF"/>
    <w:rsid w:val="005F2B0D"/>
    <w:rsid w:val="006025BF"/>
    <w:rsid w:val="0063187F"/>
    <w:rsid w:val="00645B80"/>
    <w:rsid w:val="00652D1F"/>
    <w:rsid w:val="00680AE1"/>
    <w:rsid w:val="00681733"/>
    <w:rsid w:val="006A14CA"/>
    <w:rsid w:val="006A67A6"/>
    <w:rsid w:val="006B32A3"/>
    <w:rsid w:val="006C78AA"/>
    <w:rsid w:val="006E0E9B"/>
    <w:rsid w:val="006E22BB"/>
    <w:rsid w:val="006E7947"/>
    <w:rsid w:val="007017CD"/>
    <w:rsid w:val="00711285"/>
    <w:rsid w:val="00725613"/>
    <w:rsid w:val="0072584A"/>
    <w:rsid w:val="00743D21"/>
    <w:rsid w:val="007456B9"/>
    <w:rsid w:val="00763DE6"/>
    <w:rsid w:val="00765D46"/>
    <w:rsid w:val="00766F82"/>
    <w:rsid w:val="00771D02"/>
    <w:rsid w:val="007744AE"/>
    <w:rsid w:val="0077488D"/>
    <w:rsid w:val="00777B95"/>
    <w:rsid w:val="00782DBF"/>
    <w:rsid w:val="007A1312"/>
    <w:rsid w:val="007A6CFB"/>
    <w:rsid w:val="007B16EB"/>
    <w:rsid w:val="007B3BCE"/>
    <w:rsid w:val="007B41D2"/>
    <w:rsid w:val="007B7DC8"/>
    <w:rsid w:val="007C137B"/>
    <w:rsid w:val="007D25B2"/>
    <w:rsid w:val="007D2965"/>
    <w:rsid w:val="007D2A05"/>
    <w:rsid w:val="007D2E0E"/>
    <w:rsid w:val="007F2885"/>
    <w:rsid w:val="008147B7"/>
    <w:rsid w:val="00815830"/>
    <w:rsid w:val="00845C81"/>
    <w:rsid w:val="00853A1B"/>
    <w:rsid w:val="0085588B"/>
    <w:rsid w:val="00855D3C"/>
    <w:rsid w:val="00864264"/>
    <w:rsid w:val="0086772D"/>
    <w:rsid w:val="008A7D34"/>
    <w:rsid w:val="008B3132"/>
    <w:rsid w:val="008C0E81"/>
    <w:rsid w:val="008C4A62"/>
    <w:rsid w:val="008D2CC0"/>
    <w:rsid w:val="008E2418"/>
    <w:rsid w:val="008E4334"/>
    <w:rsid w:val="008E4CE5"/>
    <w:rsid w:val="008F39E7"/>
    <w:rsid w:val="00901E9B"/>
    <w:rsid w:val="009046FC"/>
    <w:rsid w:val="00913FBD"/>
    <w:rsid w:val="009538C1"/>
    <w:rsid w:val="00956C29"/>
    <w:rsid w:val="00971C15"/>
    <w:rsid w:val="009844BA"/>
    <w:rsid w:val="00991C18"/>
    <w:rsid w:val="00993947"/>
    <w:rsid w:val="009A7A54"/>
    <w:rsid w:val="009A7E96"/>
    <w:rsid w:val="009B06A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B21272"/>
    <w:rsid w:val="00B27E2C"/>
    <w:rsid w:val="00B3333E"/>
    <w:rsid w:val="00B71179"/>
    <w:rsid w:val="00B71630"/>
    <w:rsid w:val="00B8547A"/>
    <w:rsid w:val="00B92510"/>
    <w:rsid w:val="00B93824"/>
    <w:rsid w:val="00B94907"/>
    <w:rsid w:val="00BA1A50"/>
    <w:rsid w:val="00BA30BF"/>
    <w:rsid w:val="00BA45A3"/>
    <w:rsid w:val="00BB04E4"/>
    <w:rsid w:val="00BC0910"/>
    <w:rsid w:val="00BC4562"/>
    <w:rsid w:val="00BC61DE"/>
    <w:rsid w:val="00BC7ED6"/>
    <w:rsid w:val="00BE011F"/>
    <w:rsid w:val="00BF1A02"/>
    <w:rsid w:val="00C06EAA"/>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63AB4"/>
    <w:rsid w:val="00D70C45"/>
    <w:rsid w:val="00D8216C"/>
    <w:rsid w:val="00D84C19"/>
    <w:rsid w:val="00DA5CBB"/>
    <w:rsid w:val="00DB021A"/>
    <w:rsid w:val="00DB68A6"/>
    <w:rsid w:val="00DC6AD5"/>
    <w:rsid w:val="00DD2527"/>
    <w:rsid w:val="00DD2A69"/>
    <w:rsid w:val="00DF74C3"/>
    <w:rsid w:val="00E03823"/>
    <w:rsid w:val="00E10096"/>
    <w:rsid w:val="00E11439"/>
    <w:rsid w:val="00E11C68"/>
    <w:rsid w:val="00E2353C"/>
    <w:rsid w:val="00E44E4C"/>
    <w:rsid w:val="00E4606B"/>
    <w:rsid w:val="00E46C1C"/>
    <w:rsid w:val="00E55FDE"/>
    <w:rsid w:val="00E815F1"/>
    <w:rsid w:val="00E8454C"/>
    <w:rsid w:val="00E900E1"/>
    <w:rsid w:val="00E96165"/>
    <w:rsid w:val="00EA325B"/>
    <w:rsid w:val="00EA59BA"/>
    <w:rsid w:val="00EB4FAD"/>
    <w:rsid w:val="00EC03B8"/>
    <w:rsid w:val="00ED24F5"/>
    <w:rsid w:val="00ED52A9"/>
    <w:rsid w:val="00ED77ED"/>
    <w:rsid w:val="00EE0937"/>
    <w:rsid w:val="00EE56E5"/>
    <w:rsid w:val="00EE6637"/>
    <w:rsid w:val="00EF0AB5"/>
    <w:rsid w:val="00EF165C"/>
    <w:rsid w:val="00EF26E0"/>
    <w:rsid w:val="00EF2D6E"/>
    <w:rsid w:val="00EF7CA8"/>
    <w:rsid w:val="00F33AA8"/>
    <w:rsid w:val="00F51514"/>
    <w:rsid w:val="00F57515"/>
    <w:rsid w:val="00F60C98"/>
    <w:rsid w:val="00F64894"/>
    <w:rsid w:val="00F96A08"/>
    <w:rsid w:val="00FB0DA0"/>
    <w:rsid w:val="00FC0805"/>
    <w:rsid w:val="00FD7B7D"/>
    <w:rsid w:val="00FE0DDF"/>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www.wampserver.com/en/" TargetMode="External"/><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heidisql.com/" TargetMode="External"/><Relationship Id="rId58" Type="http://schemas.openxmlformats.org/officeDocument/2006/relationships/hyperlink" Target="http://cakephp.org/" TargetMode="External"/><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1.png"/><Relationship Id="rId69" Type="http://schemas.openxmlformats.org/officeDocument/2006/relationships/hyperlink" Target="https://moodle.org/plugins/pluginversions.php?plugin=local_ltiprovider" TargetMode="External"/><Relationship Id="rId80" Type="http://schemas.openxmlformats.org/officeDocument/2006/relationships/hyperlink" Target="http://localhost/AutoCorreccionJava_TFG/Profesores/registrar" TargetMode="External"/><Relationship Id="rId85"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www.eclipse.org/downloads/"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getbootstrap.com/" TargetMode="External"/><Relationship Id="rId65" Type="http://schemas.openxmlformats.org/officeDocument/2006/relationships/hyperlink" Target="https://download.moodle.org/releases/latest/" TargetMode="External"/><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1.png"/><Relationship Id="rId97"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2.png"/><Relationship Id="rId87" Type="http://schemas.openxmlformats.org/officeDocument/2006/relationships/image" Target="media/image71.png"/><Relationship Id="rId61" Type="http://schemas.openxmlformats.org/officeDocument/2006/relationships/image" Target="media/image49.png"/><Relationship Id="rId82" Type="http://schemas.openxmlformats.org/officeDocument/2006/relationships/image" Target="media/image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maven.apache.org/" TargetMode="External"/><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53DCF-26B0-4820-9CE0-236238206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1580</TotalTime>
  <Pages>82</Pages>
  <Words>13721</Words>
  <Characters>75468</Characters>
  <Application>Microsoft Office Word</Application>
  <DocSecurity>0</DocSecurity>
  <Lines>628</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59</cp:revision>
  <dcterms:created xsi:type="dcterms:W3CDTF">2015-10-05T11:58:00Z</dcterms:created>
  <dcterms:modified xsi:type="dcterms:W3CDTF">2016-01-26T12:44:00Z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id="SXgEXpyK"/&gt;&lt;style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