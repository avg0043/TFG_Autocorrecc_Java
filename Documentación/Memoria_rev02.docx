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68F1C" w14:textId="6F57CEB8" w:rsidR="00EC0602" w:rsidRDefault="00EC0602">
      <w:pPr>
        <w:rPr>
          <w:b/>
          <w:sz w:val="28"/>
        </w:rPr>
      </w:pPr>
    </w:p>
    <w:p w14:paraId="3FCD17AE" w14:textId="63B6F0D5" w:rsidR="00EC0602" w:rsidRDefault="00EC0602" w:rsidP="008D5E92">
      <w:pPr>
        <w:jc w:val="right"/>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76452B62" w:rsidR="00A61068" w:rsidRDefault="008D5E92">
      <w:pPr>
        <w:rPr>
          <w:b/>
          <w:sz w:val="28"/>
        </w:rPr>
      </w:pPr>
      <w:r w:rsidRPr="00CB7E3D">
        <w:rPr>
          <w:b/>
          <w:noProof/>
          <w:sz w:val="28"/>
          <w:lang w:eastAsia="es-ES"/>
        </w:rPr>
        <w:drawing>
          <wp:anchor distT="0" distB="0" distL="114300" distR="114300" simplePos="0" relativeHeight="251660288" behindDoc="0" locked="0" layoutInCell="1" allowOverlap="1" wp14:anchorId="163D4972" wp14:editId="3C2A3067">
            <wp:simplePos x="0" y="0"/>
            <wp:positionH relativeFrom="margin">
              <wp:posOffset>3210296</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28"/>
          <w:lang w:eastAsia="es-ES"/>
        </w:rPr>
        <mc:AlternateContent>
          <mc:Choice Requires="wps">
            <w:drawing>
              <wp:anchor distT="0" distB="0" distL="114300" distR="114300" simplePos="0" relativeHeight="251659264" behindDoc="0" locked="0" layoutInCell="1" allowOverlap="1" wp14:anchorId="2E00F173" wp14:editId="569E3660">
                <wp:simplePos x="0" y="0"/>
                <wp:positionH relativeFrom="column">
                  <wp:posOffset>603621</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0B798775" w:rsidR="0012669B" w:rsidRPr="00CB7E3D" w:rsidRDefault="0012669B" w:rsidP="00CB7E3D">
                            <w:pPr>
                              <w:jc w:val="center"/>
                              <w:rPr>
                                <w:b/>
                              </w:rPr>
                            </w:pPr>
                            <w:r w:rsidRPr="00CB7E3D">
                              <w:rPr>
                                <w:b/>
                              </w:rPr>
                              <w:t xml:space="preserve">Trabajo final de </w:t>
                            </w:r>
                            <w:proofErr w:type="spellStart"/>
                            <w:r w:rsidRPr="00CB7E3D">
                              <w:rPr>
                                <w:b/>
                              </w:rPr>
                              <w:t>Gº</w:t>
                            </w:r>
                            <w:proofErr w:type="spellEnd"/>
                            <w:r w:rsidR="008D5E92">
                              <w:rPr>
                                <w:b/>
                              </w:rPr>
                              <w:t xml:space="preserve"> </w:t>
                            </w:r>
                            <w:proofErr w:type="spellStart"/>
                            <w:r w:rsidRPr="00CB7E3D">
                              <w:rPr>
                                <w:b/>
                              </w:rPr>
                              <w:t>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E00F173" id="_x0000_t202" coordsize="21600,21600" o:spt="202" path="m,l,21600r21600,l21600,xe">
                <v:stroke joinstyle="miter"/>
                <v:path gradientshapeok="t" o:connecttype="rect"/>
              </v:shapetype>
              <v:shape id="Cuadro de texto 11" o:spid="_x0000_s1026" type="#_x0000_t202" style="position:absolute;margin-left:47.55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" fillcolor="#f2f2f2 [3052]" stroked="f" strokeweight=".5pt">
                <v:textbox>
                  <w:txbxContent>
                    <w:p w14:paraId="27A841A3" w14:textId="0B798775" w:rsidR="0012669B" w:rsidRPr="00CB7E3D" w:rsidRDefault="0012669B" w:rsidP="00CB7E3D">
                      <w:pPr>
                        <w:jc w:val="center"/>
                        <w:rPr>
                          <w:b/>
                        </w:rPr>
                      </w:pPr>
                      <w:r w:rsidRPr="00CB7E3D">
                        <w:rPr>
                          <w:b/>
                        </w:rPr>
                        <w:t xml:space="preserve">Trabajo final de </w:t>
                      </w:r>
                      <w:proofErr w:type="spellStart"/>
                      <w:r w:rsidRPr="00CB7E3D">
                        <w:rPr>
                          <w:b/>
                        </w:rPr>
                        <w:t>Gº</w:t>
                      </w:r>
                      <w:proofErr w:type="spellEnd"/>
                      <w:r w:rsidR="008D5E92">
                        <w:rPr>
                          <w:b/>
                        </w:rPr>
                        <w:t xml:space="preserve"> </w:t>
                      </w:r>
                      <w:proofErr w:type="spellStart"/>
                      <w:r w:rsidRPr="00CB7E3D">
                        <w:rPr>
                          <w:b/>
                        </w:rPr>
                        <w:t>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v:textbox>
              </v:shape>
            </w:pict>
          </mc:Fallback>
        </mc:AlternateContent>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10"/>
          <w:headerReference w:type="first" r:id="rId11"/>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3C52CFA3" w14:textId="77777777" w:rsidR="009C36D5" w:rsidRDefault="009C36D5" w:rsidP="00CB7E3D"/>
    <w:p w14:paraId="4FF46453" w14:textId="77777777" w:rsidR="009C36D5" w:rsidRDefault="009C36D5" w:rsidP="00CB7E3D"/>
    <w:p w14:paraId="0A64DF26" w14:textId="77777777" w:rsidR="00CB7E3D" w:rsidRPr="00CB7E3D" w:rsidRDefault="00CB7E3D" w:rsidP="008D5E92">
      <w:pPr>
        <w:ind w:left="708"/>
        <w:jc w:val="both"/>
      </w:pPr>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8D5E92">
      <w:pPr>
        <w:ind w:left="708"/>
        <w:jc w:val="both"/>
      </w:pPr>
      <w:r w:rsidRPr="00CB7E3D">
        <w:t>Expone:</w:t>
      </w:r>
    </w:p>
    <w:p w14:paraId="61B8B4A3" w14:textId="77777777" w:rsidR="00CB7E3D" w:rsidRDefault="00CB7E3D" w:rsidP="008D5E92">
      <w:pPr>
        <w:ind w:left="708"/>
        <w:jc w:val="both"/>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8D5E92">
      <w:pPr>
        <w:ind w:left="708"/>
        <w:jc w:val="both"/>
      </w:pPr>
      <w:r>
        <w:t>Y que dicho trabajo ha sido realizado por el alumno bajo la dirección del que suscribe, en virtud de lo cual, Se autoriza su presentación y defensa.</w:t>
      </w:r>
    </w:p>
    <w:p w14:paraId="01F7843B" w14:textId="1308D631" w:rsidR="00CB7E3D" w:rsidRDefault="00CB7E3D" w:rsidP="001F557F">
      <w:pPr>
        <w:ind w:left="708"/>
        <w:jc w:val="center"/>
      </w:pPr>
      <w:r>
        <w:t xml:space="preserve">En Burgos a </w:t>
      </w:r>
      <w:r w:rsidR="0012669B">
        <w:t>10</w:t>
      </w:r>
      <w:r>
        <w:t xml:space="preserve"> de </w:t>
      </w:r>
      <w:r w:rsidR="0012669B">
        <w:t>Febrero</w:t>
      </w:r>
      <w:r>
        <w:t xml:space="preserve">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390659">
          <w:headerReference w:type="even" r:id="rId12"/>
          <w:headerReference w:type="default" r:id="rId13"/>
          <w:pgSz w:w="8419" w:h="11906" w:orient="landscape" w:code="9"/>
          <w:pgMar w:top="851" w:right="680" w:bottom="851" w:left="680" w:header="567" w:footer="567" w:gutter="510"/>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390659">
          <w:headerReference w:type="first" r:id="rId14"/>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29AF8240" w14:textId="77777777" w:rsidR="008D5E92"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2284347" w:history="1">
        <w:r w:rsidR="008D5E92" w:rsidRPr="000C2B3D">
          <w:rPr>
            <w:rStyle w:val="Hipervnculo"/>
            <w:noProof/>
          </w:rPr>
          <w:t>I -</w:t>
        </w:r>
        <w:r w:rsidR="008D5E92">
          <w:rPr>
            <w:rFonts w:asciiTheme="minorHAnsi" w:eastAsiaTheme="minorEastAsia" w:hAnsiTheme="minorHAnsi"/>
            <w:noProof/>
            <w:sz w:val="22"/>
            <w:lang w:eastAsia="es-ES"/>
          </w:rPr>
          <w:tab/>
        </w:r>
        <w:r w:rsidR="008D5E92" w:rsidRPr="000C2B3D">
          <w:rPr>
            <w:rStyle w:val="Hipervnculo"/>
            <w:noProof/>
          </w:rPr>
          <w:t>Introducción</w:t>
        </w:r>
        <w:r w:rsidR="008D5E92">
          <w:rPr>
            <w:noProof/>
            <w:webHidden/>
          </w:rPr>
          <w:tab/>
        </w:r>
        <w:r w:rsidR="008D5E92">
          <w:rPr>
            <w:noProof/>
            <w:webHidden/>
          </w:rPr>
          <w:fldChar w:fldCharType="begin"/>
        </w:r>
        <w:r w:rsidR="008D5E92">
          <w:rPr>
            <w:noProof/>
            <w:webHidden/>
          </w:rPr>
          <w:instrText xml:space="preserve"> PAGEREF _Toc442284347 \h </w:instrText>
        </w:r>
        <w:r w:rsidR="008D5E92">
          <w:rPr>
            <w:noProof/>
            <w:webHidden/>
          </w:rPr>
        </w:r>
        <w:r w:rsidR="008D5E92">
          <w:rPr>
            <w:noProof/>
            <w:webHidden/>
          </w:rPr>
          <w:fldChar w:fldCharType="separate"/>
        </w:r>
        <w:r w:rsidR="008D5E92">
          <w:rPr>
            <w:noProof/>
            <w:webHidden/>
          </w:rPr>
          <w:t>7</w:t>
        </w:r>
        <w:r w:rsidR="008D5E92">
          <w:rPr>
            <w:noProof/>
            <w:webHidden/>
          </w:rPr>
          <w:fldChar w:fldCharType="end"/>
        </w:r>
      </w:hyperlink>
    </w:p>
    <w:p w14:paraId="4D24A611" w14:textId="77777777" w:rsidR="008D5E92" w:rsidRDefault="005F066E">
      <w:pPr>
        <w:pStyle w:val="TDC1"/>
        <w:tabs>
          <w:tab w:val="left" w:pos="480"/>
          <w:tab w:val="right" w:leader="dot" w:pos="6539"/>
        </w:tabs>
        <w:rPr>
          <w:rFonts w:asciiTheme="minorHAnsi" w:eastAsiaTheme="minorEastAsia" w:hAnsiTheme="minorHAnsi"/>
          <w:noProof/>
          <w:sz w:val="22"/>
          <w:lang w:eastAsia="es-ES"/>
        </w:rPr>
      </w:pPr>
      <w:hyperlink w:anchor="_Toc442284348" w:history="1">
        <w:r w:rsidR="008D5E92" w:rsidRPr="000C2B3D">
          <w:rPr>
            <w:rStyle w:val="Hipervnculo"/>
            <w:noProof/>
          </w:rPr>
          <w:t>II -</w:t>
        </w:r>
        <w:r w:rsidR="008D5E92">
          <w:rPr>
            <w:rFonts w:asciiTheme="minorHAnsi" w:eastAsiaTheme="minorEastAsia" w:hAnsiTheme="minorHAnsi"/>
            <w:noProof/>
            <w:sz w:val="22"/>
            <w:lang w:eastAsia="es-ES"/>
          </w:rPr>
          <w:tab/>
        </w:r>
        <w:r w:rsidR="008D5E92" w:rsidRPr="000C2B3D">
          <w:rPr>
            <w:rStyle w:val="Hipervnculo"/>
            <w:noProof/>
          </w:rPr>
          <w:t>Objetivos del proyecto</w:t>
        </w:r>
        <w:r w:rsidR="008D5E92">
          <w:rPr>
            <w:noProof/>
            <w:webHidden/>
          </w:rPr>
          <w:tab/>
        </w:r>
        <w:r w:rsidR="008D5E92">
          <w:rPr>
            <w:noProof/>
            <w:webHidden/>
          </w:rPr>
          <w:fldChar w:fldCharType="begin"/>
        </w:r>
        <w:r w:rsidR="008D5E92">
          <w:rPr>
            <w:noProof/>
            <w:webHidden/>
          </w:rPr>
          <w:instrText xml:space="preserve"> PAGEREF _Toc442284348 \h </w:instrText>
        </w:r>
        <w:r w:rsidR="008D5E92">
          <w:rPr>
            <w:noProof/>
            <w:webHidden/>
          </w:rPr>
        </w:r>
        <w:r w:rsidR="008D5E92">
          <w:rPr>
            <w:noProof/>
            <w:webHidden/>
          </w:rPr>
          <w:fldChar w:fldCharType="separate"/>
        </w:r>
        <w:r w:rsidR="008D5E92">
          <w:rPr>
            <w:noProof/>
            <w:webHidden/>
          </w:rPr>
          <w:t>8</w:t>
        </w:r>
        <w:r w:rsidR="008D5E92">
          <w:rPr>
            <w:noProof/>
            <w:webHidden/>
          </w:rPr>
          <w:fldChar w:fldCharType="end"/>
        </w:r>
      </w:hyperlink>
    </w:p>
    <w:p w14:paraId="1203CBB2" w14:textId="77777777" w:rsidR="008D5E92" w:rsidRDefault="005F066E" w:rsidP="008D5E92">
      <w:pPr>
        <w:pStyle w:val="TDC2"/>
        <w:rPr>
          <w:rFonts w:asciiTheme="minorHAnsi" w:eastAsiaTheme="minorEastAsia" w:hAnsiTheme="minorHAnsi"/>
          <w:noProof/>
          <w:sz w:val="22"/>
          <w:lang w:eastAsia="es-ES"/>
        </w:rPr>
      </w:pPr>
      <w:hyperlink w:anchor="_Toc442284349"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Objetivos funcionales</w:t>
        </w:r>
        <w:r w:rsidR="008D5E92">
          <w:rPr>
            <w:noProof/>
            <w:webHidden/>
          </w:rPr>
          <w:tab/>
        </w:r>
        <w:r w:rsidR="008D5E92">
          <w:rPr>
            <w:noProof/>
            <w:webHidden/>
          </w:rPr>
          <w:fldChar w:fldCharType="begin"/>
        </w:r>
        <w:r w:rsidR="008D5E92">
          <w:rPr>
            <w:noProof/>
            <w:webHidden/>
          </w:rPr>
          <w:instrText xml:space="preserve"> PAGEREF _Toc442284349 \h </w:instrText>
        </w:r>
        <w:r w:rsidR="008D5E92">
          <w:rPr>
            <w:noProof/>
            <w:webHidden/>
          </w:rPr>
        </w:r>
        <w:r w:rsidR="008D5E92">
          <w:rPr>
            <w:noProof/>
            <w:webHidden/>
          </w:rPr>
          <w:fldChar w:fldCharType="separate"/>
        </w:r>
        <w:r w:rsidR="008D5E92">
          <w:rPr>
            <w:noProof/>
            <w:webHidden/>
          </w:rPr>
          <w:t>8</w:t>
        </w:r>
        <w:r w:rsidR="008D5E92">
          <w:rPr>
            <w:noProof/>
            <w:webHidden/>
          </w:rPr>
          <w:fldChar w:fldCharType="end"/>
        </w:r>
      </w:hyperlink>
    </w:p>
    <w:p w14:paraId="36AA2642" w14:textId="77777777" w:rsidR="008D5E92" w:rsidRDefault="005F066E" w:rsidP="008D5E92">
      <w:pPr>
        <w:pStyle w:val="TDC2"/>
        <w:rPr>
          <w:rFonts w:asciiTheme="minorHAnsi" w:eastAsiaTheme="minorEastAsia" w:hAnsiTheme="minorHAnsi"/>
          <w:noProof/>
          <w:sz w:val="22"/>
          <w:lang w:eastAsia="es-ES"/>
        </w:rPr>
      </w:pPr>
      <w:hyperlink w:anchor="_Toc442284350"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Objetivos de carácter técnico</w:t>
        </w:r>
        <w:r w:rsidR="008D5E92">
          <w:rPr>
            <w:noProof/>
            <w:webHidden/>
          </w:rPr>
          <w:tab/>
        </w:r>
        <w:r w:rsidR="008D5E92">
          <w:rPr>
            <w:noProof/>
            <w:webHidden/>
          </w:rPr>
          <w:fldChar w:fldCharType="begin"/>
        </w:r>
        <w:r w:rsidR="008D5E92">
          <w:rPr>
            <w:noProof/>
            <w:webHidden/>
          </w:rPr>
          <w:instrText xml:space="preserve"> PAGEREF _Toc442284350 \h </w:instrText>
        </w:r>
        <w:r w:rsidR="008D5E92">
          <w:rPr>
            <w:noProof/>
            <w:webHidden/>
          </w:rPr>
        </w:r>
        <w:r w:rsidR="008D5E92">
          <w:rPr>
            <w:noProof/>
            <w:webHidden/>
          </w:rPr>
          <w:fldChar w:fldCharType="separate"/>
        </w:r>
        <w:r w:rsidR="008D5E92">
          <w:rPr>
            <w:noProof/>
            <w:webHidden/>
          </w:rPr>
          <w:t>9</w:t>
        </w:r>
        <w:r w:rsidR="008D5E92">
          <w:rPr>
            <w:noProof/>
            <w:webHidden/>
          </w:rPr>
          <w:fldChar w:fldCharType="end"/>
        </w:r>
      </w:hyperlink>
    </w:p>
    <w:p w14:paraId="388A8D77" w14:textId="77777777" w:rsidR="008D5E92" w:rsidRDefault="005F066E">
      <w:pPr>
        <w:pStyle w:val="TDC1"/>
        <w:tabs>
          <w:tab w:val="left" w:pos="660"/>
          <w:tab w:val="right" w:leader="dot" w:pos="6539"/>
        </w:tabs>
        <w:rPr>
          <w:rFonts w:asciiTheme="minorHAnsi" w:eastAsiaTheme="minorEastAsia" w:hAnsiTheme="minorHAnsi"/>
          <w:noProof/>
          <w:sz w:val="22"/>
          <w:lang w:eastAsia="es-ES"/>
        </w:rPr>
      </w:pPr>
      <w:hyperlink w:anchor="_Toc442284351" w:history="1">
        <w:r w:rsidR="008D5E92" w:rsidRPr="000C2B3D">
          <w:rPr>
            <w:rStyle w:val="Hipervnculo"/>
            <w:noProof/>
          </w:rPr>
          <w:t>III -</w:t>
        </w:r>
        <w:r w:rsidR="008D5E92">
          <w:rPr>
            <w:rFonts w:asciiTheme="minorHAnsi" w:eastAsiaTheme="minorEastAsia" w:hAnsiTheme="minorHAnsi"/>
            <w:noProof/>
            <w:sz w:val="22"/>
            <w:lang w:eastAsia="es-ES"/>
          </w:rPr>
          <w:tab/>
        </w:r>
        <w:r w:rsidR="008D5E92" w:rsidRPr="000C2B3D">
          <w:rPr>
            <w:rStyle w:val="Hipervnculo"/>
            <w:noProof/>
          </w:rPr>
          <w:t>Conceptos Teóricos</w:t>
        </w:r>
        <w:r w:rsidR="008D5E92">
          <w:rPr>
            <w:noProof/>
            <w:webHidden/>
          </w:rPr>
          <w:tab/>
        </w:r>
        <w:r w:rsidR="008D5E92">
          <w:rPr>
            <w:noProof/>
            <w:webHidden/>
          </w:rPr>
          <w:fldChar w:fldCharType="begin"/>
        </w:r>
        <w:r w:rsidR="008D5E92">
          <w:rPr>
            <w:noProof/>
            <w:webHidden/>
          </w:rPr>
          <w:instrText xml:space="preserve"> PAGEREF _Toc442284351 \h </w:instrText>
        </w:r>
        <w:r w:rsidR="008D5E92">
          <w:rPr>
            <w:noProof/>
            <w:webHidden/>
          </w:rPr>
        </w:r>
        <w:r w:rsidR="008D5E92">
          <w:rPr>
            <w:noProof/>
            <w:webHidden/>
          </w:rPr>
          <w:fldChar w:fldCharType="separate"/>
        </w:r>
        <w:r w:rsidR="008D5E92">
          <w:rPr>
            <w:noProof/>
            <w:webHidden/>
          </w:rPr>
          <w:t>10</w:t>
        </w:r>
        <w:r w:rsidR="008D5E92">
          <w:rPr>
            <w:noProof/>
            <w:webHidden/>
          </w:rPr>
          <w:fldChar w:fldCharType="end"/>
        </w:r>
      </w:hyperlink>
    </w:p>
    <w:p w14:paraId="3661DFC1" w14:textId="77777777" w:rsidR="008D5E92" w:rsidRDefault="005F066E" w:rsidP="008D5E92">
      <w:pPr>
        <w:pStyle w:val="TDC2"/>
        <w:rPr>
          <w:rFonts w:asciiTheme="minorHAnsi" w:eastAsiaTheme="minorEastAsia" w:hAnsiTheme="minorHAnsi"/>
          <w:noProof/>
          <w:sz w:val="22"/>
          <w:lang w:eastAsia="es-ES"/>
        </w:rPr>
      </w:pPr>
      <w:hyperlink w:anchor="_Toc442284352"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Learning Management System (LMS)</w:t>
        </w:r>
        <w:r w:rsidR="008D5E92">
          <w:rPr>
            <w:noProof/>
            <w:webHidden/>
          </w:rPr>
          <w:tab/>
        </w:r>
        <w:r w:rsidR="008D5E92">
          <w:rPr>
            <w:noProof/>
            <w:webHidden/>
          </w:rPr>
          <w:fldChar w:fldCharType="begin"/>
        </w:r>
        <w:r w:rsidR="008D5E92">
          <w:rPr>
            <w:noProof/>
            <w:webHidden/>
          </w:rPr>
          <w:instrText xml:space="preserve"> PAGEREF _Toc442284352 \h </w:instrText>
        </w:r>
        <w:r w:rsidR="008D5E92">
          <w:rPr>
            <w:noProof/>
            <w:webHidden/>
          </w:rPr>
        </w:r>
        <w:r w:rsidR="008D5E92">
          <w:rPr>
            <w:noProof/>
            <w:webHidden/>
          </w:rPr>
          <w:fldChar w:fldCharType="separate"/>
        </w:r>
        <w:r w:rsidR="008D5E92">
          <w:rPr>
            <w:noProof/>
            <w:webHidden/>
          </w:rPr>
          <w:t>10</w:t>
        </w:r>
        <w:r w:rsidR="008D5E92">
          <w:rPr>
            <w:noProof/>
            <w:webHidden/>
          </w:rPr>
          <w:fldChar w:fldCharType="end"/>
        </w:r>
      </w:hyperlink>
    </w:p>
    <w:p w14:paraId="63D1BA90" w14:textId="77777777" w:rsidR="008D5E92" w:rsidRDefault="005F066E" w:rsidP="008D5E92">
      <w:pPr>
        <w:pStyle w:val="TDC2"/>
        <w:rPr>
          <w:rFonts w:asciiTheme="minorHAnsi" w:eastAsiaTheme="minorEastAsia" w:hAnsiTheme="minorHAnsi"/>
          <w:noProof/>
          <w:sz w:val="22"/>
          <w:lang w:eastAsia="es-ES"/>
        </w:rPr>
      </w:pPr>
      <w:hyperlink w:anchor="_Toc442284353"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Plataforma Moodle</w:t>
        </w:r>
        <w:r w:rsidR="008D5E92">
          <w:rPr>
            <w:noProof/>
            <w:webHidden/>
          </w:rPr>
          <w:tab/>
        </w:r>
        <w:r w:rsidR="008D5E92">
          <w:rPr>
            <w:noProof/>
            <w:webHidden/>
          </w:rPr>
          <w:fldChar w:fldCharType="begin"/>
        </w:r>
        <w:r w:rsidR="008D5E92">
          <w:rPr>
            <w:noProof/>
            <w:webHidden/>
          </w:rPr>
          <w:instrText xml:space="preserve"> PAGEREF _Toc442284353 \h </w:instrText>
        </w:r>
        <w:r w:rsidR="008D5E92">
          <w:rPr>
            <w:noProof/>
            <w:webHidden/>
          </w:rPr>
        </w:r>
        <w:r w:rsidR="008D5E92">
          <w:rPr>
            <w:noProof/>
            <w:webHidden/>
          </w:rPr>
          <w:fldChar w:fldCharType="separate"/>
        </w:r>
        <w:r w:rsidR="008D5E92">
          <w:rPr>
            <w:noProof/>
            <w:webHidden/>
          </w:rPr>
          <w:t>11</w:t>
        </w:r>
        <w:r w:rsidR="008D5E92">
          <w:rPr>
            <w:noProof/>
            <w:webHidden/>
          </w:rPr>
          <w:fldChar w:fldCharType="end"/>
        </w:r>
      </w:hyperlink>
    </w:p>
    <w:p w14:paraId="7FEF2324" w14:textId="77777777" w:rsidR="008D5E92" w:rsidRDefault="005F066E" w:rsidP="008D5E92">
      <w:pPr>
        <w:pStyle w:val="TDC2"/>
        <w:rPr>
          <w:rFonts w:asciiTheme="minorHAnsi" w:eastAsiaTheme="minorEastAsia" w:hAnsiTheme="minorHAnsi"/>
          <w:noProof/>
          <w:sz w:val="22"/>
          <w:lang w:eastAsia="es-ES"/>
        </w:rPr>
      </w:pPr>
      <w:hyperlink w:anchor="_Toc442284354" w:history="1">
        <w:r w:rsidR="008D5E92" w:rsidRPr="000C2B3D">
          <w:rPr>
            <w:rStyle w:val="Hipervnculo"/>
            <w:noProof/>
          </w:rPr>
          <w:t>3.</w:t>
        </w:r>
        <w:r w:rsidR="008D5E92">
          <w:rPr>
            <w:rFonts w:asciiTheme="minorHAnsi" w:eastAsiaTheme="minorEastAsia" w:hAnsiTheme="minorHAnsi"/>
            <w:noProof/>
            <w:sz w:val="22"/>
            <w:lang w:eastAsia="es-ES"/>
          </w:rPr>
          <w:tab/>
        </w:r>
        <w:r w:rsidR="008D5E92" w:rsidRPr="000C2B3D">
          <w:rPr>
            <w:rStyle w:val="Hipervnculo"/>
            <w:noProof/>
          </w:rPr>
          <w:t>Software QA</w:t>
        </w:r>
        <w:r w:rsidR="008D5E92">
          <w:rPr>
            <w:noProof/>
            <w:webHidden/>
          </w:rPr>
          <w:tab/>
        </w:r>
        <w:r w:rsidR="008D5E92">
          <w:rPr>
            <w:noProof/>
            <w:webHidden/>
          </w:rPr>
          <w:fldChar w:fldCharType="begin"/>
        </w:r>
        <w:r w:rsidR="008D5E92">
          <w:rPr>
            <w:noProof/>
            <w:webHidden/>
          </w:rPr>
          <w:instrText xml:space="preserve"> PAGEREF _Toc442284354 \h </w:instrText>
        </w:r>
        <w:r w:rsidR="008D5E92">
          <w:rPr>
            <w:noProof/>
            <w:webHidden/>
          </w:rPr>
        </w:r>
        <w:r w:rsidR="008D5E92">
          <w:rPr>
            <w:noProof/>
            <w:webHidden/>
          </w:rPr>
          <w:fldChar w:fldCharType="separate"/>
        </w:r>
        <w:r w:rsidR="008D5E92">
          <w:rPr>
            <w:noProof/>
            <w:webHidden/>
          </w:rPr>
          <w:t>12</w:t>
        </w:r>
        <w:r w:rsidR="008D5E92">
          <w:rPr>
            <w:noProof/>
            <w:webHidden/>
          </w:rPr>
          <w:fldChar w:fldCharType="end"/>
        </w:r>
      </w:hyperlink>
    </w:p>
    <w:p w14:paraId="14240D73" w14:textId="77777777" w:rsidR="008D5E92" w:rsidRDefault="005F066E">
      <w:pPr>
        <w:pStyle w:val="TDC1"/>
        <w:tabs>
          <w:tab w:val="left" w:pos="660"/>
          <w:tab w:val="right" w:leader="dot" w:pos="6539"/>
        </w:tabs>
        <w:rPr>
          <w:rFonts w:asciiTheme="minorHAnsi" w:eastAsiaTheme="minorEastAsia" w:hAnsiTheme="minorHAnsi"/>
          <w:noProof/>
          <w:sz w:val="22"/>
          <w:lang w:eastAsia="es-ES"/>
        </w:rPr>
      </w:pPr>
      <w:hyperlink w:anchor="_Toc442284355" w:history="1">
        <w:r w:rsidR="008D5E92" w:rsidRPr="000C2B3D">
          <w:rPr>
            <w:rStyle w:val="Hipervnculo"/>
            <w:noProof/>
          </w:rPr>
          <w:t>IV -</w:t>
        </w:r>
        <w:r w:rsidR="008D5E92">
          <w:rPr>
            <w:rFonts w:asciiTheme="minorHAnsi" w:eastAsiaTheme="minorEastAsia" w:hAnsiTheme="minorHAnsi"/>
            <w:noProof/>
            <w:sz w:val="22"/>
            <w:lang w:eastAsia="es-ES"/>
          </w:rPr>
          <w:tab/>
        </w:r>
        <w:r w:rsidR="008D5E92" w:rsidRPr="000C2B3D">
          <w:rPr>
            <w:rStyle w:val="Hipervnculo"/>
            <w:noProof/>
          </w:rPr>
          <w:t>Técnicas y herramientas</w:t>
        </w:r>
        <w:r w:rsidR="008D5E92">
          <w:rPr>
            <w:noProof/>
            <w:webHidden/>
          </w:rPr>
          <w:tab/>
        </w:r>
        <w:r w:rsidR="008D5E92">
          <w:rPr>
            <w:noProof/>
            <w:webHidden/>
          </w:rPr>
          <w:fldChar w:fldCharType="begin"/>
        </w:r>
        <w:r w:rsidR="008D5E92">
          <w:rPr>
            <w:noProof/>
            <w:webHidden/>
          </w:rPr>
          <w:instrText xml:space="preserve"> PAGEREF _Toc442284355 \h </w:instrText>
        </w:r>
        <w:r w:rsidR="008D5E92">
          <w:rPr>
            <w:noProof/>
            <w:webHidden/>
          </w:rPr>
        </w:r>
        <w:r w:rsidR="008D5E92">
          <w:rPr>
            <w:noProof/>
            <w:webHidden/>
          </w:rPr>
          <w:fldChar w:fldCharType="separate"/>
        </w:r>
        <w:r w:rsidR="008D5E92">
          <w:rPr>
            <w:noProof/>
            <w:webHidden/>
          </w:rPr>
          <w:t>14</w:t>
        </w:r>
        <w:r w:rsidR="008D5E92">
          <w:rPr>
            <w:noProof/>
            <w:webHidden/>
          </w:rPr>
          <w:fldChar w:fldCharType="end"/>
        </w:r>
      </w:hyperlink>
    </w:p>
    <w:p w14:paraId="4624A182" w14:textId="77777777" w:rsidR="008D5E92" w:rsidRDefault="005F066E" w:rsidP="008D5E92">
      <w:pPr>
        <w:pStyle w:val="TDC2"/>
        <w:rPr>
          <w:rFonts w:asciiTheme="minorHAnsi" w:eastAsiaTheme="minorEastAsia" w:hAnsiTheme="minorHAnsi"/>
          <w:noProof/>
          <w:sz w:val="22"/>
          <w:lang w:eastAsia="es-ES"/>
        </w:rPr>
      </w:pPr>
      <w:hyperlink w:anchor="_Toc442284356"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Técnicas de desarrollo</w:t>
        </w:r>
        <w:r w:rsidR="008D5E92">
          <w:rPr>
            <w:noProof/>
            <w:webHidden/>
          </w:rPr>
          <w:tab/>
        </w:r>
        <w:r w:rsidR="008D5E92">
          <w:rPr>
            <w:noProof/>
            <w:webHidden/>
          </w:rPr>
          <w:fldChar w:fldCharType="begin"/>
        </w:r>
        <w:r w:rsidR="008D5E92">
          <w:rPr>
            <w:noProof/>
            <w:webHidden/>
          </w:rPr>
          <w:instrText xml:space="preserve"> PAGEREF _Toc442284356 \h </w:instrText>
        </w:r>
        <w:r w:rsidR="008D5E92">
          <w:rPr>
            <w:noProof/>
            <w:webHidden/>
          </w:rPr>
        </w:r>
        <w:r w:rsidR="008D5E92">
          <w:rPr>
            <w:noProof/>
            <w:webHidden/>
          </w:rPr>
          <w:fldChar w:fldCharType="separate"/>
        </w:r>
        <w:r w:rsidR="008D5E92">
          <w:rPr>
            <w:noProof/>
            <w:webHidden/>
          </w:rPr>
          <w:t>14</w:t>
        </w:r>
        <w:r w:rsidR="008D5E92">
          <w:rPr>
            <w:noProof/>
            <w:webHidden/>
          </w:rPr>
          <w:fldChar w:fldCharType="end"/>
        </w:r>
      </w:hyperlink>
    </w:p>
    <w:p w14:paraId="0654E2EE" w14:textId="77777777" w:rsidR="008D5E92" w:rsidRDefault="005F066E">
      <w:pPr>
        <w:pStyle w:val="TDC3"/>
        <w:tabs>
          <w:tab w:val="left" w:pos="1100"/>
          <w:tab w:val="right" w:leader="dot" w:pos="6539"/>
        </w:tabs>
        <w:rPr>
          <w:rFonts w:asciiTheme="minorHAnsi" w:eastAsiaTheme="minorEastAsia" w:hAnsiTheme="minorHAnsi"/>
          <w:noProof/>
          <w:sz w:val="22"/>
          <w:lang w:eastAsia="es-ES"/>
        </w:rPr>
      </w:pPr>
      <w:hyperlink w:anchor="_Toc442284357" w:history="1">
        <w:r w:rsidR="008D5E92" w:rsidRPr="000C2B3D">
          <w:rPr>
            <w:rStyle w:val="Hipervnculo"/>
            <w:noProof/>
          </w:rPr>
          <w:t>1.1.</w:t>
        </w:r>
        <w:r w:rsidR="008D5E92">
          <w:rPr>
            <w:rFonts w:asciiTheme="minorHAnsi" w:eastAsiaTheme="minorEastAsia" w:hAnsiTheme="minorHAnsi"/>
            <w:noProof/>
            <w:sz w:val="22"/>
            <w:lang w:eastAsia="es-ES"/>
          </w:rPr>
          <w:tab/>
        </w:r>
        <w:r w:rsidR="008D5E92" w:rsidRPr="000C2B3D">
          <w:rPr>
            <w:rStyle w:val="Hipervnculo"/>
            <w:noProof/>
          </w:rPr>
          <w:t>LTI</w:t>
        </w:r>
        <w:r w:rsidR="008D5E92">
          <w:rPr>
            <w:noProof/>
            <w:webHidden/>
          </w:rPr>
          <w:tab/>
        </w:r>
        <w:r w:rsidR="008D5E92">
          <w:rPr>
            <w:noProof/>
            <w:webHidden/>
          </w:rPr>
          <w:fldChar w:fldCharType="begin"/>
        </w:r>
        <w:r w:rsidR="008D5E92">
          <w:rPr>
            <w:noProof/>
            <w:webHidden/>
          </w:rPr>
          <w:instrText xml:space="preserve"> PAGEREF _Toc442284357 \h </w:instrText>
        </w:r>
        <w:r w:rsidR="008D5E92">
          <w:rPr>
            <w:noProof/>
            <w:webHidden/>
          </w:rPr>
        </w:r>
        <w:r w:rsidR="008D5E92">
          <w:rPr>
            <w:noProof/>
            <w:webHidden/>
          </w:rPr>
          <w:fldChar w:fldCharType="separate"/>
        </w:r>
        <w:r w:rsidR="008D5E92">
          <w:rPr>
            <w:noProof/>
            <w:webHidden/>
          </w:rPr>
          <w:t>14</w:t>
        </w:r>
        <w:r w:rsidR="008D5E92">
          <w:rPr>
            <w:noProof/>
            <w:webHidden/>
          </w:rPr>
          <w:fldChar w:fldCharType="end"/>
        </w:r>
      </w:hyperlink>
    </w:p>
    <w:p w14:paraId="01926AC1" w14:textId="77777777" w:rsidR="008D5E92" w:rsidRDefault="005F066E">
      <w:pPr>
        <w:pStyle w:val="TDC3"/>
        <w:tabs>
          <w:tab w:val="left" w:pos="1100"/>
          <w:tab w:val="right" w:leader="dot" w:pos="6539"/>
        </w:tabs>
        <w:rPr>
          <w:rFonts w:asciiTheme="minorHAnsi" w:eastAsiaTheme="minorEastAsia" w:hAnsiTheme="minorHAnsi"/>
          <w:noProof/>
          <w:sz w:val="22"/>
          <w:lang w:eastAsia="es-ES"/>
        </w:rPr>
      </w:pPr>
      <w:hyperlink w:anchor="_Toc442284358" w:history="1">
        <w:r w:rsidR="008D5E92" w:rsidRPr="000C2B3D">
          <w:rPr>
            <w:rStyle w:val="Hipervnculo"/>
            <w:noProof/>
          </w:rPr>
          <w:t>1.2.</w:t>
        </w:r>
        <w:r w:rsidR="008D5E92">
          <w:rPr>
            <w:rFonts w:asciiTheme="minorHAnsi" w:eastAsiaTheme="minorEastAsia" w:hAnsiTheme="minorHAnsi"/>
            <w:noProof/>
            <w:sz w:val="22"/>
            <w:lang w:eastAsia="es-ES"/>
          </w:rPr>
          <w:tab/>
        </w:r>
        <w:r w:rsidR="008D5E92" w:rsidRPr="000C2B3D">
          <w:rPr>
            <w:rStyle w:val="Hipervnculo"/>
            <w:noProof/>
          </w:rPr>
          <w:t>Modelo-vista-controlador (MVC)</w:t>
        </w:r>
        <w:r w:rsidR="008D5E92">
          <w:rPr>
            <w:noProof/>
            <w:webHidden/>
          </w:rPr>
          <w:tab/>
        </w:r>
        <w:r w:rsidR="008D5E92">
          <w:rPr>
            <w:noProof/>
            <w:webHidden/>
          </w:rPr>
          <w:fldChar w:fldCharType="begin"/>
        </w:r>
        <w:r w:rsidR="008D5E92">
          <w:rPr>
            <w:noProof/>
            <w:webHidden/>
          </w:rPr>
          <w:instrText xml:space="preserve"> PAGEREF _Toc442284358 \h </w:instrText>
        </w:r>
        <w:r w:rsidR="008D5E92">
          <w:rPr>
            <w:noProof/>
            <w:webHidden/>
          </w:rPr>
        </w:r>
        <w:r w:rsidR="008D5E92">
          <w:rPr>
            <w:noProof/>
            <w:webHidden/>
          </w:rPr>
          <w:fldChar w:fldCharType="separate"/>
        </w:r>
        <w:r w:rsidR="008D5E92">
          <w:rPr>
            <w:noProof/>
            <w:webHidden/>
          </w:rPr>
          <w:t>14</w:t>
        </w:r>
        <w:r w:rsidR="008D5E92">
          <w:rPr>
            <w:noProof/>
            <w:webHidden/>
          </w:rPr>
          <w:fldChar w:fldCharType="end"/>
        </w:r>
      </w:hyperlink>
    </w:p>
    <w:p w14:paraId="69161A9E" w14:textId="77777777" w:rsidR="008D5E92" w:rsidRDefault="005F066E">
      <w:pPr>
        <w:pStyle w:val="TDC3"/>
        <w:tabs>
          <w:tab w:val="left" w:pos="1100"/>
          <w:tab w:val="right" w:leader="dot" w:pos="6539"/>
        </w:tabs>
        <w:rPr>
          <w:rFonts w:asciiTheme="minorHAnsi" w:eastAsiaTheme="minorEastAsia" w:hAnsiTheme="minorHAnsi"/>
          <w:noProof/>
          <w:sz w:val="22"/>
          <w:lang w:eastAsia="es-ES"/>
        </w:rPr>
      </w:pPr>
      <w:hyperlink w:anchor="_Toc442284359" w:history="1">
        <w:r w:rsidR="008D5E92" w:rsidRPr="000C2B3D">
          <w:rPr>
            <w:rStyle w:val="Hipervnculo"/>
            <w:noProof/>
          </w:rPr>
          <w:t>1.3.</w:t>
        </w:r>
        <w:r w:rsidR="008D5E92">
          <w:rPr>
            <w:rFonts w:asciiTheme="minorHAnsi" w:eastAsiaTheme="minorEastAsia" w:hAnsiTheme="minorHAnsi"/>
            <w:noProof/>
            <w:sz w:val="22"/>
            <w:lang w:eastAsia="es-ES"/>
          </w:rPr>
          <w:tab/>
        </w:r>
        <w:r w:rsidR="008D5E92" w:rsidRPr="000C2B3D">
          <w:rPr>
            <w:rStyle w:val="Hipervnculo"/>
            <w:noProof/>
          </w:rPr>
          <w:t>Desarrollo ágil de software</w:t>
        </w:r>
        <w:r w:rsidR="008D5E92">
          <w:rPr>
            <w:noProof/>
            <w:webHidden/>
          </w:rPr>
          <w:tab/>
        </w:r>
        <w:r w:rsidR="008D5E92">
          <w:rPr>
            <w:noProof/>
            <w:webHidden/>
          </w:rPr>
          <w:fldChar w:fldCharType="begin"/>
        </w:r>
        <w:r w:rsidR="008D5E92">
          <w:rPr>
            <w:noProof/>
            <w:webHidden/>
          </w:rPr>
          <w:instrText xml:space="preserve"> PAGEREF _Toc442284359 \h </w:instrText>
        </w:r>
        <w:r w:rsidR="008D5E92">
          <w:rPr>
            <w:noProof/>
            <w:webHidden/>
          </w:rPr>
        </w:r>
        <w:r w:rsidR="008D5E92">
          <w:rPr>
            <w:noProof/>
            <w:webHidden/>
          </w:rPr>
          <w:fldChar w:fldCharType="separate"/>
        </w:r>
        <w:r w:rsidR="008D5E92">
          <w:rPr>
            <w:noProof/>
            <w:webHidden/>
          </w:rPr>
          <w:t>16</w:t>
        </w:r>
        <w:r w:rsidR="008D5E92">
          <w:rPr>
            <w:noProof/>
            <w:webHidden/>
          </w:rPr>
          <w:fldChar w:fldCharType="end"/>
        </w:r>
      </w:hyperlink>
    </w:p>
    <w:p w14:paraId="10081B8F"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60" w:history="1">
        <w:r w:rsidR="008D5E92" w:rsidRPr="000C2B3D">
          <w:rPr>
            <w:rStyle w:val="Hipervnculo"/>
            <w:noProof/>
          </w:rPr>
          <w:t>1.3.1.</w:t>
        </w:r>
        <w:r w:rsidR="008D5E92">
          <w:rPr>
            <w:rFonts w:asciiTheme="minorHAnsi" w:eastAsiaTheme="minorEastAsia" w:hAnsiTheme="minorHAnsi"/>
            <w:noProof/>
            <w:sz w:val="22"/>
            <w:lang w:eastAsia="es-ES"/>
          </w:rPr>
          <w:tab/>
        </w:r>
        <w:r w:rsidR="008D5E92" w:rsidRPr="000C2B3D">
          <w:rPr>
            <w:rStyle w:val="Hipervnculo"/>
            <w:noProof/>
          </w:rPr>
          <w:t>SCRUM</w:t>
        </w:r>
        <w:r w:rsidR="008D5E92">
          <w:rPr>
            <w:noProof/>
            <w:webHidden/>
          </w:rPr>
          <w:tab/>
        </w:r>
        <w:r w:rsidR="008D5E92">
          <w:rPr>
            <w:noProof/>
            <w:webHidden/>
          </w:rPr>
          <w:fldChar w:fldCharType="begin"/>
        </w:r>
        <w:r w:rsidR="008D5E92">
          <w:rPr>
            <w:noProof/>
            <w:webHidden/>
          </w:rPr>
          <w:instrText xml:space="preserve"> PAGEREF _Toc442284360 \h </w:instrText>
        </w:r>
        <w:r w:rsidR="008D5E92">
          <w:rPr>
            <w:noProof/>
            <w:webHidden/>
          </w:rPr>
        </w:r>
        <w:r w:rsidR="008D5E92">
          <w:rPr>
            <w:noProof/>
            <w:webHidden/>
          </w:rPr>
          <w:fldChar w:fldCharType="separate"/>
        </w:r>
        <w:r w:rsidR="008D5E92">
          <w:rPr>
            <w:noProof/>
            <w:webHidden/>
          </w:rPr>
          <w:t>16</w:t>
        </w:r>
        <w:r w:rsidR="008D5E92">
          <w:rPr>
            <w:noProof/>
            <w:webHidden/>
          </w:rPr>
          <w:fldChar w:fldCharType="end"/>
        </w:r>
      </w:hyperlink>
    </w:p>
    <w:p w14:paraId="2215FB11" w14:textId="77777777" w:rsidR="008D5E92" w:rsidRDefault="005F066E" w:rsidP="008D5E92">
      <w:pPr>
        <w:pStyle w:val="TDC2"/>
        <w:rPr>
          <w:rFonts w:asciiTheme="minorHAnsi" w:eastAsiaTheme="minorEastAsia" w:hAnsiTheme="minorHAnsi"/>
          <w:noProof/>
          <w:sz w:val="22"/>
          <w:lang w:eastAsia="es-ES"/>
        </w:rPr>
      </w:pPr>
      <w:hyperlink w:anchor="_Toc442284361"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Herramientas de software</w:t>
        </w:r>
        <w:r w:rsidR="008D5E92">
          <w:rPr>
            <w:noProof/>
            <w:webHidden/>
          </w:rPr>
          <w:tab/>
        </w:r>
        <w:r w:rsidR="008D5E92">
          <w:rPr>
            <w:noProof/>
            <w:webHidden/>
          </w:rPr>
          <w:fldChar w:fldCharType="begin"/>
        </w:r>
        <w:r w:rsidR="008D5E92">
          <w:rPr>
            <w:noProof/>
            <w:webHidden/>
          </w:rPr>
          <w:instrText xml:space="preserve"> PAGEREF _Toc442284361 \h </w:instrText>
        </w:r>
        <w:r w:rsidR="008D5E92">
          <w:rPr>
            <w:noProof/>
            <w:webHidden/>
          </w:rPr>
        </w:r>
        <w:r w:rsidR="008D5E92">
          <w:rPr>
            <w:noProof/>
            <w:webHidden/>
          </w:rPr>
          <w:fldChar w:fldCharType="separate"/>
        </w:r>
        <w:r w:rsidR="008D5E92">
          <w:rPr>
            <w:noProof/>
            <w:webHidden/>
          </w:rPr>
          <w:t>17</w:t>
        </w:r>
        <w:r w:rsidR="008D5E92">
          <w:rPr>
            <w:noProof/>
            <w:webHidden/>
          </w:rPr>
          <w:fldChar w:fldCharType="end"/>
        </w:r>
      </w:hyperlink>
    </w:p>
    <w:p w14:paraId="404D84E8" w14:textId="77777777" w:rsidR="008D5E92" w:rsidRDefault="005F066E">
      <w:pPr>
        <w:pStyle w:val="TDC3"/>
        <w:tabs>
          <w:tab w:val="left" w:pos="1100"/>
          <w:tab w:val="right" w:leader="dot" w:pos="6539"/>
        </w:tabs>
        <w:rPr>
          <w:rFonts w:asciiTheme="minorHAnsi" w:eastAsiaTheme="minorEastAsia" w:hAnsiTheme="minorHAnsi"/>
          <w:noProof/>
          <w:sz w:val="22"/>
          <w:lang w:eastAsia="es-ES"/>
        </w:rPr>
      </w:pPr>
      <w:hyperlink w:anchor="_Toc442284362" w:history="1">
        <w:r w:rsidR="008D5E92" w:rsidRPr="000C2B3D">
          <w:rPr>
            <w:rStyle w:val="Hipervnculo"/>
            <w:noProof/>
          </w:rPr>
          <w:t>2.1.</w:t>
        </w:r>
        <w:r w:rsidR="008D5E92">
          <w:rPr>
            <w:rFonts w:asciiTheme="minorHAnsi" w:eastAsiaTheme="minorEastAsia" w:hAnsiTheme="minorHAnsi"/>
            <w:noProof/>
            <w:sz w:val="22"/>
            <w:lang w:eastAsia="es-ES"/>
          </w:rPr>
          <w:tab/>
        </w:r>
        <w:r w:rsidR="008D5E92" w:rsidRPr="000C2B3D">
          <w:rPr>
            <w:rStyle w:val="Hipervnculo"/>
            <w:noProof/>
          </w:rPr>
          <w:t>Lenguajes</w:t>
        </w:r>
        <w:r w:rsidR="008D5E92">
          <w:rPr>
            <w:noProof/>
            <w:webHidden/>
          </w:rPr>
          <w:tab/>
        </w:r>
        <w:r w:rsidR="008D5E92">
          <w:rPr>
            <w:noProof/>
            <w:webHidden/>
          </w:rPr>
          <w:fldChar w:fldCharType="begin"/>
        </w:r>
        <w:r w:rsidR="008D5E92">
          <w:rPr>
            <w:noProof/>
            <w:webHidden/>
          </w:rPr>
          <w:instrText xml:space="preserve"> PAGEREF _Toc442284362 \h </w:instrText>
        </w:r>
        <w:r w:rsidR="008D5E92">
          <w:rPr>
            <w:noProof/>
            <w:webHidden/>
          </w:rPr>
        </w:r>
        <w:r w:rsidR="008D5E92">
          <w:rPr>
            <w:noProof/>
            <w:webHidden/>
          </w:rPr>
          <w:fldChar w:fldCharType="separate"/>
        </w:r>
        <w:r w:rsidR="008D5E92">
          <w:rPr>
            <w:noProof/>
            <w:webHidden/>
          </w:rPr>
          <w:t>17</w:t>
        </w:r>
        <w:r w:rsidR="008D5E92">
          <w:rPr>
            <w:noProof/>
            <w:webHidden/>
          </w:rPr>
          <w:fldChar w:fldCharType="end"/>
        </w:r>
      </w:hyperlink>
    </w:p>
    <w:p w14:paraId="78F087ED"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63" w:history="1">
        <w:r w:rsidR="008D5E92" w:rsidRPr="000C2B3D">
          <w:rPr>
            <w:rStyle w:val="Hipervnculo"/>
            <w:noProof/>
          </w:rPr>
          <w:t>2.1.1.</w:t>
        </w:r>
        <w:r w:rsidR="008D5E92">
          <w:rPr>
            <w:rFonts w:asciiTheme="minorHAnsi" w:eastAsiaTheme="minorEastAsia" w:hAnsiTheme="minorHAnsi"/>
            <w:noProof/>
            <w:sz w:val="22"/>
            <w:lang w:eastAsia="es-ES"/>
          </w:rPr>
          <w:tab/>
        </w:r>
        <w:r w:rsidR="008D5E92" w:rsidRPr="000C2B3D">
          <w:rPr>
            <w:rStyle w:val="Hipervnculo"/>
            <w:noProof/>
          </w:rPr>
          <w:t>HTML5</w:t>
        </w:r>
        <w:r w:rsidR="008D5E92">
          <w:rPr>
            <w:noProof/>
            <w:webHidden/>
          </w:rPr>
          <w:tab/>
        </w:r>
        <w:r w:rsidR="008D5E92">
          <w:rPr>
            <w:noProof/>
            <w:webHidden/>
          </w:rPr>
          <w:fldChar w:fldCharType="begin"/>
        </w:r>
        <w:r w:rsidR="008D5E92">
          <w:rPr>
            <w:noProof/>
            <w:webHidden/>
          </w:rPr>
          <w:instrText xml:space="preserve"> PAGEREF _Toc442284363 \h </w:instrText>
        </w:r>
        <w:r w:rsidR="008D5E92">
          <w:rPr>
            <w:noProof/>
            <w:webHidden/>
          </w:rPr>
        </w:r>
        <w:r w:rsidR="008D5E92">
          <w:rPr>
            <w:noProof/>
            <w:webHidden/>
          </w:rPr>
          <w:fldChar w:fldCharType="separate"/>
        </w:r>
        <w:r w:rsidR="008D5E92">
          <w:rPr>
            <w:noProof/>
            <w:webHidden/>
          </w:rPr>
          <w:t>17</w:t>
        </w:r>
        <w:r w:rsidR="008D5E92">
          <w:rPr>
            <w:noProof/>
            <w:webHidden/>
          </w:rPr>
          <w:fldChar w:fldCharType="end"/>
        </w:r>
      </w:hyperlink>
    </w:p>
    <w:p w14:paraId="3E9B9286"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64" w:history="1">
        <w:r w:rsidR="008D5E92" w:rsidRPr="000C2B3D">
          <w:rPr>
            <w:rStyle w:val="Hipervnculo"/>
            <w:noProof/>
          </w:rPr>
          <w:t>2.1.2.</w:t>
        </w:r>
        <w:r w:rsidR="008D5E92">
          <w:rPr>
            <w:rFonts w:asciiTheme="minorHAnsi" w:eastAsiaTheme="minorEastAsia" w:hAnsiTheme="minorHAnsi"/>
            <w:noProof/>
            <w:sz w:val="22"/>
            <w:lang w:eastAsia="es-ES"/>
          </w:rPr>
          <w:tab/>
        </w:r>
        <w:r w:rsidR="008D5E92" w:rsidRPr="000C2B3D">
          <w:rPr>
            <w:rStyle w:val="Hipervnculo"/>
            <w:noProof/>
          </w:rPr>
          <w:t>PHP</w:t>
        </w:r>
        <w:r w:rsidR="008D5E92">
          <w:rPr>
            <w:noProof/>
            <w:webHidden/>
          </w:rPr>
          <w:tab/>
        </w:r>
        <w:r w:rsidR="008D5E92">
          <w:rPr>
            <w:noProof/>
            <w:webHidden/>
          </w:rPr>
          <w:fldChar w:fldCharType="begin"/>
        </w:r>
        <w:r w:rsidR="008D5E92">
          <w:rPr>
            <w:noProof/>
            <w:webHidden/>
          </w:rPr>
          <w:instrText xml:space="preserve"> PAGEREF _Toc442284364 \h </w:instrText>
        </w:r>
        <w:r w:rsidR="008D5E92">
          <w:rPr>
            <w:noProof/>
            <w:webHidden/>
          </w:rPr>
        </w:r>
        <w:r w:rsidR="008D5E92">
          <w:rPr>
            <w:noProof/>
            <w:webHidden/>
          </w:rPr>
          <w:fldChar w:fldCharType="separate"/>
        </w:r>
        <w:r w:rsidR="008D5E92">
          <w:rPr>
            <w:noProof/>
            <w:webHidden/>
          </w:rPr>
          <w:t>17</w:t>
        </w:r>
        <w:r w:rsidR="008D5E92">
          <w:rPr>
            <w:noProof/>
            <w:webHidden/>
          </w:rPr>
          <w:fldChar w:fldCharType="end"/>
        </w:r>
      </w:hyperlink>
    </w:p>
    <w:p w14:paraId="7150E93B"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65" w:history="1">
        <w:r w:rsidR="008D5E92" w:rsidRPr="000C2B3D">
          <w:rPr>
            <w:rStyle w:val="Hipervnculo"/>
            <w:noProof/>
          </w:rPr>
          <w:t>2.1.3.</w:t>
        </w:r>
        <w:r w:rsidR="008D5E92">
          <w:rPr>
            <w:rFonts w:asciiTheme="minorHAnsi" w:eastAsiaTheme="minorEastAsia" w:hAnsiTheme="minorHAnsi"/>
            <w:noProof/>
            <w:sz w:val="22"/>
            <w:lang w:eastAsia="es-ES"/>
          </w:rPr>
          <w:tab/>
        </w:r>
        <w:r w:rsidR="008D5E92" w:rsidRPr="000C2B3D">
          <w:rPr>
            <w:rStyle w:val="Hipervnculo"/>
            <w:noProof/>
          </w:rPr>
          <w:t>JavaScript</w:t>
        </w:r>
        <w:r w:rsidR="008D5E92">
          <w:rPr>
            <w:noProof/>
            <w:webHidden/>
          </w:rPr>
          <w:tab/>
        </w:r>
        <w:r w:rsidR="008D5E92">
          <w:rPr>
            <w:noProof/>
            <w:webHidden/>
          </w:rPr>
          <w:fldChar w:fldCharType="begin"/>
        </w:r>
        <w:r w:rsidR="008D5E92">
          <w:rPr>
            <w:noProof/>
            <w:webHidden/>
          </w:rPr>
          <w:instrText xml:space="preserve"> PAGEREF _Toc442284365 \h </w:instrText>
        </w:r>
        <w:r w:rsidR="008D5E92">
          <w:rPr>
            <w:noProof/>
            <w:webHidden/>
          </w:rPr>
        </w:r>
        <w:r w:rsidR="008D5E92">
          <w:rPr>
            <w:noProof/>
            <w:webHidden/>
          </w:rPr>
          <w:fldChar w:fldCharType="separate"/>
        </w:r>
        <w:r w:rsidR="008D5E92">
          <w:rPr>
            <w:noProof/>
            <w:webHidden/>
          </w:rPr>
          <w:t>18</w:t>
        </w:r>
        <w:r w:rsidR="008D5E92">
          <w:rPr>
            <w:noProof/>
            <w:webHidden/>
          </w:rPr>
          <w:fldChar w:fldCharType="end"/>
        </w:r>
      </w:hyperlink>
    </w:p>
    <w:p w14:paraId="4810725F"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66" w:history="1">
        <w:r w:rsidR="008D5E92" w:rsidRPr="000C2B3D">
          <w:rPr>
            <w:rStyle w:val="Hipervnculo"/>
            <w:noProof/>
          </w:rPr>
          <w:t>2.1.4.</w:t>
        </w:r>
        <w:r w:rsidR="008D5E92">
          <w:rPr>
            <w:rFonts w:asciiTheme="minorHAnsi" w:eastAsiaTheme="minorEastAsia" w:hAnsiTheme="minorHAnsi"/>
            <w:noProof/>
            <w:sz w:val="22"/>
            <w:lang w:eastAsia="es-ES"/>
          </w:rPr>
          <w:tab/>
        </w:r>
        <w:r w:rsidR="008D5E92" w:rsidRPr="000C2B3D">
          <w:rPr>
            <w:rStyle w:val="Hipervnculo"/>
            <w:noProof/>
          </w:rPr>
          <w:t>AJAX</w:t>
        </w:r>
        <w:r w:rsidR="008D5E92">
          <w:rPr>
            <w:noProof/>
            <w:webHidden/>
          </w:rPr>
          <w:tab/>
        </w:r>
        <w:r w:rsidR="008D5E92">
          <w:rPr>
            <w:noProof/>
            <w:webHidden/>
          </w:rPr>
          <w:fldChar w:fldCharType="begin"/>
        </w:r>
        <w:r w:rsidR="008D5E92">
          <w:rPr>
            <w:noProof/>
            <w:webHidden/>
          </w:rPr>
          <w:instrText xml:space="preserve"> PAGEREF _Toc442284366 \h </w:instrText>
        </w:r>
        <w:r w:rsidR="008D5E92">
          <w:rPr>
            <w:noProof/>
            <w:webHidden/>
          </w:rPr>
        </w:r>
        <w:r w:rsidR="008D5E92">
          <w:rPr>
            <w:noProof/>
            <w:webHidden/>
          </w:rPr>
          <w:fldChar w:fldCharType="separate"/>
        </w:r>
        <w:r w:rsidR="008D5E92">
          <w:rPr>
            <w:noProof/>
            <w:webHidden/>
          </w:rPr>
          <w:t>18</w:t>
        </w:r>
        <w:r w:rsidR="008D5E92">
          <w:rPr>
            <w:noProof/>
            <w:webHidden/>
          </w:rPr>
          <w:fldChar w:fldCharType="end"/>
        </w:r>
      </w:hyperlink>
    </w:p>
    <w:p w14:paraId="3A007CC1"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67" w:history="1">
        <w:r w:rsidR="008D5E92" w:rsidRPr="000C2B3D">
          <w:rPr>
            <w:rStyle w:val="Hipervnculo"/>
            <w:noProof/>
          </w:rPr>
          <w:t>2.1.5.</w:t>
        </w:r>
        <w:r w:rsidR="008D5E92">
          <w:rPr>
            <w:rFonts w:asciiTheme="minorHAnsi" w:eastAsiaTheme="minorEastAsia" w:hAnsiTheme="minorHAnsi"/>
            <w:noProof/>
            <w:sz w:val="22"/>
            <w:lang w:eastAsia="es-ES"/>
          </w:rPr>
          <w:tab/>
        </w:r>
        <w:r w:rsidR="008D5E92" w:rsidRPr="000C2B3D">
          <w:rPr>
            <w:rStyle w:val="Hipervnculo"/>
            <w:noProof/>
          </w:rPr>
          <w:t>JQuery</w:t>
        </w:r>
        <w:r w:rsidR="008D5E92">
          <w:rPr>
            <w:noProof/>
            <w:webHidden/>
          </w:rPr>
          <w:tab/>
        </w:r>
        <w:r w:rsidR="008D5E92">
          <w:rPr>
            <w:noProof/>
            <w:webHidden/>
          </w:rPr>
          <w:fldChar w:fldCharType="begin"/>
        </w:r>
        <w:r w:rsidR="008D5E92">
          <w:rPr>
            <w:noProof/>
            <w:webHidden/>
          </w:rPr>
          <w:instrText xml:space="preserve"> PAGEREF _Toc442284367 \h </w:instrText>
        </w:r>
        <w:r w:rsidR="008D5E92">
          <w:rPr>
            <w:noProof/>
            <w:webHidden/>
          </w:rPr>
        </w:r>
        <w:r w:rsidR="008D5E92">
          <w:rPr>
            <w:noProof/>
            <w:webHidden/>
          </w:rPr>
          <w:fldChar w:fldCharType="separate"/>
        </w:r>
        <w:r w:rsidR="008D5E92">
          <w:rPr>
            <w:noProof/>
            <w:webHidden/>
          </w:rPr>
          <w:t>19</w:t>
        </w:r>
        <w:r w:rsidR="008D5E92">
          <w:rPr>
            <w:noProof/>
            <w:webHidden/>
          </w:rPr>
          <w:fldChar w:fldCharType="end"/>
        </w:r>
      </w:hyperlink>
    </w:p>
    <w:p w14:paraId="3FBED493"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68" w:history="1">
        <w:r w:rsidR="008D5E92" w:rsidRPr="000C2B3D">
          <w:rPr>
            <w:rStyle w:val="Hipervnculo"/>
            <w:noProof/>
          </w:rPr>
          <w:t>2.1.6.</w:t>
        </w:r>
        <w:r w:rsidR="008D5E92">
          <w:rPr>
            <w:rFonts w:asciiTheme="minorHAnsi" w:eastAsiaTheme="minorEastAsia" w:hAnsiTheme="minorHAnsi"/>
            <w:noProof/>
            <w:sz w:val="22"/>
            <w:lang w:eastAsia="es-ES"/>
          </w:rPr>
          <w:tab/>
        </w:r>
        <w:r w:rsidR="008D5E92" w:rsidRPr="000C2B3D">
          <w:rPr>
            <w:rStyle w:val="Hipervnculo"/>
            <w:noProof/>
          </w:rPr>
          <w:t>JSON</w:t>
        </w:r>
        <w:r w:rsidR="008D5E92">
          <w:rPr>
            <w:noProof/>
            <w:webHidden/>
          </w:rPr>
          <w:tab/>
        </w:r>
        <w:r w:rsidR="008D5E92">
          <w:rPr>
            <w:noProof/>
            <w:webHidden/>
          </w:rPr>
          <w:fldChar w:fldCharType="begin"/>
        </w:r>
        <w:r w:rsidR="008D5E92">
          <w:rPr>
            <w:noProof/>
            <w:webHidden/>
          </w:rPr>
          <w:instrText xml:space="preserve"> PAGEREF _Toc442284368 \h </w:instrText>
        </w:r>
        <w:r w:rsidR="008D5E92">
          <w:rPr>
            <w:noProof/>
            <w:webHidden/>
          </w:rPr>
        </w:r>
        <w:r w:rsidR="008D5E92">
          <w:rPr>
            <w:noProof/>
            <w:webHidden/>
          </w:rPr>
          <w:fldChar w:fldCharType="separate"/>
        </w:r>
        <w:r w:rsidR="008D5E92">
          <w:rPr>
            <w:noProof/>
            <w:webHidden/>
          </w:rPr>
          <w:t>19</w:t>
        </w:r>
        <w:r w:rsidR="008D5E92">
          <w:rPr>
            <w:noProof/>
            <w:webHidden/>
          </w:rPr>
          <w:fldChar w:fldCharType="end"/>
        </w:r>
      </w:hyperlink>
    </w:p>
    <w:p w14:paraId="16EDEACA"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69" w:history="1">
        <w:r w:rsidR="008D5E92" w:rsidRPr="000C2B3D">
          <w:rPr>
            <w:rStyle w:val="Hipervnculo"/>
            <w:noProof/>
          </w:rPr>
          <w:t>2.1.7.</w:t>
        </w:r>
        <w:r w:rsidR="008D5E92">
          <w:rPr>
            <w:rFonts w:asciiTheme="minorHAnsi" w:eastAsiaTheme="minorEastAsia" w:hAnsiTheme="minorHAnsi"/>
            <w:noProof/>
            <w:sz w:val="22"/>
            <w:lang w:eastAsia="es-ES"/>
          </w:rPr>
          <w:tab/>
        </w:r>
        <w:r w:rsidR="008D5E92" w:rsidRPr="000C2B3D">
          <w:rPr>
            <w:rStyle w:val="Hipervnculo"/>
            <w:noProof/>
          </w:rPr>
          <w:t>Bootstrap</w:t>
        </w:r>
        <w:r w:rsidR="008D5E92">
          <w:rPr>
            <w:noProof/>
            <w:webHidden/>
          </w:rPr>
          <w:tab/>
        </w:r>
        <w:r w:rsidR="008D5E92">
          <w:rPr>
            <w:noProof/>
            <w:webHidden/>
          </w:rPr>
          <w:fldChar w:fldCharType="begin"/>
        </w:r>
        <w:r w:rsidR="008D5E92">
          <w:rPr>
            <w:noProof/>
            <w:webHidden/>
          </w:rPr>
          <w:instrText xml:space="preserve"> PAGEREF _Toc442284369 \h </w:instrText>
        </w:r>
        <w:r w:rsidR="008D5E92">
          <w:rPr>
            <w:noProof/>
            <w:webHidden/>
          </w:rPr>
        </w:r>
        <w:r w:rsidR="008D5E92">
          <w:rPr>
            <w:noProof/>
            <w:webHidden/>
          </w:rPr>
          <w:fldChar w:fldCharType="separate"/>
        </w:r>
        <w:r w:rsidR="008D5E92">
          <w:rPr>
            <w:noProof/>
            <w:webHidden/>
          </w:rPr>
          <w:t>19</w:t>
        </w:r>
        <w:r w:rsidR="008D5E92">
          <w:rPr>
            <w:noProof/>
            <w:webHidden/>
          </w:rPr>
          <w:fldChar w:fldCharType="end"/>
        </w:r>
      </w:hyperlink>
    </w:p>
    <w:p w14:paraId="405503A0"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70" w:history="1">
        <w:r w:rsidR="008D5E92" w:rsidRPr="000C2B3D">
          <w:rPr>
            <w:rStyle w:val="Hipervnculo"/>
            <w:noProof/>
          </w:rPr>
          <w:t>2.1.8.</w:t>
        </w:r>
        <w:r w:rsidR="008D5E92">
          <w:rPr>
            <w:rFonts w:asciiTheme="minorHAnsi" w:eastAsiaTheme="minorEastAsia" w:hAnsiTheme="minorHAnsi"/>
            <w:noProof/>
            <w:sz w:val="22"/>
            <w:lang w:eastAsia="es-ES"/>
          </w:rPr>
          <w:tab/>
        </w:r>
        <w:r w:rsidR="008D5E92" w:rsidRPr="000C2B3D">
          <w:rPr>
            <w:rStyle w:val="Hipervnculo"/>
            <w:noProof/>
          </w:rPr>
          <w:t>XML</w:t>
        </w:r>
        <w:r w:rsidR="008D5E92">
          <w:rPr>
            <w:noProof/>
            <w:webHidden/>
          </w:rPr>
          <w:tab/>
        </w:r>
        <w:r w:rsidR="008D5E92">
          <w:rPr>
            <w:noProof/>
            <w:webHidden/>
          </w:rPr>
          <w:fldChar w:fldCharType="begin"/>
        </w:r>
        <w:r w:rsidR="008D5E92">
          <w:rPr>
            <w:noProof/>
            <w:webHidden/>
          </w:rPr>
          <w:instrText xml:space="preserve"> PAGEREF _Toc442284370 \h </w:instrText>
        </w:r>
        <w:r w:rsidR="008D5E92">
          <w:rPr>
            <w:noProof/>
            <w:webHidden/>
          </w:rPr>
        </w:r>
        <w:r w:rsidR="008D5E92">
          <w:rPr>
            <w:noProof/>
            <w:webHidden/>
          </w:rPr>
          <w:fldChar w:fldCharType="separate"/>
        </w:r>
        <w:r w:rsidR="008D5E92">
          <w:rPr>
            <w:noProof/>
            <w:webHidden/>
          </w:rPr>
          <w:t>20</w:t>
        </w:r>
        <w:r w:rsidR="008D5E92">
          <w:rPr>
            <w:noProof/>
            <w:webHidden/>
          </w:rPr>
          <w:fldChar w:fldCharType="end"/>
        </w:r>
      </w:hyperlink>
    </w:p>
    <w:p w14:paraId="1878EC77" w14:textId="77777777" w:rsidR="008D5E92" w:rsidRDefault="005F066E">
      <w:pPr>
        <w:pStyle w:val="TDC3"/>
        <w:tabs>
          <w:tab w:val="left" w:pos="1100"/>
          <w:tab w:val="right" w:leader="dot" w:pos="6539"/>
        </w:tabs>
        <w:rPr>
          <w:rFonts w:asciiTheme="minorHAnsi" w:eastAsiaTheme="minorEastAsia" w:hAnsiTheme="minorHAnsi"/>
          <w:noProof/>
          <w:sz w:val="22"/>
          <w:lang w:eastAsia="es-ES"/>
        </w:rPr>
      </w:pPr>
      <w:hyperlink w:anchor="_Toc442284371" w:history="1">
        <w:r w:rsidR="008D5E92" w:rsidRPr="000C2B3D">
          <w:rPr>
            <w:rStyle w:val="Hipervnculo"/>
            <w:noProof/>
          </w:rPr>
          <w:t>2.2.</w:t>
        </w:r>
        <w:r w:rsidR="008D5E92">
          <w:rPr>
            <w:rFonts w:asciiTheme="minorHAnsi" w:eastAsiaTheme="minorEastAsia" w:hAnsiTheme="minorHAnsi"/>
            <w:noProof/>
            <w:sz w:val="22"/>
            <w:lang w:eastAsia="es-ES"/>
          </w:rPr>
          <w:tab/>
        </w:r>
        <w:r w:rsidR="008D5E92" w:rsidRPr="000C2B3D">
          <w:rPr>
            <w:rStyle w:val="Hipervnculo"/>
            <w:noProof/>
          </w:rPr>
          <w:t>Herramientas</w:t>
        </w:r>
        <w:r w:rsidR="008D5E92">
          <w:rPr>
            <w:noProof/>
            <w:webHidden/>
          </w:rPr>
          <w:tab/>
        </w:r>
        <w:r w:rsidR="008D5E92">
          <w:rPr>
            <w:noProof/>
            <w:webHidden/>
          </w:rPr>
          <w:fldChar w:fldCharType="begin"/>
        </w:r>
        <w:r w:rsidR="008D5E92">
          <w:rPr>
            <w:noProof/>
            <w:webHidden/>
          </w:rPr>
          <w:instrText xml:space="preserve"> PAGEREF _Toc442284371 \h </w:instrText>
        </w:r>
        <w:r w:rsidR="008D5E92">
          <w:rPr>
            <w:noProof/>
            <w:webHidden/>
          </w:rPr>
        </w:r>
        <w:r w:rsidR="008D5E92">
          <w:rPr>
            <w:noProof/>
            <w:webHidden/>
          </w:rPr>
          <w:fldChar w:fldCharType="separate"/>
        </w:r>
        <w:r w:rsidR="008D5E92">
          <w:rPr>
            <w:noProof/>
            <w:webHidden/>
          </w:rPr>
          <w:t>20</w:t>
        </w:r>
        <w:r w:rsidR="008D5E92">
          <w:rPr>
            <w:noProof/>
            <w:webHidden/>
          </w:rPr>
          <w:fldChar w:fldCharType="end"/>
        </w:r>
      </w:hyperlink>
    </w:p>
    <w:p w14:paraId="721454D0"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72" w:history="1">
        <w:r w:rsidR="008D5E92" w:rsidRPr="000C2B3D">
          <w:rPr>
            <w:rStyle w:val="Hipervnculo"/>
            <w:noProof/>
          </w:rPr>
          <w:t>2.2.1.</w:t>
        </w:r>
        <w:r w:rsidR="008D5E92">
          <w:rPr>
            <w:rFonts w:asciiTheme="minorHAnsi" w:eastAsiaTheme="minorEastAsia" w:hAnsiTheme="minorHAnsi"/>
            <w:noProof/>
            <w:sz w:val="22"/>
            <w:lang w:eastAsia="es-ES"/>
          </w:rPr>
          <w:tab/>
        </w:r>
        <w:r w:rsidR="008D5E92" w:rsidRPr="000C2B3D">
          <w:rPr>
            <w:rStyle w:val="Hipervnculo"/>
            <w:noProof/>
          </w:rPr>
          <w:t>GitHub</w:t>
        </w:r>
        <w:r w:rsidR="008D5E92">
          <w:rPr>
            <w:noProof/>
            <w:webHidden/>
          </w:rPr>
          <w:tab/>
        </w:r>
        <w:r w:rsidR="008D5E92">
          <w:rPr>
            <w:noProof/>
            <w:webHidden/>
          </w:rPr>
          <w:fldChar w:fldCharType="begin"/>
        </w:r>
        <w:r w:rsidR="008D5E92">
          <w:rPr>
            <w:noProof/>
            <w:webHidden/>
          </w:rPr>
          <w:instrText xml:space="preserve"> PAGEREF _Toc442284372 \h </w:instrText>
        </w:r>
        <w:r w:rsidR="008D5E92">
          <w:rPr>
            <w:noProof/>
            <w:webHidden/>
          </w:rPr>
        </w:r>
        <w:r w:rsidR="008D5E92">
          <w:rPr>
            <w:noProof/>
            <w:webHidden/>
          </w:rPr>
          <w:fldChar w:fldCharType="separate"/>
        </w:r>
        <w:r w:rsidR="008D5E92">
          <w:rPr>
            <w:noProof/>
            <w:webHidden/>
          </w:rPr>
          <w:t>20</w:t>
        </w:r>
        <w:r w:rsidR="008D5E92">
          <w:rPr>
            <w:noProof/>
            <w:webHidden/>
          </w:rPr>
          <w:fldChar w:fldCharType="end"/>
        </w:r>
      </w:hyperlink>
    </w:p>
    <w:p w14:paraId="1106A9A0"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73" w:history="1">
        <w:r w:rsidR="008D5E92" w:rsidRPr="000C2B3D">
          <w:rPr>
            <w:rStyle w:val="Hipervnculo"/>
            <w:noProof/>
          </w:rPr>
          <w:t>2.2.2.</w:t>
        </w:r>
        <w:r w:rsidR="008D5E92">
          <w:rPr>
            <w:rFonts w:asciiTheme="minorHAnsi" w:eastAsiaTheme="minorEastAsia" w:hAnsiTheme="minorHAnsi"/>
            <w:noProof/>
            <w:sz w:val="22"/>
            <w:lang w:eastAsia="es-ES"/>
          </w:rPr>
          <w:tab/>
        </w:r>
        <w:r w:rsidR="008D5E92" w:rsidRPr="000C2B3D">
          <w:rPr>
            <w:rStyle w:val="Hipervnculo"/>
            <w:noProof/>
          </w:rPr>
          <w:t>XP-DEV</w:t>
        </w:r>
        <w:r w:rsidR="008D5E92">
          <w:rPr>
            <w:noProof/>
            <w:webHidden/>
          </w:rPr>
          <w:tab/>
        </w:r>
        <w:r w:rsidR="008D5E92">
          <w:rPr>
            <w:noProof/>
            <w:webHidden/>
          </w:rPr>
          <w:fldChar w:fldCharType="begin"/>
        </w:r>
        <w:r w:rsidR="008D5E92">
          <w:rPr>
            <w:noProof/>
            <w:webHidden/>
          </w:rPr>
          <w:instrText xml:space="preserve"> PAGEREF _Toc442284373 \h </w:instrText>
        </w:r>
        <w:r w:rsidR="008D5E92">
          <w:rPr>
            <w:noProof/>
            <w:webHidden/>
          </w:rPr>
        </w:r>
        <w:r w:rsidR="008D5E92">
          <w:rPr>
            <w:noProof/>
            <w:webHidden/>
          </w:rPr>
          <w:fldChar w:fldCharType="separate"/>
        </w:r>
        <w:r w:rsidR="008D5E92">
          <w:rPr>
            <w:noProof/>
            <w:webHidden/>
          </w:rPr>
          <w:t>20</w:t>
        </w:r>
        <w:r w:rsidR="008D5E92">
          <w:rPr>
            <w:noProof/>
            <w:webHidden/>
          </w:rPr>
          <w:fldChar w:fldCharType="end"/>
        </w:r>
      </w:hyperlink>
    </w:p>
    <w:p w14:paraId="47A60E8E"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74" w:history="1">
        <w:r w:rsidR="008D5E92" w:rsidRPr="000C2B3D">
          <w:rPr>
            <w:rStyle w:val="Hipervnculo"/>
            <w:noProof/>
          </w:rPr>
          <w:t>2.2.3.</w:t>
        </w:r>
        <w:r w:rsidR="008D5E92">
          <w:rPr>
            <w:rFonts w:asciiTheme="minorHAnsi" w:eastAsiaTheme="minorEastAsia" w:hAnsiTheme="minorHAnsi"/>
            <w:noProof/>
            <w:sz w:val="22"/>
            <w:lang w:eastAsia="es-ES"/>
          </w:rPr>
          <w:tab/>
        </w:r>
        <w:r w:rsidR="008D5E92" w:rsidRPr="000C2B3D">
          <w:rPr>
            <w:rStyle w:val="Hipervnculo"/>
            <w:noProof/>
          </w:rPr>
          <w:t>Moodle</w:t>
        </w:r>
        <w:r w:rsidR="008D5E92">
          <w:rPr>
            <w:noProof/>
            <w:webHidden/>
          </w:rPr>
          <w:tab/>
        </w:r>
        <w:r w:rsidR="008D5E92">
          <w:rPr>
            <w:noProof/>
            <w:webHidden/>
          </w:rPr>
          <w:fldChar w:fldCharType="begin"/>
        </w:r>
        <w:r w:rsidR="008D5E92">
          <w:rPr>
            <w:noProof/>
            <w:webHidden/>
          </w:rPr>
          <w:instrText xml:space="preserve"> PAGEREF _Toc442284374 \h </w:instrText>
        </w:r>
        <w:r w:rsidR="008D5E92">
          <w:rPr>
            <w:noProof/>
            <w:webHidden/>
          </w:rPr>
        </w:r>
        <w:r w:rsidR="008D5E92">
          <w:rPr>
            <w:noProof/>
            <w:webHidden/>
          </w:rPr>
          <w:fldChar w:fldCharType="separate"/>
        </w:r>
        <w:r w:rsidR="008D5E92">
          <w:rPr>
            <w:noProof/>
            <w:webHidden/>
          </w:rPr>
          <w:t>21</w:t>
        </w:r>
        <w:r w:rsidR="008D5E92">
          <w:rPr>
            <w:noProof/>
            <w:webHidden/>
          </w:rPr>
          <w:fldChar w:fldCharType="end"/>
        </w:r>
      </w:hyperlink>
    </w:p>
    <w:p w14:paraId="4889369A"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75" w:history="1">
        <w:r w:rsidR="008D5E92" w:rsidRPr="000C2B3D">
          <w:rPr>
            <w:rStyle w:val="Hipervnculo"/>
            <w:noProof/>
          </w:rPr>
          <w:t>2.2.4.</w:t>
        </w:r>
        <w:r w:rsidR="008D5E92">
          <w:rPr>
            <w:rFonts w:asciiTheme="minorHAnsi" w:eastAsiaTheme="minorEastAsia" w:hAnsiTheme="minorHAnsi"/>
            <w:noProof/>
            <w:sz w:val="22"/>
            <w:lang w:eastAsia="es-ES"/>
          </w:rPr>
          <w:tab/>
        </w:r>
        <w:r w:rsidR="008D5E92" w:rsidRPr="000C2B3D">
          <w:rPr>
            <w:rStyle w:val="Hipervnculo"/>
            <w:noProof/>
          </w:rPr>
          <w:t>WampServer</w:t>
        </w:r>
        <w:r w:rsidR="008D5E92">
          <w:rPr>
            <w:noProof/>
            <w:webHidden/>
          </w:rPr>
          <w:tab/>
        </w:r>
        <w:r w:rsidR="008D5E92">
          <w:rPr>
            <w:noProof/>
            <w:webHidden/>
          </w:rPr>
          <w:fldChar w:fldCharType="begin"/>
        </w:r>
        <w:r w:rsidR="008D5E92">
          <w:rPr>
            <w:noProof/>
            <w:webHidden/>
          </w:rPr>
          <w:instrText xml:space="preserve"> PAGEREF _Toc442284375 \h </w:instrText>
        </w:r>
        <w:r w:rsidR="008D5E92">
          <w:rPr>
            <w:noProof/>
            <w:webHidden/>
          </w:rPr>
        </w:r>
        <w:r w:rsidR="008D5E92">
          <w:rPr>
            <w:noProof/>
            <w:webHidden/>
          </w:rPr>
          <w:fldChar w:fldCharType="separate"/>
        </w:r>
        <w:r w:rsidR="008D5E92">
          <w:rPr>
            <w:noProof/>
            <w:webHidden/>
          </w:rPr>
          <w:t>21</w:t>
        </w:r>
        <w:r w:rsidR="008D5E92">
          <w:rPr>
            <w:noProof/>
            <w:webHidden/>
          </w:rPr>
          <w:fldChar w:fldCharType="end"/>
        </w:r>
      </w:hyperlink>
    </w:p>
    <w:p w14:paraId="530083B1"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76" w:history="1">
        <w:r w:rsidR="008D5E92" w:rsidRPr="000C2B3D">
          <w:rPr>
            <w:rStyle w:val="Hipervnculo"/>
            <w:noProof/>
          </w:rPr>
          <w:t>2.2.5.</w:t>
        </w:r>
        <w:r w:rsidR="008D5E92">
          <w:rPr>
            <w:rFonts w:asciiTheme="minorHAnsi" w:eastAsiaTheme="minorEastAsia" w:hAnsiTheme="minorHAnsi"/>
            <w:noProof/>
            <w:sz w:val="22"/>
            <w:lang w:eastAsia="es-ES"/>
          </w:rPr>
          <w:tab/>
        </w:r>
        <w:r w:rsidR="008D5E92" w:rsidRPr="000C2B3D">
          <w:rPr>
            <w:rStyle w:val="Hipervnculo"/>
            <w:noProof/>
          </w:rPr>
          <w:t>CakePHP</w:t>
        </w:r>
        <w:r w:rsidR="008D5E92">
          <w:rPr>
            <w:noProof/>
            <w:webHidden/>
          </w:rPr>
          <w:tab/>
        </w:r>
        <w:r w:rsidR="008D5E92">
          <w:rPr>
            <w:noProof/>
            <w:webHidden/>
          </w:rPr>
          <w:fldChar w:fldCharType="begin"/>
        </w:r>
        <w:r w:rsidR="008D5E92">
          <w:rPr>
            <w:noProof/>
            <w:webHidden/>
          </w:rPr>
          <w:instrText xml:space="preserve"> PAGEREF _Toc442284376 \h </w:instrText>
        </w:r>
        <w:r w:rsidR="008D5E92">
          <w:rPr>
            <w:noProof/>
            <w:webHidden/>
          </w:rPr>
        </w:r>
        <w:r w:rsidR="008D5E92">
          <w:rPr>
            <w:noProof/>
            <w:webHidden/>
          </w:rPr>
          <w:fldChar w:fldCharType="separate"/>
        </w:r>
        <w:r w:rsidR="008D5E92">
          <w:rPr>
            <w:noProof/>
            <w:webHidden/>
          </w:rPr>
          <w:t>21</w:t>
        </w:r>
        <w:r w:rsidR="008D5E92">
          <w:rPr>
            <w:noProof/>
            <w:webHidden/>
          </w:rPr>
          <w:fldChar w:fldCharType="end"/>
        </w:r>
      </w:hyperlink>
    </w:p>
    <w:p w14:paraId="55C8FDA8"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77" w:history="1">
        <w:r w:rsidR="008D5E92" w:rsidRPr="000C2B3D">
          <w:rPr>
            <w:rStyle w:val="Hipervnculo"/>
            <w:noProof/>
          </w:rPr>
          <w:t>2.2.6.</w:t>
        </w:r>
        <w:r w:rsidR="008D5E92">
          <w:rPr>
            <w:rFonts w:asciiTheme="minorHAnsi" w:eastAsiaTheme="minorEastAsia" w:hAnsiTheme="minorHAnsi"/>
            <w:noProof/>
            <w:sz w:val="22"/>
            <w:lang w:eastAsia="es-ES"/>
          </w:rPr>
          <w:tab/>
        </w:r>
        <w:r w:rsidR="008D5E92" w:rsidRPr="000C2B3D">
          <w:rPr>
            <w:rStyle w:val="Hipervnculo"/>
            <w:noProof/>
          </w:rPr>
          <w:t>Maven</w:t>
        </w:r>
        <w:r w:rsidR="008D5E92">
          <w:rPr>
            <w:noProof/>
            <w:webHidden/>
          </w:rPr>
          <w:tab/>
        </w:r>
        <w:r w:rsidR="008D5E92">
          <w:rPr>
            <w:noProof/>
            <w:webHidden/>
          </w:rPr>
          <w:fldChar w:fldCharType="begin"/>
        </w:r>
        <w:r w:rsidR="008D5E92">
          <w:rPr>
            <w:noProof/>
            <w:webHidden/>
          </w:rPr>
          <w:instrText xml:space="preserve"> PAGEREF _Toc442284377 \h </w:instrText>
        </w:r>
        <w:r w:rsidR="008D5E92">
          <w:rPr>
            <w:noProof/>
            <w:webHidden/>
          </w:rPr>
        </w:r>
        <w:r w:rsidR="008D5E92">
          <w:rPr>
            <w:noProof/>
            <w:webHidden/>
          </w:rPr>
          <w:fldChar w:fldCharType="separate"/>
        </w:r>
        <w:r w:rsidR="008D5E92">
          <w:rPr>
            <w:noProof/>
            <w:webHidden/>
          </w:rPr>
          <w:t>22</w:t>
        </w:r>
        <w:r w:rsidR="008D5E92">
          <w:rPr>
            <w:noProof/>
            <w:webHidden/>
          </w:rPr>
          <w:fldChar w:fldCharType="end"/>
        </w:r>
      </w:hyperlink>
    </w:p>
    <w:p w14:paraId="1AB80680"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78" w:history="1">
        <w:r w:rsidR="008D5E92" w:rsidRPr="000C2B3D">
          <w:rPr>
            <w:rStyle w:val="Hipervnculo"/>
            <w:noProof/>
          </w:rPr>
          <w:t>2.2.7.</w:t>
        </w:r>
        <w:r w:rsidR="008D5E92">
          <w:rPr>
            <w:rFonts w:asciiTheme="minorHAnsi" w:eastAsiaTheme="minorEastAsia" w:hAnsiTheme="minorHAnsi"/>
            <w:noProof/>
            <w:sz w:val="22"/>
            <w:lang w:eastAsia="es-ES"/>
          </w:rPr>
          <w:tab/>
        </w:r>
        <w:r w:rsidR="008D5E92" w:rsidRPr="000C2B3D">
          <w:rPr>
            <w:rStyle w:val="Hipervnculo"/>
            <w:noProof/>
          </w:rPr>
          <w:t>Eclipse for PHP Developers</w:t>
        </w:r>
        <w:r w:rsidR="008D5E92">
          <w:rPr>
            <w:noProof/>
            <w:webHidden/>
          </w:rPr>
          <w:tab/>
        </w:r>
        <w:r w:rsidR="008D5E92">
          <w:rPr>
            <w:noProof/>
            <w:webHidden/>
          </w:rPr>
          <w:fldChar w:fldCharType="begin"/>
        </w:r>
        <w:r w:rsidR="008D5E92">
          <w:rPr>
            <w:noProof/>
            <w:webHidden/>
          </w:rPr>
          <w:instrText xml:space="preserve"> PAGEREF _Toc442284378 \h </w:instrText>
        </w:r>
        <w:r w:rsidR="008D5E92">
          <w:rPr>
            <w:noProof/>
            <w:webHidden/>
          </w:rPr>
        </w:r>
        <w:r w:rsidR="008D5E92">
          <w:rPr>
            <w:noProof/>
            <w:webHidden/>
          </w:rPr>
          <w:fldChar w:fldCharType="separate"/>
        </w:r>
        <w:r w:rsidR="008D5E92">
          <w:rPr>
            <w:noProof/>
            <w:webHidden/>
          </w:rPr>
          <w:t>22</w:t>
        </w:r>
        <w:r w:rsidR="008D5E92">
          <w:rPr>
            <w:noProof/>
            <w:webHidden/>
          </w:rPr>
          <w:fldChar w:fldCharType="end"/>
        </w:r>
      </w:hyperlink>
    </w:p>
    <w:p w14:paraId="20DE28A1"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79" w:history="1">
        <w:r w:rsidR="008D5E92" w:rsidRPr="000C2B3D">
          <w:rPr>
            <w:rStyle w:val="Hipervnculo"/>
            <w:noProof/>
          </w:rPr>
          <w:t>2.2.8.</w:t>
        </w:r>
        <w:r w:rsidR="008D5E92">
          <w:rPr>
            <w:rFonts w:asciiTheme="minorHAnsi" w:eastAsiaTheme="minorEastAsia" w:hAnsiTheme="minorHAnsi"/>
            <w:noProof/>
            <w:sz w:val="22"/>
            <w:lang w:eastAsia="es-ES"/>
          </w:rPr>
          <w:tab/>
        </w:r>
        <w:r w:rsidR="008D5E92" w:rsidRPr="000C2B3D">
          <w:rPr>
            <w:rStyle w:val="Hipervnculo"/>
            <w:noProof/>
          </w:rPr>
          <w:t>MySQL</w:t>
        </w:r>
        <w:r w:rsidR="008D5E92">
          <w:rPr>
            <w:noProof/>
            <w:webHidden/>
          </w:rPr>
          <w:tab/>
        </w:r>
        <w:r w:rsidR="008D5E92">
          <w:rPr>
            <w:noProof/>
            <w:webHidden/>
          </w:rPr>
          <w:fldChar w:fldCharType="begin"/>
        </w:r>
        <w:r w:rsidR="008D5E92">
          <w:rPr>
            <w:noProof/>
            <w:webHidden/>
          </w:rPr>
          <w:instrText xml:space="preserve"> PAGEREF _Toc442284379 \h </w:instrText>
        </w:r>
        <w:r w:rsidR="008D5E92">
          <w:rPr>
            <w:noProof/>
            <w:webHidden/>
          </w:rPr>
        </w:r>
        <w:r w:rsidR="008D5E92">
          <w:rPr>
            <w:noProof/>
            <w:webHidden/>
          </w:rPr>
          <w:fldChar w:fldCharType="separate"/>
        </w:r>
        <w:r w:rsidR="008D5E92">
          <w:rPr>
            <w:noProof/>
            <w:webHidden/>
          </w:rPr>
          <w:t>23</w:t>
        </w:r>
        <w:r w:rsidR="008D5E92">
          <w:rPr>
            <w:noProof/>
            <w:webHidden/>
          </w:rPr>
          <w:fldChar w:fldCharType="end"/>
        </w:r>
      </w:hyperlink>
    </w:p>
    <w:p w14:paraId="05C970F3" w14:textId="77777777" w:rsidR="008D5E92" w:rsidRDefault="005F066E">
      <w:pPr>
        <w:pStyle w:val="TDC4"/>
        <w:tabs>
          <w:tab w:val="left" w:pos="1320"/>
          <w:tab w:val="right" w:leader="dot" w:pos="6539"/>
        </w:tabs>
        <w:rPr>
          <w:rFonts w:asciiTheme="minorHAnsi" w:eastAsiaTheme="minorEastAsia" w:hAnsiTheme="minorHAnsi"/>
          <w:noProof/>
          <w:sz w:val="22"/>
          <w:lang w:eastAsia="es-ES"/>
        </w:rPr>
      </w:pPr>
      <w:hyperlink w:anchor="_Toc442284380" w:history="1">
        <w:r w:rsidR="008D5E92" w:rsidRPr="000C2B3D">
          <w:rPr>
            <w:rStyle w:val="Hipervnculo"/>
            <w:noProof/>
          </w:rPr>
          <w:t>2.2.9.</w:t>
        </w:r>
        <w:r w:rsidR="008D5E92">
          <w:rPr>
            <w:rFonts w:asciiTheme="minorHAnsi" w:eastAsiaTheme="minorEastAsia" w:hAnsiTheme="minorHAnsi"/>
            <w:noProof/>
            <w:sz w:val="22"/>
            <w:lang w:eastAsia="es-ES"/>
          </w:rPr>
          <w:tab/>
        </w:r>
        <w:r w:rsidR="008D5E92" w:rsidRPr="000C2B3D">
          <w:rPr>
            <w:rStyle w:val="Hipervnculo"/>
            <w:noProof/>
          </w:rPr>
          <w:t>HeidiSQL</w:t>
        </w:r>
        <w:r w:rsidR="008D5E92">
          <w:rPr>
            <w:noProof/>
            <w:webHidden/>
          </w:rPr>
          <w:tab/>
        </w:r>
        <w:r w:rsidR="008D5E92">
          <w:rPr>
            <w:noProof/>
            <w:webHidden/>
          </w:rPr>
          <w:fldChar w:fldCharType="begin"/>
        </w:r>
        <w:r w:rsidR="008D5E92">
          <w:rPr>
            <w:noProof/>
            <w:webHidden/>
          </w:rPr>
          <w:instrText xml:space="preserve"> PAGEREF _Toc442284380 \h </w:instrText>
        </w:r>
        <w:r w:rsidR="008D5E92">
          <w:rPr>
            <w:noProof/>
            <w:webHidden/>
          </w:rPr>
        </w:r>
        <w:r w:rsidR="008D5E92">
          <w:rPr>
            <w:noProof/>
            <w:webHidden/>
          </w:rPr>
          <w:fldChar w:fldCharType="separate"/>
        </w:r>
        <w:r w:rsidR="008D5E92">
          <w:rPr>
            <w:noProof/>
            <w:webHidden/>
          </w:rPr>
          <w:t>23</w:t>
        </w:r>
        <w:r w:rsidR="008D5E92">
          <w:rPr>
            <w:noProof/>
            <w:webHidden/>
          </w:rPr>
          <w:fldChar w:fldCharType="end"/>
        </w:r>
      </w:hyperlink>
    </w:p>
    <w:p w14:paraId="1BFEC032" w14:textId="77777777" w:rsidR="008D5E92" w:rsidRDefault="005F066E">
      <w:pPr>
        <w:pStyle w:val="TDC4"/>
        <w:tabs>
          <w:tab w:val="left" w:pos="1540"/>
          <w:tab w:val="right" w:leader="dot" w:pos="6539"/>
        </w:tabs>
        <w:rPr>
          <w:rFonts w:asciiTheme="minorHAnsi" w:eastAsiaTheme="minorEastAsia" w:hAnsiTheme="minorHAnsi"/>
          <w:noProof/>
          <w:sz w:val="22"/>
          <w:lang w:eastAsia="es-ES"/>
        </w:rPr>
      </w:pPr>
      <w:hyperlink w:anchor="_Toc442284381" w:history="1">
        <w:r w:rsidR="008D5E92" w:rsidRPr="000C2B3D">
          <w:rPr>
            <w:rStyle w:val="Hipervnculo"/>
            <w:noProof/>
          </w:rPr>
          <w:t>2.2.10.</w:t>
        </w:r>
        <w:r w:rsidR="008D5E92">
          <w:rPr>
            <w:rFonts w:asciiTheme="minorHAnsi" w:eastAsiaTheme="minorEastAsia" w:hAnsiTheme="minorHAnsi"/>
            <w:noProof/>
            <w:sz w:val="22"/>
            <w:lang w:eastAsia="es-ES"/>
          </w:rPr>
          <w:tab/>
        </w:r>
        <w:r w:rsidR="008D5E92" w:rsidRPr="000C2B3D">
          <w:rPr>
            <w:rStyle w:val="Hipervnculo"/>
            <w:noProof/>
          </w:rPr>
          <w:t>Astah</w:t>
        </w:r>
        <w:r w:rsidR="008D5E92">
          <w:rPr>
            <w:noProof/>
            <w:webHidden/>
          </w:rPr>
          <w:tab/>
        </w:r>
        <w:r w:rsidR="008D5E92">
          <w:rPr>
            <w:noProof/>
            <w:webHidden/>
          </w:rPr>
          <w:fldChar w:fldCharType="begin"/>
        </w:r>
        <w:r w:rsidR="008D5E92">
          <w:rPr>
            <w:noProof/>
            <w:webHidden/>
          </w:rPr>
          <w:instrText xml:space="preserve"> PAGEREF _Toc442284381 \h </w:instrText>
        </w:r>
        <w:r w:rsidR="008D5E92">
          <w:rPr>
            <w:noProof/>
            <w:webHidden/>
          </w:rPr>
        </w:r>
        <w:r w:rsidR="008D5E92">
          <w:rPr>
            <w:noProof/>
            <w:webHidden/>
          </w:rPr>
          <w:fldChar w:fldCharType="separate"/>
        </w:r>
        <w:r w:rsidR="008D5E92">
          <w:rPr>
            <w:noProof/>
            <w:webHidden/>
          </w:rPr>
          <w:t>23</w:t>
        </w:r>
        <w:r w:rsidR="008D5E92">
          <w:rPr>
            <w:noProof/>
            <w:webHidden/>
          </w:rPr>
          <w:fldChar w:fldCharType="end"/>
        </w:r>
      </w:hyperlink>
    </w:p>
    <w:p w14:paraId="171FEE32" w14:textId="77777777" w:rsidR="008D5E92" w:rsidRDefault="005F066E">
      <w:pPr>
        <w:pStyle w:val="TDC4"/>
        <w:tabs>
          <w:tab w:val="left" w:pos="1540"/>
          <w:tab w:val="right" w:leader="dot" w:pos="6539"/>
        </w:tabs>
        <w:rPr>
          <w:rFonts w:asciiTheme="minorHAnsi" w:eastAsiaTheme="minorEastAsia" w:hAnsiTheme="minorHAnsi"/>
          <w:noProof/>
          <w:sz w:val="22"/>
          <w:lang w:eastAsia="es-ES"/>
        </w:rPr>
      </w:pPr>
      <w:hyperlink w:anchor="_Toc442284382" w:history="1">
        <w:r w:rsidR="008D5E92" w:rsidRPr="000C2B3D">
          <w:rPr>
            <w:rStyle w:val="Hipervnculo"/>
            <w:noProof/>
          </w:rPr>
          <w:t>2.2.11.</w:t>
        </w:r>
        <w:r w:rsidR="008D5E92">
          <w:rPr>
            <w:rFonts w:asciiTheme="minorHAnsi" w:eastAsiaTheme="minorEastAsia" w:hAnsiTheme="minorHAnsi"/>
            <w:noProof/>
            <w:sz w:val="22"/>
            <w:lang w:eastAsia="es-ES"/>
          </w:rPr>
          <w:tab/>
        </w:r>
        <w:r w:rsidR="008D5E92" w:rsidRPr="000C2B3D">
          <w:rPr>
            <w:rStyle w:val="Hipervnculo"/>
            <w:noProof/>
          </w:rPr>
          <w:t>PoEdit</w:t>
        </w:r>
        <w:r w:rsidR="008D5E92">
          <w:rPr>
            <w:noProof/>
            <w:webHidden/>
          </w:rPr>
          <w:tab/>
        </w:r>
        <w:r w:rsidR="008D5E92">
          <w:rPr>
            <w:noProof/>
            <w:webHidden/>
          </w:rPr>
          <w:fldChar w:fldCharType="begin"/>
        </w:r>
        <w:r w:rsidR="008D5E92">
          <w:rPr>
            <w:noProof/>
            <w:webHidden/>
          </w:rPr>
          <w:instrText xml:space="preserve"> PAGEREF _Toc442284382 \h </w:instrText>
        </w:r>
        <w:r w:rsidR="008D5E92">
          <w:rPr>
            <w:noProof/>
            <w:webHidden/>
          </w:rPr>
        </w:r>
        <w:r w:rsidR="008D5E92">
          <w:rPr>
            <w:noProof/>
            <w:webHidden/>
          </w:rPr>
          <w:fldChar w:fldCharType="separate"/>
        </w:r>
        <w:r w:rsidR="008D5E92">
          <w:rPr>
            <w:noProof/>
            <w:webHidden/>
          </w:rPr>
          <w:t>24</w:t>
        </w:r>
        <w:r w:rsidR="008D5E92">
          <w:rPr>
            <w:noProof/>
            <w:webHidden/>
          </w:rPr>
          <w:fldChar w:fldCharType="end"/>
        </w:r>
      </w:hyperlink>
    </w:p>
    <w:p w14:paraId="3F01B833" w14:textId="77777777" w:rsidR="008D5E92" w:rsidRDefault="005F066E">
      <w:pPr>
        <w:pStyle w:val="TDC4"/>
        <w:tabs>
          <w:tab w:val="left" w:pos="1540"/>
          <w:tab w:val="right" w:leader="dot" w:pos="6539"/>
        </w:tabs>
        <w:rPr>
          <w:rFonts w:asciiTheme="minorHAnsi" w:eastAsiaTheme="minorEastAsia" w:hAnsiTheme="minorHAnsi"/>
          <w:noProof/>
          <w:sz w:val="22"/>
          <w:lang w:eastAsia="es-ES"/>
        </w:rPr>
      </w:pPr>
      <w:hyperlink w:anchor="_Toc442284383" w:history="1">
        <w:r w:rsidR="008D5E92" w:rsidRPr="000C2B3D">
          <w:rPr>
            <w:rStyle w:val="Hipervnculo"/>
            <w:noProof/>
          </w:rPr>
          <w:t>2.2.12.</w:t>
        </w:r>
        <w:r w:rsidR="008D5E92">
          <w:rPr>
            <w:rFonts w:asciiTheme="minorHAnsi" w:eastAsiaTheme="minorEastAsia" w:hAnsiTheme="minorHAnsi"/>
            <w:noProof/>
            <w:sz w:val="22"/>
            <w:lang w:eastAsia="es-ES"/>
          </w:rPr>
          <w:tab/>
        </w:r>
        <w:r w:rsidR="008D5E92" w:rsidRPr="000C2B3D">
          <w:rPr>
            <w:rStyle w:val="Hipervnculo"/>
            <w:noProof/>
          </w:rPr>
          <w:t>PHPUnit</w:t>
        </w:r>
        <w:r w:rsidR="008D5E92">
          <w:rPr>
            <w:noProof/>
            <w:webHidden/>
          </w:rPr>
          <w:tab/>
        </w:r>
        <w:r w:rsidR="008D5E92">
          <w:rPr>
            <w:noProof/>
            <w:webHidden/>
          </w:rPr>
          <w:fldChar w:fldCharType="begin"/>
        </w:r>
        <w:r w:rsidR="008D5E92">
          <w:rPr>
            <w:noProof/>
            <w:webHidden/>
          </w:rPr>
          <w:instrText xml:space="preserve"> PAGEREF _Toc442284383 \h </w:instrText>
        </w:r>
        <w:r w:rsidR="008D5E92">
          <w:rPr>
            <w:noProof/>
            <w:webHidden/>
          </w:rPr>
        </w:r>
        <w:r w:rsidR="008D5E92">
          <w:rPr>
            <w:noProof/>
            <w:webHidden/>
          </w:rPr>
          <w:fldChar w:fldCharType="separate"/>
        </w:r>
        <w:r w:rsidR="008D5E92">
          <w:rPr>
            <w:noProof/>
            <w:webHidden/>
          </w:rPr>
          <w:t>24</w:t>
        </w:r>
        <w:r w:rsidR="008D5E92">
          <w:rPr>
            <w:noProof/>
            <w:webHidden/>
          </w:rPr>
          <w:fldChar w:fldCharType="end"/>
        </w:r>
      </w:hyperlink>
    </w:p>
    <w:p w14:paraId="400453AB" w14:textId="77777777" w:rsidR="008D5E92" w:rsidRDefault="005F066E">
      <w:pPr>
        <w:pStyle w:val="TDC4"/>
        <w:tabs>
          <w:tab w:val="left" w:pos="1540"/>
          <w:tab w:val="right" w:leader="dot" w:pos="6539"/>
        </w:tabs>
        <w:rPr>
          <w:rFonts w:asciiTheme="minorHAnsi" w:eastAsiaTheme="minorEastAsia" w:hAnsiTheme="minorHAnsi"/>
          <w:noProof/>
          <w:sz w:val="22"/>
          <w:lang w:eastAsia="es-ES"/>
        </w:rPr>
      </w:pPr>
      <w:hyperlink w:anchor="_Toc442284384" w:history="1">
        <w:r w:rsidR="008D5E92" w:rsidRPr="000C2B3D">
          <w:rPr>
            <w:rStyle w:val="Hipervnculo"/>
            <w:noProof/>
          </w:rPr>
          <w:t>2.2.13.</w:t>
        </w:r>
        <w:r w:rsidR="008D5E92">
          <w:rPr>
            <w:rFonts w:asciiTheme="minorHAnsi" w:eastAsiaTheme="minorEastAsia" w:hAnsiTheme="minorHAnsi"/>
            <w:noProof/>
            <w:sz w:val="22"/>
            <w:lang w:eastAsia="es-ES"/>
          </w:rPr>
          <w:tab/>
        </w:r>
        <w:r w:rsidR="008D5E92" w:rsidRPr="000C2B3D">
          <w:rPr>
            <w:rStyle w:val="Hipervnculo"/>
            <w:noProof/>
          </w:rPr>
          <w:t>FileSync</w:t>
        </w:r>
        <w:r w:rsidR="008D5E92">
          <w:rPr>
            <w:noProof/>
            <w:webHidden/>
          </w:rPr>
          <w:tab/>
        </w:r>
        <w:r w:rsidR="008D5E92">
          <w:rPr>
            <w:noProof/>
            <w:webHidden/>
          </w:rPr>
          <w:fldChar w:fldCharType="begin"/>
        </w:r>
        <w:r w:rsidR="008D5E92">
          <w:rPr>
            <w:noProof/>
            <w:webHidden/>
          </w:rPr>
          <w:instrText xml:space="preserve"> PAGEREF _Toc442284384 \h </w:instrText>
        </w:r>
        <w:r w:rsidR="008D5E92">
          <w:rPr>
            <w:noProof/>
            <w:webHidden/>
          </w:rPr>
        </w:r>
        <w:r w:rsidR="008D5E92">
          <w:rPr>
            <w:noProof/>
            <w:webHidden/>
          </w:rPr>
          <w:fldChar w:fldCharType="separate"/>
        </w:r>
        <w:r w:rsidR="008D5E92">
          <w:rPr>
            <w:noProof/>
            <w:webHidden/>
          </w:rPr>
          <w:t>24</w:t>
        </w:r>
        <w:r w:rsidR="008D5E92">
          <w:rPr>
            <w:noProof/>
            <w:webHidden/>
          </w:rPr>
          <w:fldChar w:fldCharType="end"/>
        </w:r>
      </w:hyperlink>
    </w:p>
    <w:p w14:paraId="010AAA7B" w14:textId="77777777" w:rsidR="008D5E92" w:rsidRDefault="005F066E">
      <w:pPr>
        <w:pStyle w:val="TDC1"/>
        <w:tabs>
          <w:tab w:val="left" w:pos="480"/>
          <w:tab w:val="right" w:leader="dot" w:pos="6539"/>
        </w:tabs>
        <w:rPr>
          <w:rFonts w:asciiTheme="minorHAnsi" w:eastAsiaTheme="minorEastAsia" w:hAnsiTheme="minorHAnsi"/>
          <w:noProof/>
          <w:sz w:val="22"/>
          <w:lang w:eastAsia="es-ES"/>
        </w:rPr>
      </w:pPr>
      <w:hyperlink w:anchor="_Toc442284385" w:history="1">
        <w:r w:rsidR="008D5E92" w:rsidRPr="000C2B3D">
          <w:rPr>
            <w:rStyle w:val="Hipervnculo"/>
            <w:noProof/>
          </w:rPr>
          <w:t>V -</w:t>
        </w:r>
        <w:r w:rsidR="008D5E92">
          <w:rPr>
            <w:rFonts w:asciiTheme="minorHAnsi" w:eastAsiaTheme="minorEastAsia" w:hAnsiTheme="minorHAnsi"/>
            <w:noProof/>
            <w:sz w:val="22"/>
            <w:lang w:eastAsia="es-ES"/>
          </w:rPr>
          <w:tab/>
        </w:r>
        <w:r w:rsidR="008D5E92" w:rsidRPr="000C2B3D">
          <w:rPr>
            <w:rStyle w:val="Hipervnculo"/>
            <w:noProof/>
          </w:rPr>
          <w:t>Trabajos relacionados</w:t>
        </w:r>
        <w:r w:rsidR="008D5E92">
          <w:rPr>
            <w:noProof/>
            <w:webHidden/>
          </w:rPr>
          <w:tab/>
        </w:r>
        <w:r w:rsidR="008D5E92">
          <w:rPr>
            <w:noProof/>
            <w:webHidden/>
          </w:rPr>
          <w:fldChar w:fldCharType="begin"/>
        </w:r>
        <w:r w:rsidR="008D5E92">
          <w:rPr>
            <w:noProof/>
            <w:webHidden/>
          </w:rPr>
          <w:instrText xml:space="preserve"> PAGEREF _Toc442284385 \h </w:instrText>
        </w:r>
        <w:r w:rsidR="008D5E92">
          <w:rPr>
            <w:noProof/>
            <w:webHidden/>
          </w:rPr>
        </w:r>
        <w:r w:rsidR="008D5E92">
          <w:rPr>
            <w:noProof/>
            <w:webHidden/>
          </w:rPr>
          <w:fldChar w:fldCharType="separate"/>
        </w:r>
        <w:r w:rsidR="008D5E92">
          <w:rPr>
            <w:noProof/>
            <w:webHidden/>
          </w:rPr>
          <w:t>26</w:t>
        </w:r>
        <w:r w:rsidR="008D5E92">
          <w:rPr>
            <w:noProof/>
            <w:webHidden/>
          </w:rPr>
          <w:fldChar w:fldCharType="end"/>
        </w:r>
      </w:hyperlink>
    </w:p>
    <w:p w14:paraId="113ADE9E" w14:textId="77777777" w:rsidR="008D5E92" w:rsidRDefault="005F066E" w:rsidP="008D5E92">
      <w:pPr>
        <w:pStyle w:val="TDC2"/>
        <w:rPr>
          <w:rFonts w:asciiTheme="minorHAnsi" w:eastAsiaTheme="minorEastAsia" w:hAnsiTheme="minorHAnsi"/>
          <w:noProof/>
          <w:sz w:val="22"/>
          <w:lang w:eastAsia="es-ES"/>
        </w:rPr>
      </w:pPr>
      <w:hyperlink w:anchor="_Toc442284386"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UBUVirtual</w:t>
        </w:r>
        <w:r w:rsidR="008D5E92">
          <w:rPr>
            <w:noProof/>
            <w:webHidden/>
          </w:rPr>
          <w:tab/>
        </w:r>
        <w:r w:rsidR="008D5E92">
          <w:rPr>
            <w:noProof/>
            <w:webHidden/>
          </w:rPr>
          <w:fldChar w:fldCharType="begin"/>
        </w:r>
        <w:r w:rsidR="008D5E92">
          <w:rPr>
            <w:noProof/>
            <w:webHidden/>
          </w:rPr>
          <w:instrText xml:space="preserve"> PAGEREF _Toc442284386 \h </w:instrText>
        </w:r>
        <w:r w:rsidR="008D5E92">
          <w:rPr>
            <w:noProof/>
            <w:webHidden/>
          </w:rPr>
        </w:r>
        <w:r w:rsidR="008D5E92">
          <w:rPr>
            <w:noProof/>
            <w:webHidden/>
          </w:rPr>
          <w:fldChar w:fldCharType="separate"/>
        </w:r>
        <w:r w:rsidR="008D5E92">
          <w:rPr>
            <w:noProof/>
            <w:webHidden/>
          </w:rPr>
          <w:t>26</w:t>
        </w:r>
        <w:r w:rsidR="008D5E92">
          <w:rPr>
            <w:noProof/>
            <w:webHidden/>
          </w:rPr>
          <w:fldChar w:fldCharType="end"/>
        </w:r>
      </w:hyperlink>
    </w:p>
    <w:p w14:paraId="1A7B1424" w14:textId="77777777" w:rsidR="008D5E92" w:rsidRDefault="005F066E">
      <w:pPr>
        <w:pStyle w:val="TDC3"/>
        <w:tabs>
          <w:tab w:val="left" w:pos="1100"/>
          <w:tab w:val="right" w:leader="dot" w:pos="6539"/>
        </w:tabs>
        <w:rPr>
          <w:rFonts w:asciiTheme="minorHAnsi" w:eastAsiaTheme="minorEastAsia" w:hAnsiTheme="minorHAnsi"/>
          <w:noProof/>
          <w:sz w:val="22"/>
          <w:lang w:eastAsia="es-ES"/>
        </w:rPr>
      </w:pPr>
      <w:hyperlink w:anchor="_Toc442284387" w:history="1">
        <w:r w:rsidR="008D5E92" w:rsidRPr="000C2B3D">
          <w:rPr>
            <w:rStyle w:val="Hipervnculo"/>
            <w:noProof/>
          </w:rPr>
          <w:t>1.1.</w:t>
        </w:r>
        <w:r w:rsidR="008D5E92">
          <w:rPr>
            <w:rFonts w:asciiTheme="minorHAnsi" w:eastAsiaTheme="minorEastAsia" w:hAnsiTheme="minorHAnsi"/>
            <w:noProof/>
            <w:sz w:val="22"/>
            <w:lang w:eastAsia="es-ES"/>
          </w:rPr>
          <w:tab/>
        </w:r>
        <w:r w:rsidR="008D5E92" w:rsidRPr="000C2B3D">
          <w:rPr>
            <w:rStyle w:val="Hipervnculo"/>
            <w:noProof/>
          </w:rPr>
          <w:t>Similitudes con nuestra aplicación web</w:t>
        </w:r>
        <w:r w:rsidR="008D5E92">
          <w:rPr>
            <w:noProof/>
            <w:webHidden/>
          </w:rPr>
          <w:tab/>
        </w:r>
        <w:r w:rsidR="008D5E92">
          <w:rPr>
            <w:noProof/>
            <w:webHidden/>
          </w:rPr>
          <w:fldChar w:fldCharType="begin"/>
        </w:r>
        <w:r w:rsidR="008D5E92">
          <w:rPr>
            <w:noProof/>
            <w:webHidden/>
          </w:rPr>
          <w:instrText xml:space="preserve"> PAGEREF _Toc442284387 \h </w:instrText>
        </w:r>
        <w:r w:rsidR="008D5E92">
          <w:rPr>
            <w:noProof/>
            <w:webHidden/>
          </w:rPr>
        </w:r>
        <w:r w:rsidR="008D5E92">
          <w:rPr>
            <w:noProof/>
            <w:webHidden/>
          </w:rPr>
          <w:fldChar w:fldCharType="separate"/>
        </w:r>
        <w:r w:rsidR="008D5E92">
          <w:rPr>
            <w:noProof/>
            <w:webHidden/>
          </w:rPr>
          <w:t>26</w:t>
        </w:r>
        <w:r w:rsidR="008D5E92">
          <w:rPr>
            <w:noProof/>
            <w:webHidden/>
          </w:rPr>
          <w:fldChar w:fldCharType="end"/>
        </w:r>
      </w:hyperlink>
    </w:p>
    <w:p w14:paraId="7EC065A7" w14:textId="77777777" w:rsidR="008D5E92" w:rsidRDefault="005F066E" w:rsidP="008D5E92">
      <w:pPr>
        <w:pStyle w:val="TDC2"/>
        <w:rPr>
          <w:rFonts w:asciiTheme="minorHAnsi" w:eastAsiaTheme="minorEastAsia" w:hAnsiTheme="minorHAnsi"/>
          <w:noProof/>
          <w:sz w:val="22"/>
          <w:lang w:eastAsia="es-ES"/>
        </w:rPr>
      </w:pPr>
      <w:hyperlink w:anchor="_Toc442284388"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SonarQube</w:t>
        </w:r>
        <w:r w:rsidR="008D5E92">
          <w:rPr>
            <w:noProof/>
            <w:webHidden/>
          </w:rPr>
          <w:tab/>
        </w:r>
        <w:r w:rsidR="008D5E92">
          <w:rPr>
            <w:noProof/>
            <w:webHidden/>
          </w:rPr>
          <w:fldChar w:fldCharType="begin"/>
        </w:r>
        <w:r w:rsidR="008D5E92">
          <w:rPr>
            <w:noProof/>
            <w:webHidden/>
          </w:rPr>
          <w:instrText xml:space="preserve"> PAGEREF _Toc442284388 \h </w:instrText>
        </w:r>
        <w:r w:rsidR="008D5E92">
          <w:rPr>
            <w:noProof/>
            <w:webHidden/>
          </w:rPr>
        </w:r>
        <w:r w:rsidR="008D5E92">
          <w:rPr>
            <w:noProof/>
            <w:webHidden/>
          </w:rPr>
          <w:fldChar w:fldCharType="separate"/>
        </w:r>
        <w:r w:rsidR="008D5E92">
          <w:rPr>
            <w:noProof/>
            <w:webHidden/>
          </w:rPr>
          <w:t>28</w:t>
        </w:r>
        <w:r w:rsidR="008D5E92">
          <w:rPr>
            <w:noProof/>
            <w:webHidden/>
          </w:rPr>
          <w:fldChar w:fldCharType="end"/>
        </w:r>
      </w:hyperlink>
    </w:p>
    <w:p w14:paraId="3608C58C" w14:textId="77777777" w:rsidR="008D5E92" w:rsidRDefault="005F066E">
      <w:pPr>
        <w:pStyle w:val="TDC3"/>
        <w:tabs>
          <w:tab w:val="left" w:pos="1100"/>
          <w:tab w:val="right" w:leader="dot" w:pos="6539"/>
        </w:tabs>
        <w:rPr>
          <w:rFonts w:asciiTheme="minorHAnsi" w:eastAsiaTheme="minorEastAsia" w:hAnsiTheme="minorHAnsi"/>
          <w:noProof/>
          <w:sz w:val="22"/>
          <w:lang w:eastAsia="es-ES"/>
        </w:rPr>
      </w:pPr>
      <w:hyperlink w:anchor="_Toc442284389" w:history="1">
        <w:r w:rsidR="008D5E92" w:rsidRPr="000C2B3D">
          <w:rPr>
            <w:rStyle w:val="Hipervnculo"/>
            <w:noProof/>
          </w:rPr>
          <w:t>2.1.</w:t>
        </w:r>
        <w:r w:rsidR="008D5E92">
          <w:rPr>
            <w:rFonts w:asciiTheme="minorHAnsi" w:eastAsiaTheme="minorEastAsia" w:hAnsiTheme="minorHAnsi"/>
            <w:noProof/>
            <w:sz w:val="22"/>
            <w:lang w:eastAsia="es-ES"/>
          </w:rPr>
          <w:tab/>
        </w:r>
        <w:r w:rsidR="008D5E92" w:rsidRPr="000C2B3D">
          <w:rPr>
            <w:rStyle w:val="Hipervnculo"/>
            <w:noProof/>
          </w:rPr>
          <w:t>Similitudes con nuestra aplicación web</w:t>
        </w:r>
        <w:r w:rsidR="008D5E92">
          <w:rPr>
            <w:noProof/>
            <w:webHidden/>
          </w:rPr>
          <w:tab/>
        </w:r>
        <w:r w:rsidR="008D5E92">
          <w:rPr>
            <w:noProof/>
            <w:webHidden/>
          </w:rPr>
          <w:fldChar w:fldCharType="begin"/>
        </w:r>
        <w:r w:rsidR="008D5E92">
          <w:rPr>
            <w:noProof/>
            <w:webHidden/>
          </w:rPr>
          <w:instrText xml:space="preserve"> PAGEREF _Toc442284389 \h </w:instrText>
        </w:r>
        <w:r w:rsidR="008D5E92">
          <w:rPr>
            <w:noProof/>
            <w:webHidden/>
          </w:rPr>
        </w:r>
        <w:r w:rsidR="008D5E92">
          <w:rPr>
            <w:noProof/>
            <w:webHidden/>
          </w:rPr>
          <w:fldChar w:fldCharType="separate"/>
        </w:r>
        <w:r w:rsidR="008D5E92">
          <w:rPr>
            <w:noProof/>
            <w:webHidden/>
          </w:rPr>
          <w:t>29</w:t>
        </w:r>
        <w:r w:rsidR="008D5E92">
          <w:rPr>
            <w:noProof/>
            <w:webHidden/>
          </w:rPr>
          <w:fldChar w:fldCharType="end"/>
        </w:r>
      </w:hyperlink>
    </w:p>
    <w:p w14:paraId="098F501F" w14:textId="77777777" w:rsidR="008D5E92" w:rsidRDefault="005F066E" w:rsidP="008D5E92">
      <w:pPr>
        <w:pStyle w:val="TDC2"/>
        <w:rPr>
          <w:rFonts w:asciiTheme="minorHAnsi" w:eastAsiaTheme="minorEastAsia" w:hAnsiTheme="minorHAnsi"/>
          <w:noProof/>
          <w:sz w:val="22"/>
          <w:lang w:eastAsia="es-ES"/>
        </w:rPr>
      </w:pPr>
      <w:hyperlink w:anchor="_Toc442284390" w:history="1">
        <w:r w:rsidR="008D5E92" w:rsidRPr="000C2B3D">
          <w:rPr>
            <w:rStyle w:val="Hipervnculo"/>
            <w:noProof/>
          </w:rPr>
          <w:t>3.</w:t>
        </w:r>
        <w:r w:rsidR="008D5E92">
          <w:rPr>
            <w:rFonts w:asciiTheme="minorHAnsi" w:eastAsiaTheme="minorEastAsia" w:hAnsiTheme="minorHAnsi"/>
            <w:noProof/>
            <w:sz w:val="22"/>
            <w:lang w:eastAsia="es-ES"/>
          </w:rPr>
          <w:tab/>
        </w:r>
        <w:r w:rsidR="008D5E92" w:rsidRPr="000C2B3D">
          <w:rPr>
            <w:rStyle w:val="Hipervnculo"/>
            <w:noProof/>
          </w:rPr>
          <w:t>Laboratorio Virtual de Programación para Moodle (VPL)</w:t>
        </w:r>
        <w:r w:rsidR="008D5E92">
          <w:rPr>
            <w:noProof/>
            <w:webHidden/>
          </w:rPr>
          <w:tab/>
        </w:r>
        <w:r w:rsidR="008D5E92">
          <w:rPr>
            <w:noProof/>
            <w:webHidden/>
          </w:rPr>
          <w:fldChar w:fldCharType="begin"/>
        </w:r>
        <w:r w:rsidR="008D5E92">
          <w:rPr>
            <w:noProof/>
            <w:webHidden/>
          </w:rPr>
          <w:instrText xml:space="preserve"> PAGEREF _Toc442284390 \h </w:instrText>
        </w:r>
        <w:r w:rsidR="008D5E92">
          <w:rPr>
            <w:noProof/>
            <w:webHidden/>
          </w:rPr>
        </w:r>
        <w:r w:rsidR="008D5E92">
          <w:rPr>
            <w:noProof/>
            <w:webHidden/>
          </w:rPr>
          <w:fldChar w:fldCharType="separate"/>
        </w:r>
        <w:r w:rsidR="008D5E92">
          <w:rPr>
            <w:noProof/>
            <w:webHidden/>
          </w:rPr>
          <w:t>29</w:t>
        </w:r>
        <w:r w:rsidR="008D5E92">
          <w:rPr>
            <w:noProof/>
            <w:webHidden/>
          </w:rPr>
          <w:fldChar w:fldCharType="end"/>
        </w:r>
      </w:hyperlink>
    </w:p>
    <w:p w14:paraId="5A017AF2" w14:textId="77777777" w:rsidR="008D5E92" w:rsidRDefault="005F066E">
      <w:pPr>
        <w:pStyle w:val="TDC3"/>
        <w:tabs>
          <w:tab w:val="left" w:pos="1100"/>
          <w:tab w:val="right" w:leader="dot" w:pos="6539"/>
        </w:tabs>
        <w:rPr>
          <w:rFonts w:asciiTheme="minorHAnsi" w:eastAsiaTheme="minorEastAsia" w:hAnsiTheme="minorHAnsi"/>
          <w:noProof/>
          <w:sz w:val="22"/>
          <w:lang w:eastAsia="es-ES"/>
        </w:rPr>
      </w:pPr>
      <w:hyperlink w:anchor="_Toc442284391" w:history="1">
        <w:r w:rsidR="008D5E92" w:rsidRPr="000C2B3D">
          <w:rPr>
            <w:rStyle w:val="Hipervnculo"/>
            <w:noProof/>
          </w:rPr>
          <w:t>3.1.</w:t>
        </w:r>
        <w:r w:rsidR="008D5E92">
          <w:rPr>
            <w:rFonts w:asciiTheme="minorHAnsi" w:eastAsiaTheme="minorEastAsia" w:hAnsiTheme="minorHAnsi"/>
            <w:noProof/>
            <w:sz w:val="22"/>
            <w:lang w:eastAsia="es-ES"/>
          </w:rPr>
          <w:tab/>
        </w:r>
        <w:r w:rsidR="008D5E92" w:rsidRPr="000C2B3D">
          <w:rPr>
            <w:rStyle w:val="Hipervnculo"/>
            <w:noProof/>
          </w:rPr>
          <w:t>Similitudes con nuestra aplicación web</w:t>
        </w:r>
        <w:r w:rsidR="008D5E92">
          <w:rPr>
            <w:noProof/>
            <w:webHidden/>
          </w:rPr>
          <w:tab/>
        </w:r>
        <w:r w:rsidR="008D5E92">
          <w:rPr>
            <w:noProof/>
            <w:webHidden/>
          </w:rPr>
          <w:fldChar w:fldCharType="begin"/>
        </w:r>
        <w:r w:rsidR="008D5E92">
          <w:rPr>
            <w:noProof/>
            <w:webHidden/>
          </w:rPr>
          <w:instrText xml:space="preserve"> PAGEREF _Toc442284391 \h </w:instrText>
        </w:r>
        <w:r w:rsidR="008D5E92">
          <w:rPr>
            <w:noProof/>
            <w:webHidden/>
          </w:rPr>
        </w:r>
        <w:r w:rsidR="008D5E92">
          <w:rPr>
            <w:noProof/>
            <w:webHidden/>
          </w:rPr>
          <w:fldChar w:fldCharType="separate"/>
        </w:r>
        <w:r w:rsidR="008D5E92">
          <w:rPr>
            <w:noProof/>
            <w:webHidden/>
          </w:rPr>
          <w:t>30</w:t>
        </w:r>
        <w:r w:rsidR="008D5E92">
          <w:rPr>
            <w:noProof/>
            <w:webHidden/>
          </w:rPr>
          <w:fldChar w:fldCharType="end"/>
        </w:r>
      </w:hyperlink>
    </w:p>
    <w:p w14:paraId="05D66CE9" w14:textId="77777777" w:rsidR="008D5E92" w:rsidRDefault="005F066E" w:rsidP="008D5E92">
      <w:pPr>
        <w:pStyle w:val="TDC2"/>
        <w:rPr>
          <w:rFonts w:asciiTheme="minorHAnsi" w:eastAsiaTheme="minorEastAsia" w:hAnsiTheme="minorHAnsi"/>
          <w:noProof/>
          <w:sz w:val="22"/>
          <w:lang w:eastAsia="es-ES"/>
        </w:rPr>
      </w:pPr>
      <w:hyperlink w:anchor="_Toc442284392" w:history="1">
        <w:r w:rsidR="008D5E92" w:rsidRPr="000C2B3D">
          <w:rPr>
            <w:rStyle w:val="Hipervnculo"/>
            <w:noProof/>
          </w:rPr>
          <w:t>4.</w:t>
        </w:r>
        <w:r w:rsidR="008D5E92">
          <w:rPr>
            <w:rFonts w:asciiTheme="minorHAnsi" w:eastAsiaTheme="minorEastAsia" w:hAnsiTheme="minorHAnsi"/>
            <w:noProof/>
            <w:sz w:val="22"/>
            <w:lang w:eastAsia="es-ES"/>
          </w:rPr>
          <w:tab/>
        </w:r>
        <w:r w:rsidR="008D5E92" w:rsidRPr="000C2B3D">
          <w:rPr>
            <w:rStyle w:val="Hipervnculo"/>
            <w:noProof/>
          </w:rPr>
          <w:t>Autocorrección de Prácticas en Java para Moodle v2.0</w:t>
        </w:r>
        <w:r w:rsidR="008D5E92">
          <w:rPr>
            <w:noProof/>
            <w:webHidden/>
          </w:rPr>
          <w:tab/>
        </w:r>
        <w:r w:rsidR="008D5E92">
          <w:rPr>
            <w:noProof/>
            <w:webHidden/>
          </w:rPr>
          <w:fldChar w:fldCharType="begin"/>
        </w:r>
        <w:r w:rsidR="008D5E92">
          <w:rPr>
            <w:noProof/>
            <w:webHidden/>
          </w:rPr>
          <w:instrText xml:space="preserve"> PAGEREF _Toc442284392 \h </w:instrText>
        </w:r>
        <w:r w:rsidR="008D5E92">
          <w:rPr>
            <w:noProof/>
            <w:webHidden/>
          </w:rPr>
        </w:r>
        <w:r w:rsidR="008D5E92">
          <w:rPr>
            <w:noProof/>
            <w:webHidden/>
          </w:rPr>
          <w:fldChar w:fldCharType="separate"/>
        </w:r>
        <w:r w:rsidR="008D5E92">
          <w:rPr>
            <w:noProof/>
            <w:webHidden/>
          </w:rPr>
          <w:t>33</w:t>
        </w:r>
        <w:r w:rsidR="008D5E92">
          <w:rPr>
            <w:noProof/>
            <w:webHidden/>
          </w:rPr>
          <w:fldChar w:fldCharType="end"/>
        </w:r>
      </w:hyperlink>
    </w:p>
    <w:p w14:paraId="0E1CD5B4" w14:textId="77777777" w:rsidR="008D5E92" w:rsidRDefault="005F066E">
      <w:pPr>
        <w:pStyle w:val="TDC3"/>
        <w:tabs>
          <w:tab w:val="left" w:pos="1100"/>
          <w:tab w:val="right" w:leader="dot" w:pos="6539"/>
        </w:tabs>
        <w:rPr>
          <w:rFonts w:asciiTheme="minorHAnsi" w:eastAsiaTheme="minorEastAsia" w:hAnsiTheme="minorHAnsi"/>
          <w:noProof/>
          <w:sz w:val="22"/>
          <w:lang w:eastAsia="es-ES"/>
        </w:rPr>
      </w:pPr>
      <w:hyperlink w:anchor="_Toc442284393" w:history="1">
        <w:r w:rsidR="008D5E92" w:rsidRPr="000C2B3D">
          <w:rPr>
            <w:rStyle w:val="Hipervnculo"/>
            <w:noProof/>
          </w:rPr>
          <w:t>4.1.</w:t>
        </w:r>
        <w:r w:rsidR="008D5E92">
          <w:rPr>
            <w:rFonts w:asciiTheme="minorHAnsi" w:eastAsiaTheme="minorEastAsia" w:hAnsiTheme="minorHAnsi"/>
            <w:noProof/>
            <w:sz w:val="22"/>
            <w:lang w:eastAsia="es-ES"/>
          </w:rPr>
          <w:tab/>
        </w:r>
        <w:r w:rsidR="008D5E92" w:rsidRPr="000C2B3D">
          <w:rPr>
            <w:rStyle w:val="Hipervnculo"/>
            <w:noProof/>
          </w:rPr>
          <w:t>Similitudes con nuestra aplicación web</w:t>
        </w:r>
        <w:r w:rsidR="008D5E92">
          <w:rPr>
            <w:noProof/>
            <w:webHidden/>
          </w:rPr>
          <w:tab/>
        </w:r>
        <w:r w:rsidR="008D5E92">
          <w:rPr>
            <w:noProof/>
            <w:webHidden/>
          </w:rPr>
          <w:fldChar w:fldCharType="begin"/>
        </w:r>
        <w:r w:rsidR="008D5E92">
          <w:rPr>
            <w:noProof/>
            <w:webHidden/>
          </w:rPr>
          <w:instrText xml:space="preserve"> PAGEREF _Toc442284393 \h </w:instrText>
        </w:r>
        <w:r w:rsidR="008D5E92">
          <w:rPr>
            <w:noProof/>
            <w:webHidden/>
          </w:rPr>
        </w:r>
        <w:r w:rsidR="008D5E92">
          <w:rPr>
            <w:noProof/>
            <w:webHidden/>
          </w:rPr>
          <w:fldChar w:fldCharType="separate"/>
        </w:r>
        <w:r w:rsidR="008D5E92">
          <w:rPr>
            <w:noProof/>
            <w:webHidden/>
          </w:rPr>
          <w:t>33</w:t>
        </w:r>
        <w:r w:rsidR="008D5E92">
          <w:rPr>
            <w:noProof/>
            <w:webHidden/>
          </w:rPr>
          <w:fldChar w:fldCharType="end"/>
        </w:r>
      </w:hyperlink>
    </w:p>
    <w:p w14:paraId="033F1091" w14:textId="77777777" w:rsidR="008D5E92" w:rsidRDefault="005F066E">
      <w:pPr>
        <w:pStyle w:val="TDC1"/>
        <w:tabs>
          <w:tab w:val="left" w:pos="660"/>
          <w:tab w:val="right" w:leader="dot" w:pos="6539"/>
        </w:tabs>
        <w:rPr>
          <w:rFonts w:asciiTheme="minorHAnsi" w:eastAsiaTheme="minorEastAsia" w:hAnsiTheme="minorHAnsi"/>
          <w:noProof/>
          <w:sz w:val="22"/>
          <w:lang w:eastAsia="es-ES"/>
        </w:rPr>
      </w:pPr>
      <w:hyperlink w:anchor="_Toc442284394" w:history="1">
        <w:r w:rsidR="008D5E92" w:rsidRPr="000C2B3D">
          <w:rPr>
            <w:rStyle w:val="Hipervnculo"/>
            <w:noProof/>
          </w:rPr>
          <w:t>VI -</w:t>
        </w:r>
        <w:r w:rsidR="008D5E92">
          <w:rPr>
            <w:rFonts w:asciiTheme="minorHAnsi" w:eastAsiaTheme="minorEastAsia" w:hAnsiTheme="minorHAnsi"/>
            <w:noProof/>
            <w:sz w:val="22"/>
            <w:lang w:eastAsia="es-ES"/>
          </w:rPr>
          <w:tab/>
        </w:r>
        <w:r w:rsidR="008D5E92" w:rsidRPr="000C2B3D">
          <w:rPr>
            <w:rStyle w:val="Hipervnculo"/>
            <w:noProof/>
          </w:rPr>
          <w:t>Aspectos relevantes del desarrollo</w:t>
        </w:r>
        <w:r w:rsidR="008D5E92">
          <w:rPr>
            <w:noProof/>
            <w:webHidden/>
          </w:rPr>
          <w:tab/>
        </w:r>
        <w:r w:rsidR="008D5E92">
          <w:rPr>
            <w:noProof/>
            <w:webHidden/>
          </w:rPr>
          <w:fldChar w:fldCharType="begin"/>
        </w:r>
        <w:r w:rsidR="008D5E92">
          <w:rPr>
            <w:noProof/>
            <w:webHidden/>
          </w:rPr>
          <w:instrText xml:space="preserve"> PAGEREF _Toc442284394 \h </w:instrText>
        </w:r>
        <w:r w:rsidR="008D5E92">
          <w:rPr>
            <w:noProof/>
            <w:webHidden/>
          </w:rPr>
        </w:r>
        <w:r w:rsidR="008D5E92">
          <w:rPr>
            <w:noProof/>
            <w:webHidden/>
          </w:rPr>
          <w:fldChar w:fldCharType="separate"/>
        </w:r>
        <w:r w:rsidR="008D5E92">
          <w:rPr>
            <w:noProof/>
            <w:webHidden/>
          </w:rPr>
          <w:t>36</w:t>
        </w:r>
        <w:r w:rsidR="008D5E92">
          <w:rPr>
            <w:noProof/>
            <w:webHidden/>
          </w:rPr>
          <w:fldChar w:fldCharType="end"/>
        </w:r>
      </w:hyperlink>
    </w:p>
    <w:p w14:paraId="256B4AAB" w14:textId="77777777" w:rsidR="008D5E92" w:rsidRDefault="005F066E" w:rsidP="008D5E92">
      <w:pPr>
        <w:pStyle w:val="TDC2"/>
        <w:rPr>
          <w:rFonts w:asciiTheme="minorHAnsi" w:eastAsiaTheme="minorEastAsia" w:hAnsiTheme="minorHAnsi"/>
          <w:noProof/>
          <w:sz w:val="22"/>
          <w:lang w:eastAsia="es-ES"/>
        </w:rPr>
      </w:pPr>
      <w:hyperlink w:anchor="_Toc442284395"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Utilizar LTI y desarrollar una aplicación web</w:t>
        </w:r>
        <w:r w:rsidR="008D5E92">
          <w:rPr>
            <w:noProof/>
            <w:webHidden/>
          </w:rPr>
          <w:tab/>
        </w:r>
        <w:r w:rsidR="008D5E92">
          <w:rPr>
            <w:noProof/>
            <w:webHidden/>
          </w:rPr>
          <w:fldChar w:fldCharType="begin"/>
        </w:r>
        <w:r w:rsidR="008D5E92">
          <w:rPr>
            <w:noProof/>
            <w:webHidden/>
          </w:rPr>
          <w:instrText xml:space="preserve"> PAGEREF _Toc442284395 \h </w:instrText>
        </w:r>
        <w:r w:rsidR="008D5E92">
          <w:rPr>
            <w:noProof/>
            <w:webHidden/>
          </w:rPr>
        </w:r>
        <w:r w:rsidR="008D5E92">
          <w:rPr>
            <w:noProof/>
            <w:webHidden/>
          </w:rPr>
          <w:fldChar w:fldCharType="separate"/>
        </w:r>
        <w:r w:rsidR="008D5E92">
          <w:rPr>
            <w:noProof/>
            <w:webHidden/>
          </w:rPr>
          <w:t>36</w:t>
        </w:r>
        <w:r w:rsidR="008D5E92">
          <w:rPr>
            <w:noProof/>
            <w:webHidden/>
          </w:rPr>
          <w:fldChar w:fldCharType="end"/>
        </w:r>
      </w:hyperlink>
    </w:p>
    <w:p w14:paraId="201C3A3F" w14:textId="77777777" w:rsidR="008D5E92" w:rsidRDefault="005F066E" w:rsidP="008D5E92">
      <w:pPr>
        <w:pStyle w:val="TDC2"/>
        <w:rPr>
          <w:rFonts w:asciiTheme="minorHAnsi" w:eastAsiaTheme="minorEastAsia" w:hAnsiTheme="minorHAnsi"/>
          <w:noProof/>
          <w:sz w:val="22"/>
          <w:lang w:eastAsia="es-ES"/>
        </w:rPr>
      </w:pPr>
      <w:hyperlink w:anchor="_Toc442284396"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Seguridad de la aplicación</w:t>
        </w:r>
        <w:r w:rsidR="008D5E92">
          <w:rPr>
            <w:noProof/>
            <w:webHidden/>
          </w:rPr>
          <w:tab/>
        </w:r>
        <w:r w:rsidR="008D5E92">
          <w:rPr>
            <w:noProof/>
            <w:webHidden/>
          </w:rPr>
          <w:fldChar w:fldCharType="begin"/>
        </w:r>
        <w:r w:rsidR="008D5E92">
          <w:rPr>
            <w:noProof/>
            <w:webHidden/>
          </w:rPr>
          <w:instrText xml:space="preserve"> PAGEREF _Toc442284396 \h </w:instrText>
        </w:r>
        <w:r w:rsidR="008D5E92">
          <w:rPr>
            <w:noProof/>
            <w:webHidden/>
          </w:rPr>
        </w:r>
        <w:r w:rsidR="008D5E92">
          <w:rPr>
            <w:noProof/>
            <w:webHidden/>
          </w:rPr>
          <w:fldChar w:fldCharType="separate"/>
        </w:r>
        <w:r w:rsidR="008D5E92">
          <w:rPr>
            <w:noProof/>
            <w:webHidden/>
          </w:rPr>
          <w:t>36</w:t>
        </w:r>
        <w:r w:rsidR="008D5E92">
          <w:rPr>
            <w:noProof/>
            <w:webHidden/>
          </w:rPr>
          <w:fldChar w:fldCharType="end"/>
        </w:r>
      </w:hyperlink>
    </w:p>
    <w:p w14:paraId="75F34F3C" w14:textId="77777777" w:rsidR="008D5E92" w:rsidRDefault="005F066E" w:rsidP="008D5E92">
      <w:pPr>
        <w:pStyle w:val="TDC2"/>
        <w:rPr>
          <w:rFonts w:asciiTheme="minorHAnsi" w:eastAsiaTheme="minorEastAsia" w:hAnsiTheme="minorHAnsi"/>
          <w:noProof/>
          <w:sz w:val="22"/>
          <w:lang w:eastAsia="es-ES"/>
        </w:rPr>
      </w:pPr>
      <w:hyperlink w:anchor="_Toc442284397" w:history="1">
        <w:r w:rsidR="008D5E92" w:rsidRPr="000C2B3D">
          <w:rPr>
            <w:rStyle w:val="Hipervnculo"/>
            <w:noProof/>
          </w:rPr>
          <w:t>3.</w:t>
        </w:r>
        <w:r w:rsidR="008D5E92">
          <w:rPr>
            <w:rFonts w:asciiTheme="minorHAnsi" w:eastAsiaTheme="minorEastAsia" w:hAnsiTheme="minorHAnsi"/>
            <w:noProof/>
            <w:sz w:val="22"/>
            <w:lang w:eastAsia="es-ES"/>
          </w:rPr>
          <w:tab/>
        </w:r>
        <w:r w:rsidR="008D5E92" w:rsidRPr="000C2B3D">
          <w:rPr>
            <w:rStyle w:val="Hipervnculo"/>
            <w:noProof/>
          </w:rPr>
          <w:t>Estructura de directorios generada automáticamente en el servidor</w:t>
        </w:r>
        <w:r w:rsidR="008D5E92">
          <w:rPr>
            <w:noProof/>
            <w:webHidden/>
          </w:rPr>
          <w:tab/>
        </w:r>
        <w:r w:rsidR="008D5E92">
          <w:rPr>
            <w:noProof/>
            <w:webHidden/>
          </w:rPr>
          <w:fldChar w:fldCharType="begin"/>
        </w:r>
        <w:r w:rsidR="008D5E92">
          <w:rPr>
            <w:noProof/>
            <w:webHidden/>
          </w:rPr>
          <w:instrText xml:space="preserve"> PAGEREF _Toc442284397 \h </w:instrText>
        </w:r>
        <w:r w:rsidR="008D5E92">
          <w:rPr>
            <w:noProof/>
            <w:webHidden/>
          </w:rPr>
        </w:r>
        <w:r w:rsidR="008D5E92">
          <w:rPr>
            <w:noProof/>
            <w:webHidden/>
          </w:rPr>
          <w:fldChar w:fldCharType="separate"/>
        </w:r>
        <w:r w:rsidR="008D5E92">
          <w:rPr>
            <w:noProof/>
            <w:webHidden/>
          </w:rPr>
          <w:t>37</w:t>
        </w:r>
        <w:r w:rsidR="008D5E92">
          <w:rPr>
            <w:noProof/>
            <w:webHidden/>
          </w:rPr>
          <w:fldChar w:fldCharType="end"/>
        </w:r>
      </w:hyperlink>
    </w:p>
    <w:p w14:paraId="1233B486" w14:textId="77777777" w:rsidR="008D5E92" w:rsidRDefault="005F066E" w:rsidP="008D5E92">
      <w:pPr>
        <w:pStyle w:val="TDC2"/>
        <w:rPr>
          <w:rFonts w:asciiTheme="minorHAnsi" w:eastAsiaTheme="minorEastAsia" w:hAnsiTheme="minorHAnsi"/>
          <w:noProof/>
          <w:sz w:val="22"/>
          <w:lang w:eastAsia="es-ES"/>
        </w:rPr>
      </w:pPr>
      <w:hyperlink w:anchor="_Toc442284398" w:history="1">
        <w:r w:rsidR="008D5E92" w:rsidRPr="000C2B3D">
          <w:rPr>
            <w:rStyle w:val="Hipervnculo"/>
            <w:noProof/>
          </w:rPr>
          <w:t>4.</w:t>
        </w:r>
        <w:r w:rsidR="008D5E92">
          <w:rPr>
            <w:rFonts w:asciiTheme="minorHAnsi" w:eastAsiaTheme="minorEastAsia" w:hAnsiTheme="minorHAnsi"/>
            <w:noProof/>
            <w:sz w:val="22"/>
            <w:lang w:eastAsia="es-ES"/>
          </w:rPr>
          <w:tab/>
        </w:r>
        <w:r w:rsidR="008D5E92" w:rsidRPr="000C2B3D">
          <w:rPr>
            <w:rStyle w:val="Hipervnculo"/>
            <w:noProof/>
          </w:rPr>
          <w:t>Elección de la forma de validar el consumer key</w:t>
        </w:r>
        <w:r w:rsidR="008D5E92">
          <w:rPr>
            <w:noProof/>
            <w:webHidden/>
          </w:rPr>
          <w:tab/>
        </w:r>
        <w:r w:rsidR="008D5E92">
          <w:rPr>
            <w:noProof/>
            <w:webHidden/>
          </w:rPr>
          <w:fldChar w:fldCharType="begin"/>
        </w:r>
        <w:r w:rsidR="008D5E92">
          <w:rPr>
            <w:noProof/>
            <w:webHidden/>
          </w:rPr>
          <w:instrText xml:space="preserve"> PAGEREF _Toc442284398 \h </w:instrText>
        </w:r>
        <w:r w:rsidR="008D5E92">
          <w:rPr>
            <w:noProof/>
            <w:webHidden/>
          </w:rPr>
        </w:r>
        <w:r w:rsidR="008D5E92">
          <w:rPr>
            <w:noProof/>
            <w:webHidden/>
          </w:rPr>
          <w:fldChar w:fldCharType="separate"/>
        </w:r>
        <w:r w:rsidR="008D5E92">
          <w:rPr>
            <w:noProof/>
            <w:webHidden/>
          </w:rPr>
          <w:t>37</w:t>
        </w:r>
        <w:r w:rsidR="008D5E92">
          <w:rPr>
            <w:noProof/>
            <w:webHidden/>
          </w:rPr>
          <w:fldChar w:fldCharType="end"/>
        </w:r>
      </w:hyperlink>
    </w:p>
    <w:p w14:paraId="64A138BE" w14:textId="77777777" w:rsidR="008D5E92" w:rsidRDefault="005F066E" w:rsidP="008D5E92">
      <w:pPr>
        <w:pStyle w:val="TDC2"/>
        <w:rPr>
          <w:rFonts w:asciiTheme="minorHAnsi" w:eastAsiaTheme="minorEastAsia" w:hAnsiTheme="minorHAnsi"/>
          <w:noProof/>
          <w:sz w:val="22"/>
          <w:lang w:eastAsia="es-ES"/>
        </w:rPr>
      </w:pPr>
      <w:hyperlink w:anchor="_Toc442284399" w:history="1">
        <w:r w:rsidR="008D5E92" w:rsidRPr="000C2B3D">
          <w:rPr>
            <w:rStyle w:val="Hipervnculo"/>
            <w:noProof/>
          </w:rPr>
          <w:t>5.</w:t>
        </w:r>
        <w:r w:rsidR="008D5E92">
          <w:rPr>
            <w:rFonts w:asciiTheme="minorHAnsi" w:eastAsiaTheme="minorEastAsia" w:hAnsiTheme="minorHAnsi"/>
            <w:noProof/>
            <w:sz w:val="22"/>
            <w:lang w:eastAsia="es-ES"/>
          </w:rPr>
          <w:tab/>
        </w:r>
        <w:r w:rsidR="008D5E92" w:rsidRPr="000C2B3D">
          <w:rPr>
            <w:rStyle w:val="Hipervnculo"/>
            <w:noProof/>
          </w:rPr>
          <w:t>Elección del framework CakePHP</w:t>
        </w:r>
        <w:r w:rsidR="008D5E92">
          <w:rPr>
            <w:noProof/>
            <w:webHidden/>
          </w:rPr>
          <w:tab/>
        </w:r>
        <w:r w:rsidR="008D5E92">
          <w:rPr>
            <w:noProof/>
            <w:webHidden/>
          </w:rPr>
          <w:fldChar w:fldCharType="begin"/>
        </w:r>
        <w:r w:rsidR="008D5E92">
          <w:rPr>
            <w:noProof/>
            <w:webHidden/>
          </w:rPr>
          <w:instrText xml:space="preserve"> PAGEREF _Toc442284399 \h </w:instrText>
        </w:r>
        <w:r w:rsidR="008D5E92">
          <w:rPr>
            <w:noProof/>
            <w:webHidden/>
          </w:rPr>
        </w:r>
        <w:r w:rsidR="008D5E92">
          <w:rPr>
            <w:noProof/>
            <w:webHidden/>
          </w:rPr>
          <w:fldChar w:fldCharType="separate"/>
        </w:r>
        <w:r w:rsidR="008D5E92">
          <w:rPr>
            <w:noProof/>
            <w:webHidden/>
          </w:rPr>
          <w:t>38</w:t>
        </w:r>
        <w:r w:rsidR="008D5E92">
          <w:rPr>
            <w:noProof/>
            <w:webHidden/>
          </w:rPr>
          <w:fldChar w:fldCharType="end"/>
        </w:r>
      </w:hyperlink>
    </w:p>
    <w:p w14:paraId="180AB67B" w14:textId="77777777" w:rsidR="008D5E92" w:rsidRDefault="005F066E" w:rsidP="008D5E92">
      <w:pPr>
        <w:pStyle w:val="TDC2"/>
        <w:rPr>
          <w:rFonts w:asciiTheme="minorHAnsi" w:eastAsiaTheme="minorEastAsia" w:hAnsiTheme="minorHAnsi"/>
          <w:noProof/>
          <w:sz w:val="22"/>
          <w:lang w:eastAsia="es-ES"/>
        </w:rPr>
      </w:pPr>
      <w:hyperlink w:anchor="_Toc442284400" w:history="1">
        <w:r w:rsidR="008D5E92" w:rsidRPr="000C2B3D">
          <w:rPr>
            <w:rStyle w:val="Hipervnculo"/>
            <w:noProof/>
          </w:rPr>
          <w:t>6.</w:t>
        </w:r>
        <w:r w:rsidR="008D5E92">
          <w:rPr>
            <w:rFonts w:asciiTheme="minorHAnsi" w:eastAsiaTheme="minorEastAsia" w:hAnsiTheme="minorHAnsi"/>
            <w:noProof/>
            <w:sz w:val="22"/>
            <w:lang w:eastAsia="es-ES"/>
          </w:rPr>
          <w:tab/>
        </w:r>
        <w:r w:rsidR="008D5E92" w:rsidRPr="000C2B3D">
          <w:rPr>
            <w:rStyle w:val="Hipervnculo"/>
            <w:noProof/>
          </w:rPr>
          <w:t>Elección de Maven</w:t>
        </w:r>
        <w:r w:rsidR="008D5E92">
          <w:rPr>
            <w:noProof/>
            <w:webHidden/>
          </w:rPr>
          <w:tab/>
        </w:r>
        <w:r w:rsidR="008D5E92">
          <w:rPr>
            <w:noProof/>
            <w:webHidden/>
          </w:rPr>
          <w:fldChar w:fldCharType="begin"/>
        </w:r>
        <w:r w:rsidR="008D5E92">
          <w:rPr>
            <w:noProof/>
            <w:webHidden/>
          </w:rPr>
          <w:instrText xml:space="preserve"> PAGEREF _Toc442284400 \h </w:instrText>
        </w:r>
        <w:r w:rsidR="008D5E92">
          <w:rPr>
            <w:noProof/>
            <w:webHidden/>
          </w:rPr>
        </w:r>
        <w:r w:rsidR="008D5E92">
          <w:rPr>
            <w:noProof/>
            <w:webHidden/>
          </w:rPr>
          <w:fldChar w:fldCharType="separate"/>
        </w:r>
        <w:r w:rsidR="008D5E92">
          <w:rPr>
            <w:noProof/>
            <w:webHidden/>
          </w:rPr>
          <w:t>38</w:t>
        </w:r>
        <w:r w:rsidR="008D5E92">
          <w:rPr>
            <w:noProof/>
            <w:webHidden/>
          </w:rPr>
          <w:fldChar w:fldCharType="end"/>
        </w:r>
      </w:hyperlink>
    </w:p>
    <w:p w14:paraId="6E073DE9" w14:textId="77777777" w:rsidR="008D5E92" w:rsidRDefault="005F066E" w:rsidP="008D5E92">
      <w:pPr>
        <w:pStyle w:val="TDC2"/>
        <w:rPr>
          <w:rFonts w:asciiTheme="minorHAnsi" w:eastAsiaTheme="minorEastAsia" w:hAnsiTheme="minorHAnsi"/>
          <w:noProof/>
          <w:sz w:val="22"/>
          <w:lang w:eastAsia="es-ES"/>
        </w:rPr>
      </w:pPr>
      <w:hyperlink w:anchor="_Toc442284401" w:history="1">
        <w:r w:rsidR="008D5E92" w:rsidRPr="000C2B3D">
          <w:rPr>
            <w:rStyle w:val="Hipervnculo"/>
            <w:noProof/>
          </w:rPr>
          <w:t>7.</w:t>
        </w:r>
        <w:r w:rsidR="008D5E92">
          <w:rPr>
            <w:rFonts w:asciiTheme="minorHAnsi" w:eastAsiaTheme="minorEastAsia" w:hAnsiTheme="minorHAnsi"/>
            <w:noProof/>
            <w:sz w:val="22"/>
            <w:lang w:eastAsia="es-ES"/>
          </w:rPr>
          <w:tab/>
        </w:r>
        <w:r w:rsidR="008D5E92" w:rsidRPr="000C2B3D">
          <w:rPr>
            <w:rStyle w:val="Hipervnculo"/>
            <w:noProof/>
          </w:rPr>
          <w:t>Elección de Bootstrap</w:t>
        </w:r>
        <w:r w:rsidR="008D5E92">
          <w:rPr>
            <w:noProof/>
            <w:webHidden/>
          </w:rPr>
          <w:tab/>
        </w:r>
        <w:r w:rsidR="008D5E92">
          <w:rPr>
            <w:noProof/>
            <w:webHidden/>
          </w:rPr>
          <w:fldChar w:fldCharType="begin"/>
        </w:r>
        <w:r w:rsidR="008D5E92">
          <w:rPr>
            <w:noProof/>
            <w:webHidden/>
          </w:rPr>
          <w:instrText xml:space="preserve"> PAGEREF _Toc442284401 \h </w:instrText>
        </w:r>
        <w:r w:rsidR="008D5E92">
          <w:rPr>
            <w:noProof/>
            <w:webHidden/>
          </w:rPr>
        </w:r>
        <w:r w:rsidR="008D5E92">
          <w:rPr>
            <w:noProof/>
            <w:webHidden/>
          </w:rPr>
          <w:fldChar w:fldCharType="separate"/>
        </w:r>
        <w:r w:rsidR="008D5E92">
          <w:rPr>
            <w:noProof/>
            <w:webHidden/>
          </w:rPr>
          <w:t>38</w:t>
        </w:r>
        <w:r w:rsidR="008D5E92">
          <w:rPr>
            <w:noProof/>
            <w:webHidden/>
          </w:rPr>
          <w:fldChar w:fldCharType="end"/>
        </w:r>
      </w:hyperlink>
    </w:p>
    <w:p w14:paraId="26DEFA73" w14:textId="77777777" w:rsidR="008D5E92" w:rsidRDefault="005F066E" w:rsidP="008D5E92">
      <w:pPr>
        <w:pStyle w:val="TDC2"/>
        <w:rPr>
          <w:rFonts w:asciiTheme="minorHAnsi" w:eastAsiaTheme="minorEastAsia" w:hAnsiTheme="minorHAnsi"/>
          <w:noProof/>
          <w:sz w:val="22"/>
          <w:lang w:eastAsia="es-ES"/>
        </w:rPr>
      </w:pPr>
      <w:hyperlink w:anchor="_Toc442284402" w:history="1">
        <w:r w:rsidR="008D5E92" w:rsidRPr="000C2B3D">
          <w:rPr>
            <w:rStyle w:val="Hipervnculo"/>
            <w:noProof/>
          </w:rPr>
          <w:t>8.</w:t>
        </w:r>
        <w:r w:rsidR="008D5E92">
          <w:rPr>
            <w:rFonts w:asciiTheme="minorHAnsi" w:eastAsiaTheme="minorEastAsia" w:hAnsiTheme="minorHAnsi"/>
            <w:noProof/>
            <w:sz w:val="22"/>
            <w:lang w:eastAsia="es-ES"/>
          </w:rPr>
          <w:tab/>
        </w:r>
        <w:r w:rsidR="008D5E92" w:rsidRPr="000C2B3D">
          <w:rPr>
            <w:rStyle w:val="Hipervnculo"/>
            <w:noProof/>
          </w:rPr>
          <w:t>Elección de los plugins para los reportes</w:t>
        </w:r>
        <w:r w:rsidR="008D5E92">
          <w:rPr>
            <w:noProof/>
            <w:webHidden/>
          </w:rPr>
          <w:tab/>
        </w:r>
        <w:r w:rsidR="008D5E92">
          <w:rPr>
            <w:noProof/>
            <w:webHidden/>
          </w:rPr>
          <w:fldChar w:fldCharType="begin"/>
        </w:r>
        <w:r w:rsidR="008D5E92">
          <w:rPr>
            <w:noProof/>
            <w:webHidden/>
          </w:rPr>
          <w:instrText xml:space="preserve"> PAGEREF _Toc442284402 \h </w:instrText>
        </w:r>
        <w:r w:rsidR="008D5E92">
          <w:rPr>
            <w:noProof/>
            <w:webHidden/>
          </w:rPr>
        </w:r>
        <w:r w:rsidR="008D5E92">
          <w:rPr>
            <w:noProof/>
            <w:webHidden/>
          </w:rPr>
          <w:fldChar w:fldCharType="separate"/>
        </w:r>
        <w:r w:rsidR="008D5E92">
          <w:rPr>
            <w:noProof/>
            <w:webHidden/>
          </w:rPr>
          <w:t>39</w:t>
        </w:r>
        <w:r w:rsidR="008D5E92">
          <w:rPr>
            <w:noProof/>
            <w:webHidden/>
          </w:rPr>
          <w:fldChar w:fldCharType="end"/>
        </w:r>
      </w:hyperlink>
    </w:p>
    <w:p w14:paraId="533AC958" w14:textId="77777777" w:rsidR="008D5E92" w:rsidRDefault="005F066E" w:rsidP="008D5E92">
      <w:pPr>
        <w:pStyle w:val="TDC2"/>
        <w:rPr>
          <w:rFonts w:asciiTheme="minorHAnsi" w:eastAsiaTheme="minorEastAsia" w:hAnsiTheme="minorHAnsi"/>
          <w:noProof/>
          <w:sz w:val="22"/>
          <w:lang w:eastAsia="es-ES"/>
        </w:rPr>
      </w:pPr>
      <w:hyperlink w:anchor="_Toc442284403" w:history="1">
        <w:r w:rsidR="008D5E92" w:rsidRPr="000C2B3D">
          <w:rPr>
            <w:rStyle w:val="Hipervnculo"/>
            <w:noProof/>
          </w:rPr>
          <w:t>9.</w:t>
        </w:r>
        <w:r w:rsidR="008D5E92">
          <w:rPr>
            <w:rFonts w:asciiTheme="minorHAnsi" w:eastAsiaTheme="minorEastAsia" w:hAnsiTheme="minorHAnsi"/>
            <w:noProof/>
            <w:sz w:val="22"/>
            <w:lang w:eastAsia="es-ES"/>
          </w:rPr>
          <w:tab/>
        </w:r>
        <w:r w:rsidR="008D5E92" w:rsidRPr="000C2B3D">
          <w:rPr>
            <w:rStyle w:val="Hipervnculo"/>
            <w:noProof/>
          </w:rPr>
          <w:t>Elección de la forma de añadir los plugins</w:t>
        </w:r>
        <w:r w:rsidR="008D5E92">
          <w:rPr>
            <w:noProof/>
            <w:webHidden/>
          </w:rPr>
          <w:tab/>
        </w:r>
        <w:r w:rsidR="008D5E92">
          <w:rPr>
            <w:noProof/>
            <w:webHidden/>
          </w:rPr>
          <w:fldChar w:fldCharType="begin"/>
        </w:r>
        <w:r w:rsidR="008D5E92">
          <w:rPr>
            <w:noProof/>
            <w:webHidden/>
          </w:rPr>
          <w:instrText xml:space="preserve"> PAGEREF _Toc442284403 \h </w:instrText>
        </w:r>
        <w:r w:rsidR="008D5E92">
          <w:rPr>
            <w:noProof/>
            <w:webHidden/>
          </w:rPr>
        </w:r>
        <w:r w:rsidR="008D5E92">
          <w:rPr>
            <w:noProof/>
            <w:webHidden/>
          </w:rPr>
          <w:fldChar w:fldCharType="separate"/>
        </w:r>
        <w:r w:rsidR="008D5E92">
          <w:rPr>
            <w:noProof/>
            <w:webHidden/>
          </w:rPr>
          <w:t>39</w:t>
        </w:r>
        <w:r w:rsidR="008D5E92">
          <w:rPr>
            <w:noProof/>
            <w:webHidden/>
          </w:rPr>
          <w:fldChar w:fldCharType="end"/>
        </w:r>
      </w:hyperlink>
    </w:p>
    <w:p w14:paraId="114B1E52" w14:textId="77777777" w:rsidR="008D5E92" w:rsidRDefault="005F066E" w:rsidP="008D5E92">
      <w:pPr>
        <w:pStyle w:val="TDC2"/>
        <w:rPr>
          <w:rFonts w:asciiTheme="minorHAnsi" w:eastAsiaTheme="minorEastAsia" w:hAnsiTheme="minorHAnsi"/>
          <w:noProof/>
          <w:sz w:val="22"/>
          <w:lang w:eastAsia="es-ES"/>
        </w:rPr>
      </w:pPr>
      <w:hyperlink w:anchor="_Toc442284404" w:history="1">
        <w:r w:rsidR="008D5E92" w:rsidRPr="000C2B3D">
          <w:rPr>
            <w:rStyle w:val="Hipervnculo"/>
            <w:noProof/>
          </w:rPr>
          <w:t>10.</w:t>
        </w:r>
        <w:r w:rsidR="008D5E92">
          <w:rPr>
            <w:rFonts w:asciiTheme="minorHAnsi" w:eastAsiaTheme="minorEastAsia" w:hAnsiTheme="minorHAnsi"/>
            <w:noProof/>
            <w:sz w:val="22"/>
            <w:lang w:eastAsia="es-ES"/>
          </w:rPr>
          <w:tab/>
        </w:r>
        <w:r w:rsidR="008D5E92" w:rsidRPr="000C2B3D">
          <w:rPr>
            <w:rStyle w:val="Hipervnculo"/>
            <w:noProof/>
          </w:rPr>
          <w:t>Elección de la herramienta para los plagios</w:t>
        </w:r>
        <w:r w:rsidR="008D5E92">
          <w:rPr>
            <w:noProof/>
            <w:webHidden/>
          </w:rPr>
          <w:tab/>
        </w:r>
        <w:r w:rsidR="008D5E92">
          <w:rPr>
            <w:noProof/>
            <w:webHidden/>
          </w:rPr>
          <w:fldChar w:fldCharType="begin"/>
        </w:r>
        <w:r w:rsidR="008D5E92">
          <w:rPr>
            <w:noProof/>
            <w:webHidden/>
          </w:rPr>
          <w:instrText xml:space="preserve"> PAGEREF _Toc442284404 \h </w:instrText>
        </w:r>
        <w:r w:rsidR="008D5E92">
          <w:rPr>
            <w:noProof/>
            <w:webHidden/>
          </w:rPr>
        </w:r>
        <w:r w:rsidR="008D5E92">
          <w:rPr>
            <w:noProof/>
            <w:webHidden/>
          </w:rPr>
          <w:fldChar w:fldCharType="separate"/>
        </w:r>
        <w:r w:rsidR="008D5E92">
          <w:rPr>
            <w:noProof/>
            <w:webHidden/>
          </w:rPr>
          <w:t>40</w:t>
        </w:r>
        <w:r w:rsidR="008D5E92">
          <w:rPr>
            <w:noProof/>
            <w:webHidden/>
          </w:rPr>
          <w:fldChar w:fldCharType="end"/>
        </w:r>
      </w:hyperlink>
    </w:p>
    <w:p w14:paraId="09D6F21B" w14:textId="77777777" w:rsidR="008D5E92" w:rsidRDefault="005F066E">
      <w:pPr>
        <w:pStyle w:val="TDC1"/>
        <w:tabs>
          <w:tab w:val="left" w:pos="660"/>
          <w:tab w:val="right" w:leader="dot" w:pos="6539"/>
        </w:tabs>
        <w:rPr>
          <w:rFonts w:asciiTheme="minorHAnsi" w:eastAsiaTheme="minorEastAsia" w:hAnsiTheme="minorHAnsi"/>
          <w:noProof/>
          <w:sz w:val="22"/>
          <w:lang w:eastAsia="es-ES"/>
        </w:rPr>
      </w:pPr>
      <w:hyperlink w:anchor="_Toc442284405" w:history="1">
        <w:r w:rsidR="008D5E92" w:rsidRPr="000C2B3D">
          <w:rPr>
            <w:rStyle w:val="Hipervnculo"/>
            <w:noProof/>
          </w:rPr>
          <w:t>VII -</w:t>
        </w:r>
        <w:r w:rsidR="008D5E92">
          <w:rPr>
            <w:rFonts w:asciiTheme="minorHAnsi" w:eastAsiaTheme="minorEastAsia" w:hAnsiTheme="minorHAnsi"/>
            <w:noProof/>
            <w:sz w:val="22"/>
            <w:lang w:eastAsia="es-ES"/>
          </w:rPr>
          <w:tab/>
        </w:r>
        <w:r w:rsidR="008D5E92" w:rsidRPr="000C2B3D">
          <w:rPr>
            <w:rStyle w:val="Hipervnculo"/>
            <w:noProof/>
          </w:rPr>
          <w:t>Conclusiones y líneas de trabajo futuras</w:t>
        </w:r>
        <w:r w:rsidR="008D5E92">
          <w:rPr>
            <w:noProof/>
            <w:webHidden/>
          </w:rPr>
          <w:tab/>
        </w:r>
        <w:r w:rsidR="008D5E92">
          <w:rPr>
            <w:noProof/>
            <w:webHidden/>
          </w:rPr>
          <w:fldChar w:fldCharType="begin"/>
        </w:r>
        <w:r w:rsidR="008D5E92">
          <w:rPr>
            <w:noProof/>
            <w:webHidden/>
          </w:rPr>
          <w:instrText xml:space="preserve"> PAGEREF _Toc442284405 \h </w:instrText>
        </w:r>
        <w:r w:rsidR="008D5E92">
          <w:rPr>
            <w:noProof/>
            <w:webHidden/>
          </w:rPr>
        </w:r>
        <w:r w:rsidR="008D5E92">
          <w:rPr>
            <w:noProof/>
            <w:webHidden/>
          </w:rPr>
          <w:fldChar w:fldCharType="separate"/>
        </w:r>
        <w:r w:rsidR="008D5E92">
          <w:rPr>
            <w:noProof/>
            <w:webHidden/>
          </w:rPr>
          <w:t>41</w:t>
        </w:r>
        <w:r w:rsidR="008D5E92">
          <w:rPr>
            <w:noProof/>
            <w:webHidden/>
          </w:rPr>
          <w:fldChar w:fldCharType="end"/>
        </w:r>
      </w:hyperlink>
    </w:p>
    <w:p w14:paraId="16129FC5" w14:textId="77777777" w:rsidR="008D5E92" w:rsidRDefault="005F066E" w:rsidP="008D5E92">
      <w:pPr>
        <w:pStyle w:val="TDC2"/>
        <w:rPr>
          <w:rFonts w:asciiTheme="minorHAnsi" w:eastAsiaTheme="minorEastAsia" w:hAnsiTheme="minorHAnsi"/>
          <w:noProof/>
          <w:sz w:val="22"/>
          <w:lang w:eastAsia="es-ES"/>
        </w:rPr>
      </w:pPr>
      <w:hyperlink w:anchor="_Toc442284406" w:history="1">
        <w:r w:rsidR="008D5E92" w:rsidRPr="000C2B3D">
          <w:rPr>
            <w:rStyle w:val="Hipervnculo"/>
            <w:noProof/>
          </w:rPr>
          <w:t>1.</w:t>
        </w:r>
        <w:r w:rsidR="008D5E92">
          <w:rPr>
            <w:rFonts w:asciiTheme="minorHAnsi" w:eastAsiaTheme="minorEastAsia" w:hAnsiTheme="minorHAnsi"/>
            <w:noProof/>
            <w:sz w:val="22"/>
            <w:lang w:eastAsia="es-ES"/>
          </w:rPr>
          <w:tab/>
        </w:r>
        <w:r w:rsidR="008D5E92" w:rsidRPr="000C2B3D">
          <w:rPr>
            <w:rStyle w:val="Hipervnculo"/>
            <w:noProof/>
          </w:rPr>
          <w:t>Conclusiones</w:t>
        </w:r>
        <w:r w:rsidR="008D5E92">
          <w:rPr>
            <w:noProof/>
            <w:webHidden/>
          </w:rPr>
          <w:tab/>
        </w:r>
        <w:r w:rsidR="008D5E92">
          <w:rPr>
            <w:noProof/>
            <w:webHidden/>
          </w:rPr>
          <w:fldChar w:fldCharType="begin"/>
        </w:r>
        <w:r w:rsidR="008D5E92">
          <w:rPr>
            <w:noProof/>
            <w:webHidden/>
          </w:rPr>
          <w:instrText xml:space="preserve"> PAGEREF _Toc442284406 \h </w:instrText>
        </w:r>
        <w:r w:rsidR="008D5E92">
          <w:rPr>
            <w:noProof/>
            <w:webHidden/>
          </w:rPr>
        </w:r>
        <w:r w:rsidR="008D5E92">
          <w:rPr>
            <w:noProof/>
            <w:webHidden/>
          </w:rPr>
          <w:fldChar w:fldCharType="separate"/>
        </w:r>
        <w:r w:rsidR="008D5E92">
          <w:rPr>
            <w:noProof/>
            <w:webHidden/>
          </w:rPr>
          <w:t>41</w:t>
        </w:r>
        <w:r w:rsidR="008D5E92">
          <w:rPr>
            <w:noProof/>
            <w:webHidden/>
          </w:rPr>
          <w:fldChar w:fldCharType="end"/>
        </w:r>
      </w:hyperlink>
    </w:p>
    <w:p w14:paraId="6388179D" w14:textId="77777777" w:rsidR="008D5E92" w:rsidRDefault="005F066E" w:rsidP="008D5E92">
      <w:pPr>
        <w:pStyle w:val="TDC2"/>
        <w:rPr>
          <w:rFonts w:asciiTheme="minorHAnsi" w:eastAsiaTheme="minorEastAsia" w:hAnsiTheme="minorHAnsi"/>
          <w:noProof/>
          <w:sz w:val="22"/>
          <w:lang w:eastAsia="es-ES"/>
        </w:rPr>
      </w:pPr>
      <w:hyperlink w:anchor="_Toc442284407" w:history="1">
        <w:r w:rsidR="008D5E92" w:rsidRPr="000C2B3D">
          <w:rPr>
            <w:rStyle w:val="Hipervnculo"/>
            <w:noProof/>
          </w:rPr>
          <w:t>2.</w:t>
        </w:r>
        <w:r w:rsidR="008D5E92">
          <w:rPr>
            <w:rFonts w:asciiTheme="minorHAnsi" w:eastAsiaTheme="minorEastAsia" w:hAnsiTheme="minorHAnsi"/>
            <w:noProof/>
            <w:sz w:val="22"/>
            <w:lang w:eastAsia="es-ES"/>
          </w:rPr>
          <w:tab/>
        </w:r>
        <w:r w:rsidR="008D5E92" w:rsidRPr="000C2B3D">
          <w:rPr>
            <w:rStyle w:val="Hipervnculo"/>
            <w:noProof/>
          </w:rPr>
          <w:t>Líneas de trabajo futuras</w:t>
        </w:r>
        <w:r w:rsidR="008D5E92">
          <w:rPr>
            <w:noProof/>
            <w:webHidden/>
          </w:rPr>
          <w:tab/>
        </w:r>
        <w:r w:rsidR="008D5E92">
          <w:rPr>
            <w:noProof/>
            <w:webHidden/>
          </w:rPr>
          <w:fldChar w:fldCharType="begin"/>
        </w:r>
        <w:r w:rsidR="008D5E92">
          <w:rPr>
            <w:noProof/>
            <w:webHidden/>
          </w:rPr>
          <w:instrText xml:space="preserve"> PAGEREF _Toc442284407 \h </w:instrText>
        </w:r>
        <w:r w:rsidR="008D5E92">
          <w:rPr>
            <w:noProof/>
            <w:webHidden/>
          </w:rPr>
        </w:r>
        <w:r w:rsidR="008D5E92">
          <w:rPr>
            <w:noProof/>
            <w:webHidden/>
          </w:rPr>
          <w:fldChar w:fldCharType="separate"/>
        </w:r>
        <w:r w:rsidR="008D5E92">
          <w:rPr>
            <w:noProof/>
            <w:webHidden/>
          </w:rPr>
          <w:t>42</w:t>
        </w:r>
        <w:r w:rsidR="008D5E92">
          <w:rPr>
            <w:noProof/>
            <w:webHidden/>
          </w:rPr>
          <w:fldChar w:fldCharType="end"/>
        </w:r>
      </w:hyperlink>
    </w:p>
    <w:p w14:paraId="76FED413" w14:textId="77777777" w:rsidR="008D5E92" w:rsidRDefault="005F066E">
      <w:pPr>
        <w:pStyle w:val="TDC1"/>
        <w:tabs>
          <w:tab w:val="left" w:pos="660"/>
          <w:tab w:val="right" w:leader="dot" w:pos="6539"/>
        </w:tabs>
        <w:rPr>
          <w:rFonts w:asciiTheme="minorHAnsi" w:eastAsiaTheme="minorEastAsia" w:hAnsiTheme="minorHAnsi"/>
          <w:noProof/>
          <w:sz w:val="22"/>
          <w:lang w:eastAsia="es-ES"/>
        </w:rPr>
      </w:pPr>
      <w:hyperlink w:anchor="_Toc442284408" w:history="1">
        <w:r w:rsidR="008D5E92" w:rsidRPr="000C2B3D">
          <w:rPr>
            <w:rStyle w:val="Hipervnculo"/>
            <w:noProof/>
          </w:rPr>
          <w:t>VIII -</w:t>
        </w:r>
        <w:r w:rsidR="008D5E92">
          <w:rPr>
            <w:rFonts w:asciiTheme="minorHAnsi" w:eastAsiaTheme="minorEastAsia" w:hAnsiTheme="minorHAnsi"/>
            <w:noProof/>
            <w:sz w:val="22"/>
            <w:lang w:eastAsia="es-ES"/>
          </w:rPr>
          <w:tab/>
        </w:r>
        <w:r w:rsidR="008D5E92" w:rsidRPr="000C2B3D">
          <w:rPr>
            <w:rStyle w:val="Hipervnculo"/>
            <w:noProof/>
          </w:rPr>
          <w:t>Bibliografía</w:t>
        </w:r>
        <w:r w:rsidR="008D5E92">
          <w:rPr>
            <w:noProof/>
            <w:webHidden/>
          </w:rPr>
          <w:tab/>
        </w:r>
        <w:r w:rsidR="008D5E92">
          <w:rPr>
            <w:noProof/>
            <w:webHidden/>
          </w:rPr>
          <w:fldChar w:fldCharType="begin"/>
        </w:r>
        <w:r w:rsidR="008D5E92">
          <w:rPr>
            <w:noProof/>
            <w:webHidden/>
          </w:rPr>
          <w:instrText xml:space="preserve"> PAGEREF _Toc442284408 \h </w:instrText>
        </w:r>
        <w:r w:rsidR="008D5E92">
          <w:rPr>
            <w:noProof/>
            <w:webHidden/>
          </w:rPr>
        </w:r>
        <w:r w:rsidR="008D5E92">
          <w:rPr>
            <w:noProof/>
            <w:webHidden/>
          </w:rPr>
          <w:fldChar w:fldCharType="separate"/>
        </w:r>
        <w:r w:rsidR="008D5E92">
          <w:rPr>
            <w:noProof/>
            <w:webHidden/>
          </w:rPr>
          <w:t>43</w:t>
        </w:r>
        <w:r w:rsidR="008D5E92">
          <w:rPr>
            <w:noProof/>
            <w:webHidden/>
          </w:rPr>
          <w:fldChar w:fldCharType="end"/>
        </w:r>
      </w:hyperlink>
    </w:p>
    <w:p w14:paraId="707F843A" w14:textId="2302F0E9" w:rsidR="00144CD1" w:rsidRPr="00752D38" w:rsidRDefault="00144CD1" w:rsidP="00144CD1">
      <w:pPr>
        <w:rPr>
          <w:b/>
          <w:sz w:val="22"/>
        </w:rPr>
      </w:pPr>
      <w:r>
        <w:rPr>
          <w:b/>
          <w:sz w:val="28"/>
        </w:rPr>
        <w:lastRenderedPageBreak/>
        <w:fldChar w:fldCharType="end"/>
      </w:r>
      <w:r w:rsidRPr="00752D38">
        <w:rPr>
          <w:b/>
          <w:sz w:val="22"/>
        </w:rPr>
        <w:t>Índice de ilustraciones</w:t>
      </w:r>
    </w:p>
    <w:p w14:paraId="075748E8" w14:textId="77777777" w:rsidR="008D5E92" w:rsidRPr="008D5E92" w:rsidRDefault="00144CD1">
      <w:pPr>
        <w:pStyle w:val="Tabladeilustraciones"/>
        <w:tabs>
          <w:tab w:val="right" w:leader="dot" w:pos="6539"/>
        </w:tabs>
        <w:rPr>
          <w:rFonts w:asciiTheme="minorHAnsi" w:eastAsiaTheme="minorEastAsia" w:hAnsiTheme="minorHAnsi"/>
          <w:smallCaps w:val="0"/>
          <w:noProof/>
          <w:sz w:val="18"/>
          <w:szCs w:val="22"/>
          <w:lang w:eastAsia="es-ES"/>
        </w:rPr>
      </w:pPr>
      <w:r w:rsidRPr="005F6805">
        <w:rPr>
          <w:b/>
          <w:sz w:val="16"/>
          <w:szCs w:val="18"/>
        </w:rPr>
        <w:fldChar w:fldCharType="begin"/>
      </w:r>
      <w:r w:rsidRPr="005F6805">
        <w:rPr>
          <w:b/>
          <w:sz w:val="16"/>
          <w:szCs w:val="18"/>
        </w:rPr>
        <w:instrText xml:space="preserve"> TOC \h \z \c "Ilustración" </w:instrText>
      </w:r>
      <w:r w:rsidRPr="005F6805">
        <w:rPr>
          <w:b/>
          <w:sz w:val="16"/>
          <w:szCs w:val="18"/>
        </w:rPr>
        <w:fldChar w:fldCharType="separate"/>
      </w:r>
      <w:hyperlink w:anchor="_Toc442284440" w:history="1">
        <w:r w:rsidR="008D5E92" w:rsidRPr="008D5E92">
          <w:rPr>
            <w:rStyle w:val="Hipervnculo"/>
            <w:noProof/>
            <w:sz w:val="16"/>
          </w:rPr>
          <w:t>Ilustración 1: Partes involucradas en un LMS</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_Toc442284440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9</w:t>
        </w:r>
        <w:r w:rsidR="008D5E92" w:rsidRPr="008D5E92">
          <w:rPr>
            <w:noProof/>
            <w:webHidden/>
            <w:sz w:val="16"/>
          </w:rPr>
          <w:fldChar w:fldCharType="end"/>
        </w:r>
      </w:hyperlink>
    </w:p>
    <w:p w14:paraId="3A9491F9"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1" w:history="1">
        <w:r w:rsidR="008D5E92" w:rsidRPr="008D5E92">
          <w:rPr>
            <w:rStyle w:val="Hipervnculo"/>
            <w:noProof/>
            <w:sz w:val="16"/>
          </w:rPr>
          <w:t>Ilustración 2: Interacción en Moodle</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_Toc442284441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10</w:t>
        </w:r>
        <w:r w:rsidR="008D5E92" w:rsidRPr="008D5E92">
          <w:rPr>
            <w:noProof/>
            <w:webHidden/>
            <w:sz w:val="16"/>
          </w:rPr>
          <w:fldChar w:fldCharType="end"/>
        </w:r>
      </w:hyperlink>
    </w:p>
    <w:p w14:paraId="70B0BEF1"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2" w:history="1">
        <w:r w:rsidR="008D5E92" w:rsidRPr="008D5E92">
          <w:rPr>
            <w:rStyle w:val="Hipervnculo"/>
            <w:noProof/>
            <w:sz w:val="16"/>
          </w:rPr>
          <w:t>Ilustración 3: Tareas del Quality Assurance (QA)</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_Toc442284442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11</w:t>
        </w:r>
        <w:r w:rsidR="008D5E92" w:rsidRPr="008D5E92">
          <w:rPr>
            <w:noProof/>
            <w:webHidden/>
            <w:sz w:val="16"/>
          </w:rPr>
          <w:fldChar w:fldCharType="end"/>
        </w:r>
      </w:hyperlink>
    </w:p>
    <w:p w14:paraId="479A1A50"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3" w:history="1">
        <w:r w:rsidR="008D5E92" w:rsidRPr="008D5E92">
          <w:rPr>
            <w:rStyle w:val="Hipervnculo"/>
            <w:noProof/>
            <w:sz w:val="16"/>
          </w:rPr>
          <w:t>Ilustración 4: Ciclo de vida del MVC</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_Toc442284443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14</w:t>
        </w:r>
        <w:r w:rsidR="008D5E92" w:rsidRPr="008D5E92">
          <w:rPr>
            <w:noProof/>
            <w:webHidden/>
            <w:sz w:val="16"/>
          </w:rPr>
          <w:fldChar w:fldCharType="end"/>
        </w:r>
      </w:hyperlink>
    </w:p>
    <w:p w14:paraId="7DF04527"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4" w:history="1">
        <w:r w:rsidR="008D5E92" w:rsidRPr="008D5E92">
          <w:rPr>
            <w:rStyle w:val="Hipervnculo"/>
            <w:noProof/>
            <w:sz w:val="16"/>
          </w:rPr>
          <w:t>Ilustración 5: Parámetros de la tarea en UBUVirtual</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_Toc442284444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25</w:t>
        </w:r>
        <w:r w:rsidR="008D5E92" w:rsidRPr="008D5E92">
          <w:rPr>
            <w:noProof/>
            <w:webHidden/>
            <w:sz w:val="16"/>
          </w:rPr>
          <w:fldChar w:fldCharType="end"/>
        </w:r>
      </w:hyperlink>
    </w:p>
    <w:p w14:paraId="0599DE0F"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5" w:history="1">
        <w:r w:rsidR="008D5E92" w:rsidRPr="008D5E92">
          <w:rPr>
            <w:rStyle w:val="Hipervnculo"/>
            <w:noProof/>
            <w:sz w:val="16"/>
          </w:rPr>
          <w:t>Ilustración 6: Parámetros de la tarea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_Toc442284445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26</w:t>
        </w:r>
        <w:r w:rsidR="008D5E92" w:rsidRPr="008D5E92">
          <w:rPr>
            <w:noProof/>
            <w:webHidden/>
            <w:sz w:val="16"/>
          </w:rPr>
          <w:fldChar w:fldCharType="end"/>
        </w:r>
      </w:hyperlink>
    </w:p>
    <w:p w14:paraId="7AE8A6B5"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6" w:history="1">
        <w:r w:rsidR="008D5E92" w:rsidRPr="008D5E92">
          <w:rPr>
            <w:rStyle w:val="Hipervnculo"/>
            <w:noProof/>
            <w:sz w:val="16"/>
          </w:rPr>
          <w:t>Ilustración 7: Formulario de subida de ficheros en UBUVirtual</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_Toc442284446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26</w:t>
        </w:r>
        <w:r w:rsidR="008D5E92" w:rsidRPr="008D5E92">
          <w:rPr>
            <w:noProof/>
            <w:webHidden/>
            <w:sz w:val="16"/>
          </w:rPr>
          <w:fldChar w:fldCharType="end"/>
        </w:r>
      </w:hyperlink>
    </w:p>
    <w:p w14:paraId="4A5075F9"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7" w:history="1">
        <w:r w:rsidR="008D5E92" w:rsidRPr="008D5E92">
          <w:rPr>
            <w:rStyle w:val="Hipervnculo"/>
            <w:noProof/>
            <w:sz w:val="16"/>
          </w:rPr>
          <w:t>Ilustración 8: Formulario de subida de ficheros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_Toc442284447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27</w:t>
        </w:r>
        <w:r w:rsidR="008D5E92" w:rsidRPr="008D5E92">
          <w:rPr>
            <w:noProof/>
            <w:webHidden/>
            <w:sz w:val="16"/>
          </w:rPr>
          <w:fldChar w:fldCharType="end"/>
        </w:r>
      </w:hyperlink>
    </w:p>
    <w:p w14:paraId="0BCAB3FE"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8" w:history="1">
        <w:r w:rsidR="008D5E92" w:rsidRPr="008D5E92">
          <w:rPr>
            <w:rStyle w:val="Hipervnculo"/>
            <w:noProof/>
            <w:sz w:val="16"/>
          </w:rPr>
          <w:t>Ilustración 9: Ejes de la calidad de código en SonarQube</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_Toc442284448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28</w:t>
        </w:r>
        <w:r w:rsidR="008D5E92" w:rsidRPr="008D5E92">
          <w:rPr>
            <w:noProof/>
            <w:webHidden/>
            <w:sz w:val="16"/>
          </w:rPr>
          <w:fldChar w:fldCharType="end"/>
        </w:r>
      </w:hyperlink>
    </w:p>
    <w:p w14:paraId="7A67C547"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49" w:history="1">
        <w:r w:rsidR="008D5E92" w:rsidRPr="008D5E92">
          <w:rPr>
            <w:rStyle w:val="Hipervnculo"/>
            <w:noProof/>
            <w:sz w:val="16"/>
          </w:rPr>
          <w:t>Ilustración 10: Parámetros de la tarea en VPL</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_Toc442284449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29</w:t>
        </w:r>
        <w:r w:rsidR="008D5E92" w:rsidRPr="008D5E92">
          <w:rPr>
            <w:noProof/>
            <w:webHidden/>
            <w:sz w:val="16"/>
          </w:rPr>
          <w:fldChar w:fldCharType="end"/>
        </w:r>
      </w:hyperlink>
    </w:p>
    <w:p w14:paraId="7A0822DC"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0" w:history="1">
        <w:r w:rsidR="008D5E92" w:rsidRPr="008D5E92">
          <w:rPr>
            <w:rStyle w:val="Hipervnculo"/>
            <w:noProof/>
            <w:sz w:val="16"/>
          </w:rPr>
          <w:t>Ilustración 11: Ver parámetros de la tarea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_Toc442284450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30</w:t>
        </w:r>
        <w:r w:rsidR="008D5E92" w:rsidRPr="008D5E92">
          <w:rPr>
            <w:noProof/>
            <w:webHidden/>
            <w:sz w:val="16"/>
          </w:rPr>
          <w:fldChar w:fldCharType="end"/>
        </w:r>
      </w:hyperlink>
    </w:p>
    <w:p w14:paraId="252E4BAF"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1" w:history="1">
        <w:r w:rsidR="008D5E92" w:rsidRPr="008D5E92">
          <w:rPr>
            <w:rStyle w:val="Hipervnculo"/>
            <w:noProof/>
            <w:sz w:val="16"/>
          </w:rPr>
          <w:t>Ilustración 12: Parámetros de la tarea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_Toc442284451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30</w:t>
        </w:r>
        <w:r w:rsidR="008D5E92" w:rsidRPr="008D5E92">
          <w:rPr>
            <w:noProof/>
            <w:webHidden/>
            <w:sz w:val="16"/>
          </w:rPr>
          <w:fldChar w:fldCharType="end"/>
        </w:r>
      </w:hyperlink>
    </w:p>
    <w:p w14:paraId="7C1A327E"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2" w:history="1">
        <w:r w:rsidR="008D5E92" w:rsidRPr="008D5E92">
          <w:rPr>
            <w:rStyle w:val="Hipervnculo"/>
            <w:noProof/>
            <w:sz w:val="16"/>
          </w:rPr>
          <w:t>Ilustración 13: Enunciado de prácticas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_Toc442284452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31</w:t>
        </w:r>
        <w:r w:rsidR="008D5E92" w:rsidRPr="008D5E92">
          <w:rPr>
            <w:noProof/>
            <w:webHidden/>
            <w:sz w:val="16"/>
          </w:rPr>
          <w:fldChar w:fldCharType="end"/>
        </w:r>
      </w:hyperlink>
    </w:p>
    <w:p w14:paraId="140FF547"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3" w:history="1">
        <w:r w:rsidR="008D5E92" w:rsidRPr="008D5E92">
          <w:rPr>
            <w:rStyle w:val="Hipervnculo"/>
            <w:noProof/>
            <w:sz w:val="16"/>
          </w:rPr>
          <w:t>Ilustración 14: Formulario de subida de prácticas en VPL</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_Toc442284453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31</w:t>
        </w:r>
        <w:r w:rsidR="008D5E92" w:rsidRPr="008D5E92">
          <w:rPr>
            <w:noProof/>
            <w:webHidden/>
            <w:sz w:val="16"/>
          </w:rPr>
          <w:fldChar w:fldCharType="end"/>
        </w:r>
      </w:hyperlink>
    </w:p>
    <w:p w14:paraId="43414EAE"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4" w:history="1">
        <w:r w:rsidR="008D5E92" w:rsidRPr="008D5E92">
          <w:rPr>
            <w:rStyle w:val="Hipervnculo"/>
            <w:noProof/>
            <w:sz w:val="16"/>
          </w:rPr>
          <w:t>Ilustración 15: Formulario de subida de prácticas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_Toc442284454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32</w:t>
        </w:r>
        <w:r w:rsidR="008D5E92" w:rsidRPr="008D5E92">
          <w:rPr>
            <w:noProof/>
            <w:webHidden/>
            <w:sz w:val="16"/>
          </w:rPr>
          <w:fldChar w:fldCharType="end"/>
        </w:r>
      </w:hyperlink>
    </w:p>
    <w:p w14:paraId="3B74314B"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5" w:history="1">
        <w:r w:rsidR="008D5E92" w:rsidRPr="008D5E92">
          <w:rPr>
            <w:rStyle w:val="Hipervnculo"/>
            <w:noProof/>
            <w:sz w:val="16"/>
          </w:rPr>
          <w:t>Ilustración 16: Formulario subida de prácticas APJ para Moodle 2.0</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_Toc442284455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34</w:t>
        </w:r>
        <w:r w:rsidR="008D5E92" w:rsidRPr="008D5E92">
          <w:rPr>
            <w:noProof/>
            <w:webHidden/>
            <w:sz w:val="16"/>
          </w:rPr>
          <w:fldChar w:fldCharType="end"/>
        </w:r>
      </w:hyperlink>
    </w:p>
    <w:p w14:paraId="7393DA0B"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6" w:history="1">
        <w:r w:rsidR="008D5E92" w:rsidRPr="008D5E92">
          <w:rPr>
            <w:rStyle w:val="Hipervnculo"/>
            <w:noProof/>
            <w:sz w:val="16"/>
          </w:rPr>
          <w:t>Ilustración 17: Formulario subida de ficheros y resultados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_Toc442284456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34</w:t>
        </w:r>
        <w:r w:rsidR="008D5E92" w:rsidRPr="008D5E92">
          <w:rPr>
            <w:noProof/>
            <w:webHidden/>
            <w:sz w:val="16"/>
          </w:rPr>
          <w:fldChar w:fldCharType="end"/>
        </w:r>
      </w:hyperlink>
    </w:p>
    <w:p w14:paraId="0A20C2FF"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7" w:history="1">
        <w:r w:rsidR="008D5E92" w:rsidRPr="008D5E92">
          <w:rPr>
            <w:rStyle w:val="Hipervnculo"/>
            <w:noProof/>
            <w:sz w:val="16"/>
          </w:rPr>
          <w:t>Ilustración 18: Estadísticas en APJ para Moodle 2.0</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_Toc442284457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35</w:t>
        </w:r>
        <w:r w:rsidR="008D5E92" w:rsidRPr="008D5E92">
          <w:rPr>
            <w:noProof/>
            <w:webHidden/>
            <w:sz w:val="16"/>
          </w:rPr>
          <w:fldChar w:fldCharType="end"/>
        </w:r>
      </w:hyperlink>
    </w:p>
    <w:p w14:paraId="25E572CD" w14:textId="77777777" w:rsidR="008D5E92" w:rsidRPr="008D5E92" w:rsidRDefault="005F066E">
      <w:pPr>
        <w:pStyle w:val="Tabladeilustraciones"/>
        <w:tabs>
          <w:tab w:val="right" w:leader="dot" w:pos="6539"/>
        </w:tabs>
        <w:rPr>
          <w:rFonts w:asciiTheme="minorHAnsi" w:eastAsiaTheme="minorEastAsia" w:hAnsiTheme="minorHAnsi"/>
          <w:smallCaps w:val="0"/>
          <w:noProof/>
          <w:sz w:val="18"/>
          <w:szCs w:val="22"/>
          <w:lang w:eastAsia="es-ES"/>
        </w:rPr>
      </w:pPr>
      <w:hyperlink w:anchor="_Toc442284458" w:history="1">
        <w:r w:rsidR="008D5E92" w:rsidRPr="008D5E92">
          <w:rPr>
            <w:rStyle w:val="Hipervnculo"/>
            <w:noProof/>
            <w:sz w:val="16"/>
          </w:rPr>
          <w:t>Ilustración 19: Estadísticas en nuestra aplicación</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_Toc442284458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35</w:t>
        </w:r>
        <w:r w:rsidR="008D5E92" w:rsidRPr="008D5E92">
          <w:rPr>
            <w:noProof/>
            <w:webHidden/>
            <w:sz w:val="16"/>
          </w:rPr>
          <w:fldChar w:fldCharType="end"/>
        </w:r>
      </w:hyperlink>
    </w:p>
    <w:p w14:paraId="6E71E4DB" w14:textId="77777777" w:rsidR="008D5E92" w:rsidRDefault="005F066E">
      <w:pPr>
        <w:pStyle w:val="Tabladeilustraciones"/>
        <w:tabs>
          <w:tab w:val="right" w:leader="dot" w:pos="6539"/>
        </w:tabs>
        <w:rPr>
          <w:rFonts w:asciiTheme="minorHAnsi" w:eastAsiaTheme="minorEastAsia" w:hAnsiTheme="minorHAnsi"/>
          <w:smallCaps w:val="0"/>
          <w:noProof/>
          <w:sz w:val="22"/>
          <w:szCs w:val="22"/>
          <w:lang w:eastAsia="es-ES"/>
        </w:rPr>
      </w:pPr>
      <w:hyperlink w:anchor="_Toc442284459" w:history="1">
        <w:r w:rsidR="008D5E92" w:rsidRPr="008D5E92">
          <w:rPr>
            <w:rStyle w:val="Hipervnculo"/>
            <w:noProof/>
            <w:sz w:val="16"/>
          </w:rPr>
          <w:t>Ilustración 20: Estructura de carpetas</w:t>
        </w:r>
        <w:r w:rsidR="008D5E92" w:rsidRPr="008D5E92">
          <w:rPr>
            <w:noProof/>
            <w:webHidden/>
            <w:sz w:val="16"/>
          </w:rPr>
          <w:tab/>
        </w:r>
        <w:r w:rsidR="008D5E92" w:rsidRPr="008D5E92">
          <w:rPr>
            <w:noProof/>
            <w:webHidden/>
            <w:sz w:val="16"/>
          </w:rPr>
          <w:fldChar w:fldCharType="begin"/>
        </w:r>
        <w:r w:rsidR="008D5E92" w:rsidRPr="008D5E92">
          <w:rPr>
            <w:noProof/>
            <w:webHidden/>
            <w:sz w:val="16"/>
          </w:rPr>
          <w:instrText xml:space="preserve"> PAGEREF _Toc442284459 \h </w:instrText>
        </w:r>
        <w:r w:rsidR="008D5E92" w:rsidRPr="008D5E92">
          <w:rPr>
            <w:noProof/>
            <w:webHidden/>
            <w:sz w:val="16"/>
          </w:rPr>
        </w:r>
        <w:r w:rsidR="008D5E92" w:rsidRPr="008D5E92">
          <w:rPr>
            <w:noProof/>
            <w:webHidden/>
            <w:sz w:val="16"/>
          </w:rPr>
          <w:fldChar w:fldCharType="separate"/>
        </w:r>
        <w:r w:rsidR="008D5E92" w:rsidRPr="008D5E92">
          <w:rPr>
            <w:noProof/>
            <w:webHidden/>
            <w:sz w:val="16"/>
          </w:rPr>
          <w:t>37</w:t>
        </w:r>
        <w:r w:rsidR="008D5E92" w:rsidRPr="008D5E92">
          <w:rPr>
            <w:noProof/>
            <w:webHidden/>
            <w:sz w:val="16"/>
          </w:rPr>
          <w:fldChar w:fldCharType="end"/>
        </w:r>
      </w:hyperlink>
    </w:p>
    <w:p w14:paraId="2C45ACBC" w14:textId="77777777" w:rsidR="00144CD1" w:rsidRDefault="00144CD1" w:rsidP="0056499F">
      <w:pPr>
        <w:rPr>
          <w:b/>
          <w:sz w:val="28"/>
        </w:rPr>
      </w:pPr>
      <w:r w:rsidRPr="005F6805">
        <w:rPr>
          <w:b/>
          <w:sz w:val="16"/>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487593F9" w:rsidR="00161B4F" w:rsidRDefault="00161B4F" w:rsidP="00A31077">
      <w:pPr>
        <w:jc w:val="both"/>
      </w:pPr>
      <w:r>
        <w:t xml:space="preserve">Hoy en día, </w:t>
      </w:r>
      <w:r w:rsidR="00904BAE">
        <w:t>nuevas herramientas tecnológicas están adquiriendo mayor importancia en el proceso de enseñanza-aprendizaje.</w:t>
      </w:r>
      <w:r>
        <w:t xml:space="preserve">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4FFFC447" w:rsidR="00161B4F" w:rsidRDefault="00161B4F" w:rsidP="00A31077">
      <w:pPr>
        <w:jc w:val="both"/>
      </w:pPr>
      <w:r>
        <w:t>Por un lado, los alumnos podrán subir sus prácticas realizadas en lenguaje Java para obtener los resultados tras el proceso de corrección de la misma</w:t>
      </w:r>
      <w:r w:rsidR="00904BAE">
        <w:t>, sin necesidad de esperar a una re-alimentación por parte del profesor</w:t>
      </w:r>
      <w:r>
        <w:t>.</w:t>
      </w:r>
    </w:p>
    <w:p w14:paraId="6DD84592" w14:textId="3E451927" w:rsidR="00904BAE" w:rsidRDefault="00904BAE" w:rsidP="00A31077">
      <w:pPr>
        <w:jc w:val="both"/>
      </w:pPr>
      <w:r>
        <w:t>Por otro lado, lo profesores podrán subir los test que van a aplicarse las prácticas y realizar un seguimiento general del avance de la solución de las mismas por parte de la clase, así como comprobar si existen plagios entre prácticas.</w:t>
      </w:r>
    </w:p>
    <w:p w14:paraId="7BE2CAE6" w14:textId="022A1909" w:rsidR="00904BAE" w:rsidRDefault="00904BAE" w:rsidP="00A31077">
      <w:pPr>
        <w:jc w:val="both"/>
      </w:pPr>
      <w:r>
        <w:t xml:space="preserve">La aplicación </w:t>
      </w:r>
      <w:r w:rsidR="0088138F">
        <w:t>se conecta con un LMS gracias al LTI, el cual puede ser incorporado en una gran cantidad de LMS presentes y futuros.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Pr="00952860" w:rsidRDefault="00161B4F" w:rsidP="00161B4F">
      <w:pPr>
        <w:rPr>
          <w:b/>
          <w:sz w:val="22"/>
          <w:lang w:val="en-US"/>
        </w:rPr>
      </w:pPr>
      <w:r w:rsidRPr="00952860">
        <w:rPr>
          <w:b/>
          <w:sz w:val="22"/>
          <w:lang w:val="en-US"/>
        </w:rPr>
        <w:t>Palabras clave</w:t>
      </w:r>
    </w:p>
    <w:p w14:paraId="24A25669" w14:textId="5DA1A0C6" w:rsidR="00161B4F" w:rsidRPr="00952860" w:rsidRDefault="00161B4F" w:rsidP="00A31077">
      <w:pPr>
        <w:jc w:val="both"/>
        <w:rPr>
          <w:i/>
          <w:lang w:val="en-US"/>
        </w:rPr>
      </w:pPr>
      <w:r w:rsidRPr="00952860">
        <w:rPr>
          <w:i/>
          <w:lang w:val="en-US"/>
        </w:rPr>
        <w:t xml:space="preserve">“LTI, Moodle, PHP, </w:t>
      </w:r>
      <w:proofErr w:type="spellStart"/>
      <w:r w:rsidRPr="00952860">
        <w:rPr>
          <w:i/>
          <w:lang w:val="en-US"/>
        </w:rPr>
        <w:t>CakePHP</w:t>
      </w:r>
      <w:proofErr w:type="spellEnd"/>
      <w:r w:rsidRPr="00952860">
        <w:rPr>
          <w:i/>
          <w:lang w:val="en-US"/>
        </w:rPr>
        <w:t xml:space="preserve">, MVC, Test, </w:t>
      </w:r>
      <w:proofErr w:type="spellStart"/>
      <w:r w:rsidRPr="00952860">
        <w:rPr>
          <w:i/>
          <w:lang w:val="en-US"/>
        </w:rPr>
        <w:t>Prácticas</w:t>
      </w:r>
      <w:proofErr w:type="spellEnd"/>
      <w:r w:rsidRPr="00952860">
        <w:rPr>
          <w:i/>
          <w:lang w:val="en-US"/>
        </w:rPr>
        <w:t>, Plugins,</w:t>
      </w:r>
      <w:r w:rsidR="009748BB" w:rsidRPr="00952860">
        <w:rPr>
          <w:i/>
          <w:lang w:val="en-US"/>
        </w:rPr>
        <w:t xml:space="preserve"> Moodle,</w:t>
      </w:r>
      <w:r w:rsidRPr="00952860">
        <w:rPr>
          <w:i/>
          <w:lang w:val="en-US"/>
        </w:rPr>
        <w:t xml:space="preserve"> Consumer Key, Secret, Responsive Design”</w:t>
      </w:r>
    </w:p>
    <w:p w14:paraId="16127389" w14:textId="77777777" w:rsidR="009748BB" w:rsidRPr="00952860" w:rsidRDefault="009748BB" w:rsidP="00161B4F">
      <w:pPr>
        <w:rPr>
          <w:i/>
          <w:lang w:val="en-US"/>
        </w:rPr>
      </w:pPr>
    </w:p>
    <w:p w14:paraId="16A3E02A" w14:textId="27DB7AC2" w:rsidR="009748BB" w:rsidRPr="00952860" w:rsidRDefault="009748BB" w:rsidP="00161B4F">
      <w:pPr>
        <w:rPr>
          <w:i/>
          <w:lang w:val="en-US"/>
        </w:rPr>
      </w:pPr>
      <w:r w:rsidRPr="00952860">
        <w:rPr>
          <w:i/>
          <w:lang w:val="en-US"/>
        </w:rPr>
        <w:br w:type="page"/>
      </w:r>
    </w:p>
    <w:p w14:paraId="02D9AD2D" w14:textId="77777777" w:rsidR="00161B4F" w:rsidRPr="00952860" w:rsidRDefault="00161B4F" w:rsidP="00161B4F">
      <w:pPr>
        <w:rPr>
          <w:b/>
          <w:lang w:val="en-US"/>
        </w:rPr>
      </w:pPr>
      <w:r w:rsidRPr="00952860">
        <w:rPr>
          <w:b/>
          <w:sz w:val="22"/>
          <w:lang w:val="en-US"/>
        </w:rPr>
        <w:lastRenderedPageBreak/>
        <w:t>Abstract</w:t>
      </w:r>
    </w:p>
    <w:p w14:paraId="73D53F35" w14:textId="44D11EA5" w:rsidR="00161B4F" w:rsidRPr="00952860" w:rsidRDefault="00161B4F" w:rsidP="00A31077">
      <w:pPr>
        <w:jc w:val="both"/>
        <w:rPr>
          <w:lang w:val="en-US"/>
        </w:rPr>
      </w:pPr>
      <w:r w:rsidRPr="00952860">
        <w:rPr>
          <w:lang w:val="en-US"/>
        </w:rPr>
        <w:t xml:space="preserve">Today, </w:t>
      </w:r>
      <w:r w:rsidR="00A632F7" w:rsidRPr="00952860">
        <w:rPr>
          <w:lang w:val="en-US"/>
        </w:rPr>
        <w:t>new technological tools are becoming more important in the teaching-learning process.</w:t>
      </w:r>
    </w:p>
    <w:p w14:paraId="56E6C65F" w14:textId="479F57AB" w:rsidR="00161B4F" w:rsidRPr="00952860" w:rsidRDefault="00161B4F" w:rsidP="00A31077">
      <w:pPr>
        <w:jc w:val="both"/>
        <w:rPr>
          <w:lang w:val="en-US"/>
        </w:rPr>
      </w:pPr>
      <w:r w:rsidRPr="00952860">
        <w:rPr>
          <w:lang w:val="en-US"/>
        </w:rPr>
        <w:t xml:space="preserve">Autocorrect Java Practices application has been developed with the aim of creating a web application that can be used within an educational </w:t>
      </w:r>
      <w:proofErr w:type="spellStart"/>
      <w:r w:rsidRPr="00952860">
        <w:rPr>
          <w:lang w:val="en-US"/>
        </w:rPr>
        <w:t>enviorment</w:t>
      </w:r>
      <w:proofErr w:type="spellEnd"/>
      <w:r w:rsidRPr="00952860">
        <w:rPr>
          <w:lang w:val="en-US"/>
        </w:rPr>
        <w:t xml:space="preserve"> in which teachers and stude</w:t>
      </w:r>
      <w:r w:rsidR="00A632F7" w:rsidRPr="00952860">
        <w:rPr>
          <w:lang w:val="en-US"/>
        </w:rPr>
        <w:t>nts can make profit by using it.</w:t>
      </w:r>
    </w:p>
    <w:p w14:paraId="6E550D7D" w14:textId="48B9AB99" w:rsidR="00161B4F" w:rsidRPr="00952860" w:rsidRDefault="00161B4F" w:rsidP="00A31077">
      <w:pPr>
        <w:jc w:val="both"/>
        <w:rPr>
          <w:lang w:val="en-US"/>
        </w:rPr>
      </w:pPr>
      <w:r w:rsidRPr="00952860">
        <w:rPr>
          <w:lang w:val="en-US"/>
        </w:rPr>
        <w:t>On the one hand, students can upload their practices developed in Java language to get the results after correction pr</w:t>
      </w:r>
      <w:r w:rsidR="00A632F7" w:rsidRPr="00952860">
        <w:rPr>
          <w:lang w:val="en-US"/>
        </w:rPr>
        <w:t>ocess of the same, without having to wait for a feedback by the teacher.</w:t>
      </w:r>
    </w:p>
    <w:p w14:paraId="4FF37297" w14:textId="3C7BCA67" w:rsidR="00161B4F" w:rsidRPr="00952860" w:rsidRDefault="00161B4F" w:rsidP="00A31077">
      <w:pPr>
        <w:jc w:val="both"/>
        <w:rPr>
          <w:lang w:val="en-US"/>
        </w:rPr>
      </w:pPr>
      <w:r w:rsidRPr="00952860">
        <w:rPr>
          <w:lang w:val="en-US"/>
        </w:rPr>
        <w:t xml:space="preserve">On the other hand, teachers can </w:t>
      </w:r>
      <w:r w:rsidR="00A632F7" w:rsidRPr="00952860">
        <w:rPr>
          <w:lang w:val="en-US"/>
        </w:rPr>
        <w:t xml:space="preserve">upload the test to be applied to practices and conduct a general monitoring of progress in solving them </w:t>
      </w:r>
      <w:r w:rsidR="004E3083" w:rsidRPr="00952860">
        <w:rPr>
          <w:lang w:val="en-US"/>
        </w:rPr>
        <w:t>by the class and check for plagiarism between practices.</w:t>
      </w:r>
    </w:p>
    <w:p w14:paraId="497FE033" w14:textId="77777777" w:rsidR="00161B4F" w:rsidRPr="00952860" w:rsidRDefault="00161B4F" w:rsidP="00A31077">
      <w:pPr>
        <w:jc w:val="both"/>
        <w:rPr>
          <w:lang w:val="en-US"/>
        </w:rPr>
      </w:pPr>
      <w:r w:rsidRPr="00952860">
        <w:rPr>
          <w:lang w:val="en-US"/>
        </w:rPr>
        <w:t xml:space="preserve">The variety of devices with different screen sizes on the market, make Autocorrect Java Practices application has been developed with the idea of offering the </w:t>
      </w:r>
      <w:proofErr w:type="spellStart"/>
      <w:r w:rsidRPr="00952860">
        <w:rPr>
          <w:lang w:val="en-US"/>
        </w:rPr>
        <w:t>máximum</w:t>
      </w:r>
      <w:proofErr w:type="spellEnd"/>
      <w:r w:rsidRPr="00952860">
        <w:rPr>
          <w:lang w:val="en-US"/>
        </w:rPr>
        <w:t xml:space="preserve"> compatibility, it is for this reason that it has been used responsive design.</w:t>
      </w:r>
    </w:p>
    <w:p w14:paraId="4232780F" w14:textId="77777777" w:rsidR="009748BB" w:rsidRPr="00952860" w:rsidRDefault="009748BB" w:rsidP="00A31077">
      <w:pPr>
        <w:jc w:val="both"/>
        <w:rPr>
          <w:lang w:val="en-US"/>
        </w:rPr>
      </w:pPr>
    </w:p>
    <w:p w14:paraId="74119811" w14:textId="5930821D" w:rsidR="009748BB" w:rsidRPr="00952860" w:rsidRDefault="009748BB" w:rsidP="009748BB">
      <w:pPr>
        <w:rPr>
          <w:b/>
          <w:sz w:val="28"/>
          <w:lang w:val="en-US"/>
        </w:rPr>
      </w:pPr>
      <w:r w:rsidRPr="00952860">
        <w:rPr>
          <w:b/>
          <w:sz w:val="22"/>
          <w:lang w:val="en-US"/>
        </w:rPr>
        <w:t>Keywords</w:t>
      </w:r>
    </w:p>
    <w:p w14:paraId="6203B10B" w14:textId="1CA1B25C" w:rsidR="009748BB" w:rsidRPr="00952860" w:rsidRDefault="009748BB" w:rsidP="00A31077">
      <w:pPr>
        <w:jc w:val="both"/>
        <w:rPr>
          <w:i/>
          <w:lang w:val="en-US"/>
        </w:rPr>
      </w:pPr>
      <w:r w:rsidRPr="00952860">
        <w:rPr>
          <w:i/>
          <w:lang w:val="en-US"/>
        </w:rPr>
        <w:t xml:space="preserve">“LTI, Moodle, PHP, </w:t>
      </w:r>
      <w:proofErr w:type="spellStart"/>
      <w:r w:rsidRPr="00952860">
        <w:rPr>
          <w:i/>
          <w:lang w:val="en-US"/>
        </w:rPr>
        <w:t>CakePHP</w:t>
      </w:r>
      <w:proofErr w:type="spellEnd"/>
      <w:r w:rsidRPr="00952860">
        <w:rPr>
          <w:i/>
          <w:lang w:val="en-US"/>
        </w:rPr>
        <w:t>, MVC, Test, Practices, Plugins, Moodle, Consumer Key, Secret, Responsive Design”</w:t>
      </w:r>
    </w:p>
    <w:p w14:paraId="2534C260" w14:textId="77777777" w:rsidR="009748BB" w:rsidRPr="00952860" w:rsidRDefault="009748BB" w:rsidP="00161B4F">
      <w:pPr>
        <w:rPr>
          <w:lang w:val="en-US"/>
        </w:rPr>
      </w:pPr>
    </w:p>
    <w:p w14:paraId="04243E5B" w14:textId="3A2D1DFB" w:rsidR="00F739FB" w:rsidRDefault="00161B4F" w:rsidP="00430DBD">
      <w:pPr>
        <w:pStyle w:val="Ttulo1"/>
      </w:pPr>
      <w:r w:rsidRPr="00952860">
        <w:rPr>
          <w:lang w:val="en-US"/>
        </w:rPr>
        <w:br w:type="page"/>
      </w:r>
      <w:bookmarkStart w:id="0" w:name="_Toc442284347"/>
      <w:r w:rsidR="00F739FB" w:rsidRPr="00430DBD">
        <w:lastRenderedPageBreak/>
        <w:t>Introducción</w:t>
      </w:r>
      <w:bookmarkEnd w:id="0"/>
    </w:p>
    <w:p w14:paraId="34C9B6B4" w14:textId="5CEF2D1D"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w:t>
      </w:r>
      <w:r w:rsidR="0088138F">
        <w:t>analizadas</w:t>
      </w:r>
      <w:r w:rsidR="009748BB">
        <w:t xml:space="preserve">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 xml:space="preserve">además </w:t>
      </w:r>
      <w:r w:rsidR="0088138F">
        <w:t>de otra serie de funcionalidades</w:t>
      </w:r>
      <w:r w:rsidR="00B7783E">
        <w:t>.</w:t>
      </w:r>
    </w:p>
    <w:p w14:paraId="3972DD73" w14:textId="25FC5900" w:rsidR="00161B4F" w:rsidRDefault="00161B4F" w:rsidP="00A31077">
      <w:pPr>
        <w:jc w:val="both"/>
      </w:pPr>
      <w:r>
        <w:t>Por lo tanto, la aplicación proporcionará diferentes funcionalidades que dependerán del rol</w:t>
      </w:r>
      <w:r w:rsidR="0088138F">
        <w:t xml:space="preserve"> (profesor o alumno)</w:t>
      </w:r>
      <w:r>
        <w:t xml:space="preserve"> del usuario que haya accedido a la misma. </w:t>
      </w:r>
    </w:p>
    <w:p w14:paraId="06A65840" w14:textId="4DF1CB41" w:rsidR="00161B4F" w:rsidRDefault="00161B4F" w:rsidP="00A31077">
      <w:pPr>
        <w:jc w:val="both"/>
      </w:pPr>
      <w:r>
        <w:t xml:space="preserve">Una de las metas de la aplicación ha sido que los alumnos tras subir sus prácticas para ser </w:t>
      </w:r>
      <w:r w:rsidR="0088138F">
        <w:t>analizadas</w:t>
      </w:r>
      <w:r>
        <w:t>, pudier</w:t>
      </w:r>
      <w:r w:rsidR="0088138F">
        <w:t xml:space="preserve">an conocer los resultados de este análisis por medio de </w:t>
      </w:r>
      <w:r>
        <w:t xml:space="preserve">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w:t>
      </w:r>
      <w:r w:rsidR="0088138F">
        <w:t>la</w:t>
      </w:r>
      <w:r>
        <w:t xml:space="preserve"> evolución </w:t>
      </w:r>
      <w:r w:rsidR="0088138F">
        <w:t xml:space="preserve">respecto a esas métricas </w:t>
      </w:r>
      <w:r>
        <w:t xml:space="preserve">de sus prácticas subidas. </w:t>
      </w:r>
    </w:p>
    <w:p w14:paraId="36945010" w14:textId="597798BF" w:rsidR="00161B4F" w:rsidRDefault="00161B4F" w:rsidP="00A31077">
      <w:pPr>
        <w:jc w:val="both"/>
      </w:pPr>
      <w:r>
        <w:t xml:space="preserve">Un pilar importante de la aplicación ha sido poder proporcionarle al profesor la máxima funcionalidad posible para poder tener un control </w:t>
      </w:r>
      <w:r w:rsidR="0088138F">
        <w:t>de la información de</w:t>
      </w:r>
      <w:r>
        <w:t xml:space="preserv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1418A70E" w:rsidR="00161B4F" w:rsidRDefault="00161B4F" w:rsidP="00A31077">
      <w:pPr>
        <w:jc w:val="both"/>
      </w:pPr>
      <w:r>
        <w:t xml:space="preserve">Otro de los pilares sobre los que se ha desarrollado la aplicación, ha sido que pudiera tener un acoplamiento </w:t>
      </w:r>
      <w:r w:rsidR="0088138F">
        <w:t xml:space="preserve">o enlazamiento con la gran mayoría de plataformas denominadas </w:t>
      </w:r>
      <w:proofErr w:type="spellStart"/>
      <w:r w:rsidR="0088138F" w:rsidRPr="0088138F">
        <w:rPr>
          <w:i/>
        </w:rPr>
        <w:t>Learning</w:t>
      </w:r>
      <w:proofErr w:type="spellEnd"/>
      <w:r w:rsidR="0088138F" w:rsidRPr="0088138F">
        <w:rPr>
          <w:i/>
        </w:rPr>
        <w:t xml:space="preserve"> Management </w:t>
      </w:r>
      <w:proofErr w:type="spellStart"/>
      <w:r w:rsidR="0088138F" w:rsidRPr="0088138F">
        <w:rPr>
          <w:i/>
        </w:rPr>
        <w:t>Systems</w:t>
      </w:r>
      <w:proofErr w:type="spellEnd"/>
      <w:r w:rsidR="0088138F">
        <w:t xml:space="preserve"> (como Moodle, </w:t>
      </w:r>
      <w:proofErr w:type="spellStart"/>
      <w:r w:rsidR="0088138F">
        <w:t>Blackboard</w:t>
      </w:r>
      <w:proofErr w:type="spellEnd"/>
      <w:r w:rsidR="0088138F">
        <w:t xml:space="preserve">, </w:t>
      </w:r>
      <w:proofErr w:type="spellStart"/>
      <w:r w:rsidR="0088138F">
        <w:t>etc</w:t>
      </w:r>
      <w:proofErr w:type="spellEnd"/>
      <w:r w:rsidR="0088138F">
        <w:t>)</w:t>
      </w:r>
      <w:r>
        <w:t xml:space="preserve">, de forma que los usuarios que accedan a dicha plataforma puedan entrar en la aplicación a partir de las tareas externas creadas desde </w:t>
      </w:r>
      <w:r w:rsidR="0088138F">
        <w:t>esas plataformas, aprovechando toda la información y control de usuarios ofrecidas por éstas</w:t>
      </w:r>
      <w:r>
        <w:t xml:space="preserve">. Para que esto haya sido posible se ha empleado el </w:t>
      </w:r>
      <w:r w:rsidR="0088138F">
        <w:t xml:space="preserve">estándar LTI </w:t>
      </w:r>
      <w:r>
        <w:t xml:space="preserve">que ha permitido </w:t>
      </w:r>
      <w:r w:rsidR="0012669B">
        <w:t>realizar la conexión entre el LMS y la aplicación,</w:t>
      </w:r>
      <w:r>
        <w:t xml:space="preserve"> además de dar la ventaja de </w:t>
      </w:r>
      <w:r w:rsidR="00B7783E">
        <w:t xml:space="preserve">permitir </w:t>
      </w:r>
      <w:r>
        <w:t xml:space="preserve">obtener datos procedentes de </w:t>
      </w:r>
      <w:r w:rsidR="0088138F">
        <w:t>la plataforma origen</w:t>
      </w:r>
      <w:r>
        <w:t xml:space="preserve"> (nombre de usuario, rol, correo…) para posteriormente poder ser tratados dentro de la aplicación</w:t>
      </w:r>
      <w:r w:rsidR="0088138F">
        <w:t xml:space="preserve"> presentada</w:t>
      </w:r>
      <w:r>
        <w:t xml:space="preserve">.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lastRenderedPageBreak/>
        <w:br w:type="page"/>
      </w:r>
    </w:p>
    <w:p w14:paraId="32765DD0" w14:textId="77777777" w:rsidR="00161B4F" w:rsidRDefault="00161B4F" w:rsidP="00054581">
      <w:pPr>
        <w:pStyle w:val="Ttulo1"/>
      </w:pPr>
      <w:bookmarkStart w:id="1" w:name="_Toc442284348"/>
      <w:r>
        <w:lastRenderedPageBreak/>
        <w:t>Objetivos del proyecto</w:t>
      </w:r>
      <w:bookmarkEnd w:id="1"/>
    </w:p>
    <w:p w14:paraId="01F9D4DA" w14:textId="77777777" w:rsidR="00161B4F" w:rsidRDefault="00161B4F" w:rsidP="00054581">
      <w:pPr>
        <w:pStyle w:val="Ttulo2"/>
      </w:pPr>
      <w:bookmarkStart w:id="2" w:name="_Toc442284349"/>
      <w:r>
        <w:t>Objetivos funcionales</w:t>
      </w:r>
      <w:bookmarkEnd w:id="2"/>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52282A64" w:rsidR="00161B4F" w:rsidRDefault="00161B4F" w:rsidP="00A31077">
      <w:pPr>
        <w:pStyle w:val="Prrafodelista"/>
        <w:numPr>
          <w:ilvl w:val="1"/>
          <w:numId w:val="20"/>
        </w:numPr>
        <w:jc w:val="both"/>
      </w:pPr>
      <w:r>
        <w:t xml:space="preserve">Poder registrarse en la aplicación web para obtener los parámetros LTI necesarios para poder crear tareas, que enlacen con la aplicación web, desde </w:t>
      </w:r>
      <w:r w:rsidR="0088138F">
        <w:t>el LMS de su elección (preferentemente Moodle)</w:t>
      </w:r>
      <w:r>
        <w:t>.</w:t>
      </w:r>
    </w:p>
    <w:p w14:paraId="694F12F1" w14:textId="2EF6664C" w:rsidR="00161B4F" w:rsidRDefault="0088138F" w:rsidP="00A31077">
      <w:pPr>
        <w:pStyle w:val="Prrafodelista"/>
        <w:numPr>
          <w:ilvl w:val="1"/>
          <w:numId w:val="20"/>
        </w:numPr>
        <w:jc w:val="both"/>
      </w:pPr>
      <w:r>
        <w:t xml:space="preserve">Crear </w:t>
      </w:r>
      <w:r w:rsidR="00161B4F">
        <w:t xml:space="preserve">tareas </w:t>
      </w:r>
      <w:r w:rsidR="00B7783E">
        <w:t xml:space="preserve">de tipo “herramienta externa” </w:t>
      </w:r>
      <w:r w:rsidR="00161B4F">
        <w:t>(que se corresponderían</w:t>
      </w:r>
      <w:r w:rsidR="00B7783E">
        <w:t xml:space="preserve"> con las prácticas del curso) desde Moodle que </w:t>
      </w:r>
      <w:r>
        <w:t xml:space="preserve">le </w:t>
      </w:r>
      <w:r w:rsidR="00B7783E">
        <w:t xml:space="preserve">permitan </w:t>
      </w:r>
      <w:r>
        <w:t>generar un espacio para la subida de ejercicios prácticos en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5CF39327" w:rsidR="00161B4F" w:rsidRDefault="00161B4F" w:rsidP="00A31077">
      <w:pPr>
        <w:pStyle w:val="Prrafodelista"/>
        <w:numPr>
          <w:ilvl w:val="1"/>
          <w:numId w:val="20"/>
        </w:numPr>
        <w:jc w:val="both"/>
      </w:pPr>
      <w:r>
        <w:t>Acceder a la aplicación desde las tareas d</w:t>
      </w:r>
      <w:r w:rsidR="0088138F">
        <w:t xml:space="preserve">el LMS </w:t>
      </w:r>
      <w:r>
        <w:t>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502848F7" w:rsidR="00161B4F" w:rsidRDefault="00161B4F" w:rsidP="00A31077">
      <w:pPr>
        <w:pStyle w:val="Prrafodelista"/>
        <w:numPr>
          <w:ilvl w:val="1"/>
          <w:numId w:val="20"/>
        </w:numPr>
        <w:jc w:val="both"/>
      </w:pPr>
      <w:r>
        <w:t xml:space="preserve">Subir sus prácticas y que sean </w:t>
      </w:r>
      <w:r w:rsidR="0088138F">
        <w:t>analizadas</w:t>
      </w:r>
      <w:r>
        <w:t>, obteniendo los resultados</w:t>
      </w:r>
      <w:r w:rsidR="00B7783E">
        <w:t xml:space="preserve"> correspondientes tras este proceso de </w:t>
      </w:r>
      <w:r w:rsidR="0088138F">
        <w:t>“</w:t>
      </w:r>
      <w:r w:rsidR="00B7783E">
        <w:t>corrección</w:t>
      </w:r>
      <w:r w:rsidR="0088138F">
        <w:t>”</w:t>
      </w:r>
      <w:r>
        <w:t xml:space="preserve">: si la práctica ha </w:t>
      </w:r>
      <w:r>
        <w:lastRenderedPageBreak/>
        <w:t>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13886380" w:rsidR="00161B4F" w:rsidRDefault="00161B4F" w:rsidP="00A31077">
      <w:pPr>
        <w:pStyle w:val="Prrafodelista"/>
        <w:numPr>
          <w:ilvl w:val="0"/>
          <w:numId w:val="20"/>
        </w:numPr>
        <w:jc w:val="both"/>
      </w:pPr>
      <w:r>
        <w:t>Hacer que la aplicación web</w:t>
      </w:r>
      <w:r w:rsidR="0088138F">
        <w:t xml:space="preserve"> esté integrada con las plataformas LMS (en especial en la plataforma Moodle, por ser la empleada en la Universidad de Burgos)</w:t>
      </w:r>
      <w:r>
        <w:t>.</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3" w:name="_Toc442284350"/>
      <w:r>
        <w:t>Objetivos de carácter técnico</w:t>
      </w:r>
      <w:bookmarkEnd w:id="3"/>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rsidRPr="003A1A38">
        <w:rPr>
          <w:i/>
        </w:rPr>
        <w:t>framework</w:t>
      </w:r>
      <w:proofErr w:type="spellEnd"/>
      <w:r>
        <w:t xml:space="preserve"> </w:t>
      </w:r>
      <w:proofErr w:type="spellStart"/>
      <w:r w:rsidRPr="00CD398F">
        <w:t>Bootstrap</w:t>
      </w:r>
      <w:proofErr w:type="spellEnd"/>
      <w:r>
        <w:t>.</w:t>
      </w:r>
    </w:p>
    <w:p w14:paraId="117969FC" w14:textId="45787EAE" w:rsidR="00161B4F" w:rsidRDefault="00161B4F" w:rsidP="00A31077">
      <w:pPr>
        <w:pStyle w:val="Prrafodelista"/>
        <w:numPr>
          <w:ilvl w:val="0"/>
          <w:numId w:val="21"/>
        </w:numPr>
        <w:jc w:val="both"/>
      </w:pPr>
      <w:r>
        <w:t xml:space="preserve">Se utilizará la plataforma Moodle </w:t>
      </w:r>
      <w:r w:rsidR="0088138F">
        <w:t xml:space="preserve">como plataforma de LMS </w:t>
      </w:r>
      <w:r>
        <w:t>para poder acceder a la aplicación web.</w:t>
      </w:r>
    </w:p>
    <w:p w14:paraId="79E3A53C" w14:textId="4F3756C4" w:rsidR="00161B4F" w:rsidRDefault="00161B4F" w:rsidP="00A31077">
      <w:pPr>
        <w:pStyle w:val="Prrafodelista"/>
        <w:numPr>
          <w:ilvl w:val="0"/>
          <w:numId w:val="21"/>
        </w:numPr>
        <w:jc w:val="both"/>
      </w:pPr>
      <w:r>
        <w:t xml:space="preserve">Para enlazar Moodle con la aplicación web se utilizará el </w:t>
      </w:r>
      <w:proofErr w:type="spellStart"/>
      <w:r w:rsidRPr="003A1A38">
        <w:rPr>
          <w:i/>
        </w:rPr>
        <w:t>plugin</w:t>
      </w:r>
      <w:proofErr w:type="spellEnd"/>
      <w:r>
        <w:t xml:space="preserve"> LTI de Moodle, el cual va a permitir conectarse a una aplicación externa, así como poder obtener datos de Moodle (nombre del usuario, correo…) para poder ser usados en la aplicación web.</w:t>
      </w:r>
    </w:p>
    <w:p w14:paraId="19088C8D" w14:textId="44F71102" w:rsidR="002D4349" w:rsidRDefault="002D4349" w:rsidP="00A31077">
      <w:pPr>
        <w:pStyle w:val="Prrafodelista"/>
        <w:numPr>
          <w:ilvl w:val="0"/>
          <w:numId w:val="21"/>
        </w:numPr>
        <w:jc w:val="both"/>
      </w:pPr>
      <w:r>
        <w:t xml:space="preserve">Desarrollar la plataforma empleando herramientas de tipo </w:t>
      </w:r>
      <w:r w:rsidRPr="002D4349">
        <w:rPr>
          <w:i/>
        </w:rPr>
        <w:t>open-</w:t>
      </w:r>
      <w:proofErr w:type="spellStart"/>
      <w:r w:rsidRPr="002D4349">
        <w:rPr>
          <w:i/>
        </w:rPr>
        <w:t>source</w:t>
      </w:r>
      <w:proofErr w:type="spellEnd"/>
      <w:r>
        <w:t xml:space="preserve"> (por ser una plataforma educativa) y a ser posible con PHP por ser más compatible con Moodle.</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4" w:name="_Toc442284351"/>
      <w:r>
        <w:lastRenderedPageBreak/>
        <w:t>Conceptos Teóricos</w:t>
      </w:r>
      <w:bookmarkEnd w:id="4"/>
    </w:p>
    <w:p w14:paraId="20B7052F" w14:textId="77777777" w:rsidR="007E121C" w:rsidRDefault="007E121C" w:rsidP="007E121C">
      <w:pPr>
        <w:pStyle w:val="Ttulo2"/>
      </w:pPr>
      <w:bookmarkStart w:id="5" w:name="_Toc442284352"/>
      <w:proofErr w:type="spellStart"/>
      <w:r>
        <w:t>Learning</w:t>
      </w:r>
      <w:proofErr w:type="spellEnd"/>
      <w:r>
        <w:t xml:space="preserve"> Management </w:t>
      </w:r>
      <w:proofErr w:type="spellStart"/>
      <w:r>
        <w:t>System</w:t>
      </w:r>
      <w:proofErr w:type="spellEnd"/>
      <w:r>
        <w:t xml:space="preserve"> (LMS)</w:t>
      </w:r>
      <w:bookmarkEnd w:id="5"/>
    </w:p>
    <w:p w14:paraId="284EAD39" w14:textId="7F28B9D2"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97457D">
        <w:instrText xml:space="preserve"> ADDIN ZOTERO_ITEM CSL_CITATION {"citationID":"1nh2ijvvom","properties":{"formattedCitation":"[1]","plainCitation":"[1]"},"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97457D" w:rsidRPr="0097457D">
        <w:rPr>
          <w:rFonts w:ascii="Calibri" w:hAnsi="Calibri"/>
        </w:rPr>
        <w:t>[1]</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1D034B6F" w:rsidR="00DE5542" w:rsidRDefault="00495B00" w:rsidP="00A31077">
      <w:pPr>
        <w:jc w:val="both"/>
      </w:pPr>
      <w:r>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97457D">
        <w:instrText xml:space="preserve"> ADDIN ZOTERO_ITEM CSL_CITATION {"citationID":"2bi3ge57qj","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97457D" w:rsidRPr="0097457D">
        <w:rPr>
          <w:rFonts w:ascii="Calibri" w:hAnsi="Calibri"/>
        </w:rPr>
        <w:t>[2]</w:t>
      </w:r>
      <w:r w:rsidR="004A0C9F">
        <w:fldChar w:fldCharType="end"/>
      </w:r>
      <w:r w:rsidR="00D6659F">
        <w:t>.</w:t>
      </w:r>
    </w:p>
    <w:p w14:paraId="32E306D0" w14:textId="77777777" w:rsidR="00CD026B" w:rsidRDefault="00675E7E" w:rsidP="00CD026B">
      <w:pPr>
        <w:keepNext/>
        <w:jc w:val="center"/>
      </w:pPr>
      <w:r>
        <w:rPr>
          <w:noProof/>
          <w:lang w:eastAsia="es-ES"/>
        </w:rPr>
        <w:lastRenderedPageBreak/>
        <w:drawing>
          <wp:inline distT="0" distB="0" distL="0" distR="0" wp14:anchorId="3439CA34" wp14:editId="6156E808">
            <wp:extent cx="2091193" cy="1393997"/>
            <wp:effectExtent l="0" t="0" r="444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9633" cy="1426287"/>
                    </a:xfrm>
                    <a:prstGeom prst="rect">
                      <a:avLst/>
                    </a:prstGeom>
                    <a:noFill/>
                    <a:ln>
                      <a:noFill/>
                    </a:ln>
                  </pic:spPr>
                </pic:pic>
              </a:graphicData>
            </a:graphic>
          </wp:inline>
        </w:drawing>
      </w:r>
    </w:p>
    <w:p w14:paraId="47CA25A8" w14:textId="56F6D814" w:rsidR="00675E7E" w:rsidRDefault="00CD026B" w:rsidP="00CD026B">
      <w:pPr>
        <w:pStyle w:val="Epgrafe"/>
        <w:jc w:val="center"/>
      </w:pPr>
      <w:bookmarkStart w:id="6" w:name="_Toc442284440"/>
      <w:r>
        <w:t xml:space="preserve">Ilustración </w:t>
      </w:r>
      <w:fldSimple w:instr=" SEQ Ilustración \* ARABIC ">
        <w:r w:rsidR="00C72396">
          <w:rPr>
            <w:noProof/>
          </w:rPr>
          <w:t>1</w:t>
        </w:r>
      </w:fldSimple>
      <w:r>
        <w:t>: Partes involucradas en un LMS</w:t>
      </w:r>
      <w:bookmarkEnd w:id="6"/>
    </w:p>
    <w:p w14:paraId="0A519652" w14:textId="77777777" w:rsidR="00D6659F" w:rsidRDefault="00D6659F" w:rsidP="00D6659F">
      <w:pPr>
        <w:pStyle w:val="Ttulo2"/>
      </w:pPr>
      <w:bookmarkStart w:id="7" w:name="_Toc442284353"/>
      <w:r>
        <w:t>Plataforma Moodle</w:t>
      </w:r>
      <w:bookmarkEnd w:id="7"/>
    </w:p>
    <w:p w14:paraId="770073D8" w14:textId="2D718C1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97457D">
        <w:instrText xml:space="preserve"> ADDIN ZOTERO_ITEM CSL_CITATION {"citationID":"3gabvhs2","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7B18226D" w14:textId="77777777" w:rsidR="00CD026B" w:rsidRDefault="00827A74" w:rsidP="00CD026B">
      <w:pPr>
        <w:keepNext/>
        <w:jc w:val="center"/>
      </w:pPr>
      <w:r>
        <w:rPr>
          <w:noProof/>
          <w:lang w:eastAsia="es-ES"/>
        </w:rPr>
        <w:drawing>
          <wp:inline distT="0" distB="0" distL="0" distR="0" wp14:anchorId="76783EAE" wp14:editId="13AA685A">
            <wp:extent cx="1818365" cy="2067340"/>
            <wp:effectExtent l="0" t="0" r="0" b="9525"/>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9652" cy="2114280"/>
                    </a:xfrm>
                    <a:prstGeom prst="rect">
                      <a:avLst/>
                    </a:prstGeom>
                    <a:noFill/>
                    <a:ln>
                      <a:noFill/>
                    </a:ln>
                  </pic:spPr>
                </pic:pic>
              </a:graphicData>
            </a:graphic>
          </wp:inline>
        </w:drawing>
      </w:r>
    </w:p>
    <w:p w14:paraId="0564933B" w14:textId="7693CF01" w:rsidR="00827A74" w:rsidRDefault="00CD026B" w:rsidP="00CD026B">
      <w:pPr>
        <w:pStyle w:val="Epgrafe"/>
        <w:jc w:val="center"/>
      </w:pPr>
      <w:bookmarkStart w:id="8" w:name="_Toc442284441"/>
      <w:r>
        <w:t xml:space="preserve">Ilustración </w:t>
      </w:r>
      <w:fldSimple w:instr=" SEQ Ilustración \* ARABIC ">
        <w:r w:rsidR="00C72396">
          <w:rPr>
            <w:noProof/>
          </w:rPr>
          <w:t>2</w:t>
        </w:r>
      </w:fldSimple>
      <w:r>
        <w:t>: Interacción en Moodle</w:t>
      </w:r>
      <w:bookmarkEnd w:id="8"/>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4CC248A7" w:rsidR="00220865" w:rsidRDefault="00220865" w:rsidP="00A31077">
      <w:pPr>
        <w:jc w:val="both"/>
      </w:pPr>
      <w:r>
        <w:t>Dentro de las características generales de Moodle encontr</w:t>
      </w:r>
      <w:r w:rsidR="00CE3229">
        <w:t xml:space="preserve">amos </w:t>
      </w:r>
      <w:r w:rsidR="00CE3229">
        <w:fldChar w:fldCharType="begin"/>
      </w:r>
      <w:r w:rsidR="0097457D">
        <w:instrText xml:space="preserve"> ADDIN ZOTERO_ITEM CSL_CITATION {"citationID":"1jrpb08e5n","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97457D" w:rsidRPr="0097457D">
        <w:rPr>
          <w:rFonts w:ascii="Calibri" w:hAnsi="Calibri"/>
        </w:rPr>
        <w:t>[2]</w:t>
      </w:r>
      <w:r w:rsidR="00CE3229">
        <w:fldChar w:fldCharType="end"/>
      </w:r>
      <w:r>
        <w:t>:</w:t>
      </w:r>
    </w:p>
    <w:p w14:paraId="0C089FBB" w14:textId="77777777" w:rsidR="00220865" w:rsidRDefault="00220865" w:rsidP="00A31077">
      <w:pPr>
        <w:pStyle w:val="Prrafodelista"/>
        <w:numPr>
          <w:ilvl w:val="0"/>
          <w:numId w:val="16"/>
        </w:numPr>
        <w:jc w:val="both"/>
      </w:pPr>
      <w:r>
        <w:lastRenderedPageBreak/>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9" w:name="_Toc442284354"/>
      <w:r>
        <w:t>Software QA</w:t>
      </w:r>
      <w:bookmarkEnd w:id="9"/>
    </w:p>
    <w:p w14:paraId="4213E19D" w14:textId="62DF1FFC"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o aseguramiento de la calidad de una aplicación o de un sistema siempre es esencial</w:t>
      </w:r>
      <w:r w:rsidR="002D4349">
        <w:t>, en especial en equipos medios-grandes de desarrollo</w:t>
      </w:r>
      <w:r>
        <w:t xml:space="preserve">.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0B71FF11" w:rsidR="00CD026B" w:rsidRDefault="0028650C" w:rsidP="00CD026B">
      <w:pPr>
        <w:keepNext/>
        <w:jc w:val="center"/>
      </w:pPr>
      <w:r>
        <w:rPr>
          <w:noProof/>
          <w:lang w:eastAsia="es-ES"/>
        </w:rPr>
        <w:drawing>
          <wp:inline distT="0" distB="0" distL="0" distR="0" wp14:anchorId="50BDF1BB" wp14:editId="7EFCE2F4">
            <wp:extent cx="2043485" cy="2156594"/>
            <wp:effectExtent l="0" t="0" r="0" b="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5938" cy="2180289"/>
                    </a:xfrm>
                    <a:prstGeom prst="rect">
                      <a:avLst/>
                    </a:prstGeom>
                    <a:noFill/>
                    <a:ln>
                      <a:noFill/>
                    </a:ln>
                  </pic:spPr>
                </pic:pic>
              </a:graphicData>
            </a:graphic>
          </wp:inline>
        </w:drawing>
      </w:r>
    </w:p>
    <w:p w14:paraId="0FC32166" w14:textId="64FA471D" w:rsidR="0028650C" w:rsidRDefault="00CD026B" w:rsidP="00CD026B">
      <w:pPr>
        <w:pStyle w:val="Epgrafe"/>
        <w:jc w:val="center"/>
      </w:pPr>
      <w:bookmarkStart w:id="10" w:name="_Toc442284442"/>
      <w:r>
        <w:t xml:space="preserve">Ilustración </w:t>
      </w:r>
      <w:fldSimple w:instr=" SEQ Ilustración \* ARABIC ">
        <w:r w:rsidR="00C72396">
          <w:rPr>
            <w:noProof/>
          </w:rPr>
          <w:t>3</w:t>
        </w:r>
      </w:fldSimple>
      <w:r>
        <w:t xml:space="preserve">: Tareas del </w:t>
      </w:r>
      <w:proofErr w:type="spellStart"/>
      <w:r>
        <w:t>Quality</w:t>
      </w:r>
      <w:proofErr w:type="spellEnd"/>
      <w:r>
        <w:t xml:space="preserve"> </w:t>
      </w:r>
      <w:proofErr w:type="spellStart"/>
      <w:r>
        <w:t>Assurance</w:t>
      </w:r>
      <w:proofErr w:type="spellEnd"/>
      <w:r>
        <w:t xml:space="preserve"> (QA)</w:t>
      </w:r>
      <w:bookmarkEnd w:id="10"/>
    </w:p>
    <w:p w14:paraId="4BE505F8" w14:textId="4812A771" w:rsidR="0086392E" w:rsidRDefault="0086392E" w:rsidP="00A31077">
      <w:pPr>
        <w:jc w:val="both"/>
      </w:pPr>
      <w:r>
        <w:lastRenderedPageBreak/>
        <w:t xml:space="preserve">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w:t>
      </w:r>
      <w:r w:rsidR="002D4349">
        <w:t>y no sólo al final del proyecto, con las prisas que eso conlleva.</w:t>
      </w:r>
    </w:p>
    <w:p w14:paraId="2C22D29D" w14:textId="1A3ADF5E"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97457D">
        <w:instrText xml:space="preserve"> ADDIN ZOTERO_ITEM CSL_CITATION {"citationID":"qh14l6j56","properties":{"formattedCitation":"[4]","plainCitation":"[4]"},"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97457D" w:rsidRPr="0097457D">
        <w:rPr>
          <w:rFonts w:ascii="Calibri" w:hAnsi="Calibri"/>
        </w:rPr>
        <w:t>[4]</w:t>
      </w:r>
      <w:r>
        <w:fldChar w:fldCharType="end"/>
      </w:r>
      <w:r>
        <w:t>.</w:t>
      </w:r>
    </w:p>
    <w:p w14:paraId="4EF68A81" w14:textId="77777777" w:rsidR="00A52843" w:rsidRDefault="00A52843" w:rsidP="00A31077">
      <w:pPr>
        <w:jc w:val="both"/>
      </w:pPr>
      <w:r>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612FEA6F"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97457D">
        <w:instrText xml:space="preserve"> ADDIN ZOTERO_ITEM CSL_CITATION {"citationID":"1c2no68g21","properties":{"formattedCitation":"[5]","plainCitation":"[5]"},"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97457D" w:rsidRPr="0097457D">
        <w:rPr>
          <w:rFonts w:ascii="Calibri" w:hAnsi="Calibri"/>
        </w:rPr>
        <w:t>[5]</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5E58E6F8" w14:textId="66248100" w:rsidR="004E3083" w:rsidRDefault="00CD398F" w:rsidP="00A31077">
      <w:pPr>
        <w:jc w:val="both"/>
      </w:pPr>
      <w:r>
        <w:t xml:space="preserve">En este </w:t>
      </w:r>
      <w:r w:rsidR="004E3083">
        <w:t xml:space="preserve">proyecto se adoptan algunas de las técnicas empleadas en </w:t>
      </w:r>
      <w:proofErr w:type="gramStart"/>
      <w:r w:rsidR="004E3083">
        <w:t>el mundo profesional pero muy simplificadas y adaptadas</w:t>
      </w:r>
      <w:proofErr w:type="gramEnd"/>
      <w:r w:rsidR="004E3083">
        <w:t xml:space="preserve"> a la docencia en programación de ordenadores. Esto ayuda a los alumnos a empezar a relacionarse con este concepto y tareas de forma sencilla.</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1" w:name="_Toc442284355"/>
      <w:r>
        <w:lastRenderedPageBreak/>
        <w:t>Técnicas y herramientas</w:t>
      </w:r>
      <w:bookmarkEnd w:id="11"/>
    </w:p>
    <w:p w14:paraId="39660594" w14:textId="77777777" w:rsidR="00782F60" w:rsidRDefault="00782F60" w:rsidP="00782F60">
      <w:pPr>
        <w:pStyle w:val="Ttulo2"/>
      </w:pPr>
      <w:bookmarkStart w:id="12" w:name="_Toc442284356"/>
      <w:r>
        <w:t>Técnicas de desarrollo</w:t>
      </w:r>
      <w:bookmarkEnd w:id="12"/>
    </w:p>
    <w:p w14:paraId="19F0CEB7" w14:textId="77777777" w:rsidR="00782F60" w:rsidRDefault="00782F60" w:rsidP="00A31077">
      <w:pPr>
        <w:pStyle w:val="Ttulo3"/>
        <w:jc w:val="both"/>
      </w:pPr>
      <w:bookmarkStart w:id="13" w:name="_Toc442284357"/>
      <w:r>
        <w:t>LTI</w:t>
      </w:r>
      <w:bookmarkEnd w:id="13"/>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3A8674C4" w14:textId="1B7CED18" w:rsidR="004E3083" w:rsidRDefault="004E3083" w:rsidP="00A31077">
      <w:pPr>
        <w:pStyle w:val="Cuerpo"/>
        <w:jc w:val="both"/>
      </w:pPr>
      <w:r>
        <w:t>Permite interrelacionar aplicaciones diferentes, pudiendo transmitir información de una a otra, siempre que implementen dicho estándar.</w:t>
      </w:r>
      <w:r w:rsidR="006D0D94">
        <w:t xml:space="preserve"> Esta interrelación se realiza entre una plataforma LMS (en nuestro caso Moodle) y una aplicación web, de manera que la primera pueda enviar aquella información necesaria para que la segunda la reciba y pueda utilizar. </w:t>
      </w:r>
    </w:p>
    <w:p w14:paraId="22A0619A" w14:textId="15B2AFB0" w:rsidR="006D0D94" w:rsidRDefault="006D0D94" w:rsidP="00A31077">
      <w:pPr>
        <w:pStyle w:val="Cuerpo"/>
        <w:jc w:val="both"/>
      </w:pPr>
      <w:r>
        <w:t xml:space="preserve">Para que lo anterior sea posible además se necesitan un </w:t>
      </w:r>
      <w:proofErr w:type="spellStart"/>
      <w:r w:rsidRPr="006D0D94">
        <w:rPr>
          <w:i/>
        </w:rPr>
        <w:t>consumer_key</w:t>
      </w:r>
      <w:proofErr w:type="spellEnd"/>
      <w:r>
        <w:t xml:space="preserve">, </w:t>
      </w:r>
      <w:proofErr w:type="spellStart"/>
      <w:r w:rsidRPr="006D0D94">
        <w:rPr>
          <w:i/>
        </w:rPr>
        <w:t>secret</w:t>
      </w:r>
      <w:proofErr w:type="spellEnd"/>
      <w:r>
        <w:t xml:space="preserve"> y </w:t>
      </w:r>
      <w:proofErr w:type="spellStart"/>
      <w:r w:rsidRPr="006D0D94">
        <w:rPr>
          <w:i/>
        </w:rPr>
        <w:t>url</w:t>
      </w:r>
      <w:proofErr w:type="spellEnd"/>
      <w:r>
        <w:t xml:space="preserve"> que son  proporcionados por la aplicación web</w:t>
      </w:r>
      <w:r w:rsidR="004F47DA">
        <w:t>,</w:t>
      </w:r>
      <w:r>
        <w:t xml:space="preserve"> para posteriormente poder crear desde la plataforma LMS una tarea que enlace con la aplicación web. Es importante que esos tres parámetros se establezcan correctamente, ya que sino no será posible enlazar con la aplicación.</w:t>
      </w:r>
    </w:p>
    <w:p w14:paraId="4A2F7401" w14:textId="541CF2C5" w:rsidR="00155AE5" w:rsidRPr="00782F60" w:rsidRDefault="004E3083" w:rsidP="00A31077">
      <w:pPr>
        <w:pStyle w:val="Cuerpo"/>
        <w:jc w:val="both"/>
      </w:pPr>
      <w:r>
        <w:t>El</w:t>
      </w:r>
      <w:r w:rsidR="00155AE5">
        <w:t xml:space="preserve"> estándar</w:t>
      </w:r>
      <w:r>
        <w:t xml:space="preserve"> LTI</w:t>
      </w:r>
      <w:r w:rsidR="00155AE5">
        <w:t xml:space="preserve"> se trata de un concepto fundamental a la hora de realizar el trabajo fin de grado, ya que es el que va a permitir que nuestra aplicación est</w:t>
      </w:r>
      <w:r w:rsidR="004F47DA">
        <w:t xml:space="preserve">ablezca una conexión con Moodle, y de esta forma pueda recoger todos los datos necesarios de Moodle (rol del usuario, </w:t>
      </w:r>
      <w:proofErr w:type="spellStart"/>
      <w:r w:rsidR="004F47DA">
        <w:t>id’s</w:t>
      </w:r>
      <w:proofErr w:type="spellEnd"/>
      <w:r w:rsidR="004F47DA">
        <w:t>, nombres, etc.).</w:t>
      </w:r>
    </w:p>
    <w:p w14:paraId="198233DD" w14:textId="77777777" w:rsidR="00782F60" w:rsidRDefault="00782F60" w:rsidP="00A31077">
      <w:pPr>
        <w:pStyle w:val="Ttulo3"/>
        <w:jc w:val="both"/>
      </w:pPr>
      <w:bookmarkStart w:id="14" w:name="_Toc442284358"/>
      <w:r>
        <w:t>Modelo-vista-controlador (MVC)</w:t>
      </w:r>
      <w:bookmarkEnd w:id="14"/>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4364F31D"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97457D">
        <w:instrText xml:space="preserve"> ADDIN ZOTERO_ITEM CSL_CITATION {"citationID":"urtbha5bi","properties":{"formattedCitation":"[6]","plainCitation":"[6]"},"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97457D" w:rsidRPr="0097457D">
        <w:rPr>
          <w:rFonts w:ascii="Calibri" w:hAnsi="Calibri"/>
        </w:rPr>
        <w:t>[6]</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lastRenderedPageBreak/>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Epgrafe"/>
        <w:jc w:val="center"/>
      </w:pPr>
      <w:bookmarkStart w:id="15" w:name="_Toc442284443"/>
      <w:r>
        <w:t xml:space="preserve">Ilustración </w:t>
      </w:r>
      <w:fldSimple w:instr=" SEQ Ilustración \* ARABIC ">
        <w:r w:rsidR="00C72396">
          <w:rPr>
            <w:noProof/>
          </w:rPr>
          <w:t>4</w:t>
        </w:r>
      </w:fldSimple>
      <w:r>
        <w:t>: Ciclo de vida del MVC</w:t>
      </w:r>
      <w:bookmarkEnd w:id="15"/>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Default="00161B4F" w:rsidP="00A31077">
      <w:pPr>
        <w:pStyle w:val="Cuerpo"/>
        <w:numPr>
          <w:ilvl w:val="0"/>
          <w:numId w:val="25"/>
        </w:numPr>
        <w:jc w:val="both"/>
      </w:pPr>
      <w:r>
        <w:t>Finalmente, cuando esta presentación es generada se la envía de inmediato al usuario.</w:t>
      </w:r>
    </w:p>
    <w:p w14:paraId="10197600" w14:textId="694FB718" w:rsidR="00CD398F" w:rsidRPr="00E60B72" w:rsidRDefault="00CD398F" w:rsidP="00CD398F">
      <w:r>
        <w:br w:type="page"/>
      </w:r>
    </w:p>
    <w:p w14:paraId="23FE598D" w14:textId="77777777" w:rsidR="00782F60" w:rsidRDefault="00335DE7" w:rsidP="00A31077">
      <w:pPr>
        <w:pStyle w:val="Ttulo3"/>
        <w:jc w:val="both"/>
      </w:pPr>
      <w:bookmarkStart w:id="16" w:name="_Toc442284359"/>
      <w:r>
        <w:lastRenderedPageBreak/>
        <w:t>Desarrollo ágil de software</w:t>
      </w:r>
      <w:bookmarkEnd w:id="16"/>
    </w:p>
    <w:p w14:paraId="6FBE4E43" w14:textId="080A7551" w:rsidR="00335DE7" w:rsidRDefault="00335DE7" w:rsidP="00A31077">
      <w:pPr>
        <w:pStyle w:val="Cuerpo"/>
        <w:jc w:val="both"/>
      </w:pPr>
      <w:r>
        <w:t xml:space="preserve">Se refiere a los métodos de </w:t>
      </w:r>
      <w:r w:rsidR="00CD398F">
        <w:t>ingeniería</w:t>
      </w:r>
      <w:r>
        <w:t xml:space="preserve">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4C16D335"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97457D">
        <w:instrText xml:space="preserve"> ADDIN ZOTERO_ITEM CSL_CITATION {"citationID":"16467lfb8q","properties":{"formattedCitation":"[7]","plainCitation":"[7]"},"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97457D" w:rsidRPr="0097457D">
        <w:rPr>
          <w:rFonts w:ascii="Calibri" w:hAnsi="Calibri"/>
        </w:rPr>
        <w:t>[7]</w:t>
      </w:r>
      <w:r w:rsidR="00CE3229">
        <w:fldChar w:fldCharType="end"/>
      </w:r>
      <w:r>
        <w:t>.</w:t>
      </w:r>
    </w:p>
    <w:p w14:paraId="217F86DD" w14:textId="760D6DFA"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97457D">
        <w:instrText xml:space="preserve"> ADDIN ZOTERO_ITEM CSL_CITATION {"citationID":"lpgvautdi","properties":{"formattedCitation":"[8]","plainCitation":"[8]"},"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97457D" w:rsidRPr="0097457D">
        <w:rPr>
          <w:rFonts w:ascii="Calibri" w:hAnsi="Calibri"/>
        </w:rPr>
        <w:t>[8]</w:t>
      </w:r>
      <w:r w:rsidR="00CE3229">
        <w:fldChar w:fldCharType="end"/>
      </w:r>
      <w:r w:rsidR="00494B18">
        <w:t>.</w:t>
      </w:r>
    </w:p>
    <w:p w14:paraId="34659E8F" w14:textId="77777777" w:rsidR="00782F60" w:rsidRDefault="00782F60" w:rsidP="00494B18">
      <w:pPr>
        <w:pStyle w:val="Ttulo4"/>
      </w:pPr>
      <w:bookmarkStart w:id="17" w:name="_Toc442284360"/>
      <w:r>
        <w:t>SCRUM</w:t>
      </w:r>
      <w:bookmarkEnd w:id="17"/>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0EDE51E3"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97457D">
        <w:instrText xml:space="preserve"> ADDIN ZOTERO_ITEM CSL_CITATION {"citationID":"14bub36pov","properties":{"formattedCitation":"[9]","plainCitation":"[9]"},"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97457D" w:rsidRPr="0097457D">
        <w:rPr>
          <w:rFonts w:ascii="Calibri" w:hAnsi="Calibri"/>
        </w:rPr>
        <w:t>[9]</w:t>
      </w:r>
      <w:r w:rsidR="00CE3229">
        <w:fldChar w:fldCharType="end"/>
      </w:r>
      <w:r>
        <w:t>.</w:t>
      </w:r>
    </w:p>
    <w:p w14:paraId="6536D5BE" w14:textId="18834C71" w:rsidR="00494B18" w:rsidRDefault="004E59BD" w:rsidP="00A31077">
      <w:pPr>
        <w:jc w:val="both"/>
      </w:pPr>
      <w:r>
        <w:t>Dentro de SCRUM existen varios roles</w:t>
      </w:r>
      <w:r w:rsidR="00CE3229">
        <w:t xml:space="preserve"> </w:t>
      </w:r>
      <w:r w:rsidR="00CE3229">
        <w:fldChar w:fldCharType="begin"/>
      </w:r>
      <w:r w:rsidR="0097457D">
        <w:instrText xml:space="preserve"> ADDIN ZOTERO_ITEM CSL_CITATION {"citationID":"lg5d9pknd","properties":{"formattedCitation":"[10]","plainCitation":"[10]"},"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97457D" w:rsidRPr="0097457D">
        <w:rPr>
          <w:rFonts w:ascii="Calibri" w:hAnsi="Calibri"/>
        </w:rPr>
        <w:t>[10]</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36663E33"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w:t>
      </w:r>
      <w:r w:rsidR="006703A6">
        <w:t>al equipo haciéndole que trabaje</w:t>
      </w:r>
      <w:r>
        <w:t xml:space="preserve">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11972A3" w:rsidR="004E59BD" w:rsidRDefault="004E0743" w:rsidP="00A31077">
      <w:pPr>
        <w:jc w:val="both"/>
      </w:pPr>
      <w:r>
        <w:t xml:space="preserve">SCRUM ha sido la metodología </w:t>
      </w:r>
      <w:r w:rsidR="006703A6">
        <w:t>de desarrollo ágil utilizada. Po</w:t>
      </w:r>
      <w:r>
        <w:t>r ello cada dos semanas se realizaba una reunión o iteración entre tutor y alumno.</w:t>
      </w:r>
    </w:p>
    <w:p w14:paraId="2A9C94F8" w14:textId="77777777" w:rsidR="004E0743" w:rsidRDefault="004E0743" w:rsidP="00A31077">
      <w:pPr>
        <w:jc w:val="both"/>
      </w:pPr>
      <w:r>
        <w:lastRenderedPageBreak/>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8" w:name="_Toc442284361"/>
      <w:r>
        <w:t>Herramientas de software</w:t>
      </w:r>
      <w:bookmarkEnd w:id="18"/>
    </w:p>
    <w:p w14:paraId="6408F6CE" w14:textId="77777777" w:rsidR="00646ED0" w:rsidRDefault="00646ED0" w:rsidP="00646ED0">
      <w:pPr>
        <w:pStyle w:val="Ttulo3"/>
      </w:pPr>
      <w:bookmarkStart w:id="19" w:name="_Toc442284362"/>
      <w:r>
        <w:t>Lenguajes</w:t>
      </w:r>
      <w:bookmarkEnd w:id="19"/>
    </w:p>
    <w:p w14:paraId="46F12FB3" w14:textId="77777777" w:rsidR="006977CC" w:rsidRDefault="006977CC" w:rsidP="0056499F">
      <w:pPr>
        <w:pStyle w:val="Ttulo4"/>
      </w:pPr>
      <w:bookmarkStart w:id="20" w:name="_Toc442284363"/>
      <w:r>
        <w:t>HTML</w:t>
      </w:r>
      <w:r w:rsidR="00F834ED">
        <w:t>5</w:t>
      </w:r>
      <w:bookmarkEnd w:id="20"/>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0D96EC14"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97457D">
        <w:rPr>
          <w:rFonts w:ascii="Calibri" w:hAnsi="Calibri"/>
        </w:rPr>
        <w:instrText xml:space="preserve"> ADDIN ZOTERO_ITEM CSL_CITATION {"citationID":"27vf4u9092","properties":{"formattedCitation":"[11]","plainCitation":"[11]"},"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97457D" w:rsidRPr="0097457D">
        <w:rPr>
          <w:rFonts w:ascii="Calibri" w:hAnsi="Calibri"/>
        </w:rPr>
        <w:t>[11]</w:t>
      </w:r>
      <w:r w:rsidR="00CE3229">
        <w:rPr>
          <w:rFonts w:ascii="Calibri" w:hAnsi="Calibri"/>
        </w:rPr>
        <w:fldChar w:fldCharType="end"/>
      </w:r>
      <w:r>
        <w:t xml:space="preserve">. </w:t>
      </w:r>
    </w:p>
    <w:p w14:paraId="2CC178B4" w14:textId="34499D5E" w:rsidR="003D5420" w:rsidRDefault="00F07246" w:rsidP="00A31077">
      <w:pPr>
        <w:jc w:val="both"/>
      </w:pPr>
      <w:r>
        <w:t>HTML5 es la última versión de HTML, y representa dos conceptos nuevos</w:t>
      </w:r>
      <w:r w:rsidR="00CE3229">
        <w:t xml:space="preserve"> </w:t>
      </w:r>
      <w:r w:rsidR="00CE3229">
        <w:fldChar w:fldCharType="begin"/>
      </w:r>
      <w:r w:rsidR="0097457D">
        <w:instrText xml:space="preserve"> ADDIN ZOTERO_ITEM CSL_CITATION {"citationID":"24r61k570g","properties":{"formattedCitation":"[12]","plainCitation":"[12]"},"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97457D" w:rsidRPr="0097457D">
        <w:rPr>
          <w:rFonts w:ascii="Calibri" w:hAnsi="Calibri"/>
        </w:rPr>
        <w:t>[12]</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784FBEEA" w14:textId="6AC17641" w:rsidR="006703A6" w:rsidRDefault="006703A6" w:rsidP="00A31077">
      <w:pPr>
        <w:jc w:val="both"/>
      </w:pPr>
      <w:r>
        <w:t>Ha sido utilizado para realizar todo el diseño de la aplicación web.</w:t>
      </w:r>
    </w:p>
    <w:p w14:paraId="0BAA08EB" w14:textId="77777777" w:rsidR="00F07246" w:rsidRPr="00F834ED" w:rsidRDefault="00F07246" w:rsidP="00A31077">
      <w:pPr>
        <w:jc w:val="both"/>
      </w:pPr>
      <w:r>
        <w:t xml:space="preserve">Página web de la herramienta: </w:t>
      </w:r>
      <w:hyperlink r:id="rId19" w:history="1">
        <w:r w:rsidRPr="00D70435">
          <w:rPr>
            <w:rStyle w:val="Hipervnculo"/>
          </w:rPr>
          <w:t>http://www.w3.org/TR/html5/</w:t>
        </w:r>
      </w:hyperlink>
    </w:p>
    <w:p w14:paraId="1524CFB4" w14:textId="77777777" w:rsidR="006977CC" w:rsidRDefault="006977CC" w:rsidP="00A31077">
      <w:pPr>
        <w:pStyle w:val="Ttulo4"/>
        <w:jc w:val="both"/>
      </w:pPr>
      <w:bookmarkStart w:id="21" w:name="_Toc442284364"/>
      <w:r>
        <w:t>PHP</w:t>
      </w:r>
      <w:bookmarkEnd w:id="21"/>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0000463" w:rsidR="0035326E" w:rsidRDefault="0035326E" w:rsidP="00A31077">
      <w:pPr>
        <w:jc w:val="both"/>
      </w:pPr>
      <w:r>
        <w:t>Algunas de las características de este lenguaje son las siguientes</w:t>
      </w:r>
      <w:r w:rsidR="00CE3229">
        <w:t xml:space="preserve"> </w:t>
      </w:r>
      <w:r w:rsidR="00CE3229">
        <w:fldChar w:fldCharType="begin"/>
      </w:r>
      <w:r w:rsidR="0097457D">
        <w:instrText xml:space="preserve"> ADDIN ZOTERO_ITEM CSL_CITATION {"citationID":"137bam61q6","properties":{"formattedCitation":"[13]","plainCitation":"[13]"},"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97457D" w:rsidRPr="0097457D">
        <w:rPr>
          <w:rFonts w:ascii="Calibri" w:hAnsi="Calibri"/>
        </w:rPr>
        <w:t>[13]</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lastRenderedPageBreak/>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7355BD2A" w14:textId="6FCD6071" w:rsidR="002D4349" w:rsidRDefault="002D4349" w:rsidP="002D4349">
      <w:pPr>
        <w:jc w:val="both"/>
      </w:pPr>
      <w:r>
        <w:t>En la aplicación PHP se ha utilizado como lenguaje de trabajo principal en el servidor. Permite el acceso a la base de datos, el procesamiento y gestión de datos y la generación de páginas HTML que se envían al cliente.</w:t>
      </w:r>
    </w:p>
    <w:p w14:paraId="649A2A98" w14:textId="77777777" w:rsidR="005A710A" w:rsidRPr="005A710A" w:rsidRDefault="00F71741" w:rsidP="00A31077">
      <w:pPr>
        <w:jc w:val="both"/>
        <w:rPr>
          <w:color w:val="0563C1" w:themeColor="hyperlink"/>
          <w:u w:val="single"/>
        </w:rPr>
      </w:pPr>
      <w:r>
        <w:t xml:space="preserve">Página web de la herramienta: </w:t>
      </w:r>
      <w:hyperlink r:id="rId20" w:history="1">
        <w:r w:rsidRPr="00557EBB">
          <w:rPr>
            <w:rStyle w:val="Hipervnculo"/>
          </w:rPr>
          <w:t>http://php.net/</w:t>
        </w:r>
      </w:hyperlink>
    </w:p>
    <w:p w14:paraId="0960E456" w14:textId="77777777" w:rsidR="005A710A" w:rsidRDefault="005A710A" w:rsidP="00A31077">
      <w:pPr>
        <w:pStyle w:val="Ttulo4"/>
        <w:jc w:val="both"/>
      </w:pPr>
      <w:bookmarkStart w:id="22" w:name="_Toc442284365"/>
      <w:r>
        <w:t>JavaScript</w:t>
      </w:r>
      <w:bookmarkEnd w:id="22"/>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20AF3F71"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97457D">
        <w:instrText xml:space="preserve"> ADDIN ZOTERO_ITEM CSL_CITATION {"citationID":"1bi054sjeg","properties":{"formattedCitation":"[14]","plainCitation":"[14]"},"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97457D" w:rsidRPr="0097457D">
        <w:rPr>
          <w:rFonts w:ascii="Calibri" w:hAnsi="Calibri"/>
        </w:rPr>
        <w:t>[14]</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3" w:name="_Toc442284366"/>
      <w:r>
        <w:t>AJAX</w:t>
      </w:r>
      <w:bookmarkEnd w:id="23"/>
    </w:p>
    <w:p w14:paraId="24C99F4E" w14:textId="2C07961D"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97457D">
        <w:instrText xml:space="preserve"> ADDIN ZOTERO_ITEM CSL_CITATION {"citationID":"1rng07ha7a","properties":{"formattedCitation":"[15]","plainCitation":"[15]"},"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97457D" w:rsidRPr="0097457D">
        <w:rPr>
          <w:rFonts w:ascii="Calibri" w:hAnsi="Calibri"/>
        </w:rPr>
        <w:t>[15]</w:t>
      </w:r>
      <w:r>
        <w:fldChar w:fldCharType="end"/>
      </w:r>
      <w:r>
        <w:t>.</w:t>
      </w:r>
    </w:p>
    <w:p w14:paraId="65F12756" w14:textId="5529FB3D"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97457D">
        <w:instrText xml:space="preserve"> ADDIN ZOTERO_ITEM CSL_CITATION {"citationID":"19a5a35rg","properties":{"formattedCitation":"[16]","plainCitation":"[16]"},"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97457D" w:rsidRPr="0097457D">
        <w:rPr>
          <w:rFonts w:ascii="Calibri" w:hAnsi="Calibri"/>
        </w:rPr>
        <w:t>[16]</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4" w:name="_Toc442284367"/>
      <w:proofErr w:type="spellStart"/>
      <w:r>
        <w:lastRenderedPageBreak/>
        <w:t>JQuery</w:t>
      </w:r>
      <w:bookmarkEnd w:id="24"/>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757881D2"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rsidR="0097457D">
        <w:instrText xml:space="preserve"> ADDIN ZOTERO_ITEM CSL_CITATION {"citationID":"2p6f7rvk4t","properties":{"formattedCitation":"[17]","plainCitation":"[17]"},"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0097457D" w:rsidRPr="0097457D">
        <w:rPr>
          <w:rFonts w:ascii="Calibri" w:hAnsi="Calibri"/>
        </w:rPr>
        <w:t>[17]</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1" w:history="1">
        <w:r w:rsidRPr="00515CCD">
          <w:rPr>
            <w:rStyle w:val="Hipervnculo"/>
          </w:rPr>
          <w:t>https://jquery.com/</w:t>
        </w:r>
      </w:hyperlink>
    </w:p>
    <w:p w14:paraId="6A6C9722" w14:textId="77777777" w:rsidR="00F57EB3" w:rsidRDefault="00F57EB3" w:rsidP="00A31077">
      <w:pPr>
        <w:pStyle w:val="Ttulo4"/>
        <w:jc w:val="both"/>
      </w:pPr>
      <w:bookmarkStart w:id="25" w:name="_Toc442284368"/>
      <w:r>
        <w:t>JSON</w:t>
      </w:r>
      <w:bookmarkEnd w:id="25"/>
    </w:p>
    <w:p w14:paraId="62EEE431" w14:textId="2D6D7CC8"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97457D">
        <w:instrText xml:space="preserve"> ADDIN ZOTERO_ITEM CSL_CITATION {"citationID":"ccqqiiv4o","properties":{"formattedCitation":"[18]","plainCitation":"[18]"},"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97457D" w:rsidRPr="0097457D">
        <w:rPr>
          <w:rFonts w:ascii="Calibri" w:hAnsi="Calibri"/>
        </w:rPr>
        <w:t>[18]</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rsidRPr="006703A6">
        <w:rPr>
          <w:i/>
        </w:rPr>
        <w:t>arrays</w:t>
      </w:r>
      <w:proofErr w:type="spellEnd"/>
      <w:r>
        <w:t>.</w:t>
      </w:r>
    </w:p>
    <w:p w14:paraId="01B51AC6" w14:textId="77777777" w:rsidR="00F57EB3" w:rsidRDefault="00F57EB3" w:rsidP="00A31077">
      <w:pPr>
        <w:jc w:val="both"/>
      </w:pPr>
      <w:r>
        <w:t xml:space="preserve">Página web de la herramienta: </w:t>
      </w:r>
      <w:hyperlink r:id="rId22" w:history="1">
        <w:r w:rsidRPr="00396F62">
          <w:rPr>
            <w:rStyle w:val="Hipervnculo"/>
          </w:rPr>
          <w:t>http://www.json.org/</w:t>
        </w:r>
      </w:hyperlink>
    </w:p>
    <w:p w14:paraId="1BD0D1C8" w14:textId="77777777" w:rsidR="006977CC" w:rsidRDefault="006977CC" w:rsidP="00A31077">
      <w:pPr>
        <w:pStyle w:val="Ttulo4"/>
        <w:jc w:val="both"/>
      </w:pPr>
      <w:bookmarkStart w:id="26" w:name="_Toc442284369"/>
      <w:proofErr w:type="spellStart"/>
      <w:r>
        <w:t>Bootstrap</w:t>
      </w:r>
      <w:bookmarkEnd w:id="26"/>
      <w:proofErr w:type="spellEnd"/>
    </w:p>
    <w:p w14:paraId="350CB3CF" w14:textId="77777777" w:rsidR="00F71741" w:rsidRDefault="00F71741" w:rsidP="00A31077">
      <w:pPr>
        <w:jc w:val="both"/>
      </w:pPr>
      <w:proofErr w:type="spellStart"/>
      <w:r w:rsidRPr="003A1A38">
        <w:t>Bootstrap</w:t>
      </w:r>
      <w:proofErr w:type="spellEnd"/>
      <w:r w:rsidRPr="00F71741">
        <w:rPr>
          <w:i/>
        </w:rPr>
        <w:t xml:space="preserve"> </w:t>
      </w:r>
      <w:r>
        <w:t xml:space="preserve">es un </w:t>
      </w:r>
      <w:proofErr w:type="spellStart"/>
      <w:r w:rsidRPr="003A1A38">
        <w:rPr>
          <w:i/>
        </w:rP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61085FF1"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97457D">
        <w:instrText xml:space="preserve"> ADDIN ZOTERO_ITEM CSL_CITATION {"citationID":"2faqgqapqo","properties":{"formattedCitation":"[19]","plainCitation":"[19]"},"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97457D" w:rsidRPr="0097457D">
        <w:rPr>
          <w:rFonts w:ascii="Calibri" w:hAnsi="Calibri"/>
        </w:rPr>
        <w:t>[19]</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3A1A38">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AE28A49" w14:textId="27323A82" w:rsidR="006703A6" w:rsidRDefault="006703A6" w:rsidP="006703A6">
      <w:pPr>
        <w:jc w:val="both"/>
      </w:pPr>
      <w:r>
        <w:lastRenderedPageBreak/>
        <w:t xml:space="preserve">Este </w:t>
      </w:r>
      <w:proofErr w:type="spellStart"/>
      <w:r w:rsidRPr="006703A6">
        <w:rPr>
          <w:i/>
        </w:rPr>
        <w:t>framework</w:t>
      </w:r>
      <w:proofErr w:type="spellEnd"/>
      <w:r>
        <w:t xml:space="preserve"> ha permitido realizar todo el diseño de la interfaz de la aplicación.</w:t>
      </w:r>
    </w:p>
    <w:p w14:paraId="15E9233E" w14:textId="77777777" w:rsidR="00FA5FA0" w:rsidRPr="00F71741" w:rsidRDefault="00FA5FA0" w:rsidP="00A31077">
      <w:pPr>
        <w:jc w:val="both"/>
      </w:pPr>
      <w:r>
        <w:t xml:space="preserve">Página web de la herramienta: </w:t>
      </w:r>
      <w:hyperlink r:id="rId23" w:history="1">
        <w:r w:rsidRPr="00557EBB">
          <w:rPr>
            <w:rStyle w:val="Hipervnculo"/>
          </w:rPr>
          <w:t>http://getbootstrap.com/</w:t>
        </w:r>
      </w:hyperlink>
    </w:p>
    <w:p w14:paraId="2BF9B23A" w14:textId="77777777" w:rsidR="006977CC" w:rsidRDefault="006977CC" w:rsidP="00A31077">
      <w:pPr>
        <w:pStyle w:val="Ttulo4"/>
        <w:jc w:val="both"/>
      </w:pPr>
      <w:bookmarkStart w:id="27" w:name="_Toc442284370"/>
      <w:r>
        <w:t>XML</w:t>
      </w:r>
      <w:bookmarkEnd w:id="27"/>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315B6AED" w:rsidR="00FA5FA0" w:rsidRDefault="00FA5FA0" w:rsidP="00A31077">
      <w:pPr>
        <w:jc w:val="both"/>
      </w:pPr>
      <w:r>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97457D">
        <w:instrText xml:space="preserve"> ADDIN ZOTERO_ITEM CSL_CITATION {"citationID":"r0qvkl3j8","properties":{"formattedCitation":"[20]","plainCitation":"[20]"},"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97457D" w:rsidRPr="0097457D">
        <w:rPr>
          <w:rFonts w:ascii="Calibri" w:hAnsi="Calibri"/>
        </w:rPr>
        <w:t>[20]</w:t>
      </w:r>
      <w:r w:rsidR="00CE3229">
        <w:fldChar w:fldCharType="end"/>
      </w:r>
      <w:r>
        <w:t xml:space="preserve">. </w:t>
      </w:r>
    </w:p>
    <w:p w14:paraId="7C6E2D18" w14:textId="22FA1D04" w:rsidR="00FA5FA0" w:rsidRDefault="00A662FE" w:rsidP="00A31077">
      <w:pPr>
        <w:jc w:val="both"/>
      </w:pPr>
      <w:r>
        <w:t>Con una explicación breve, h</w:t>
      </w:r>
      <w:r w:rsidR="002D4349">
        <w:t xml:space="preserve">a sido utilizado en la herramienta presentada </w:t>
      </w:r>
      <w:r>
        <w:t>para las siguientes tareas</w:t>
      </w:r>
      <w:r w:rsidR="00FA5FA0">
        <w:t>:</w:t>
      </w:r>
    </w:p>
    <w:p w14:paraId="29C4F30C" w14:textId="283496FE"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004F47DA" w:rsidRPr="004F47DA">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4" w:history="1">
        <w:r w:rsidRPr="00557EBB">
          <w:rPr>
            <w:rStyle w:val="Hipervnculo"/>
          </w:rPr>
          <w:t>http://www.w3.org/XML/</w:t>
        </w:r>
      </w:hyperlink>
    </w:p>
    <w:p w14:paraId="34F90350" w14:textId="77777777" w:rsidR="00646ED0" w:rsidRDefault="00646ED0" w:rsidP="00A31077">
      <w:pPr>
        <w:pStyle w:val="Ttulo3"/>
        <w:jc w:val="both"/>
      </w:pPr>
      <w:bookmarkStart w:id="28" w:name="_Toc442284371"/>
      <w:r>
        <w:t>Herramientas</w:t>
      </w:r>
      <w:bookmarkEnd w:id="28"/>
    </w:p>
    <w:p w14:paraId="5000D6D3" w14:textId="77777777" w:rsidR="006977CC" w:rsidRDefault="006977CC" w:rsidP="00A31077">
      <w:pPr>
        <w:pStyle w:val="Ttulo4"/>
        <w:jc w:val="both"/>
      </w:pPr>
      <w:bookmarkStart w:id="29" w:name="_Toc442284372"/>
      <w:proofErr w:type="spellStart"/>
      <w:r>
        <w:t>GitHub</w:t>
      </w:r>
      <w:bookmarkEnd w:id="29"/>
      <w:proofErr w:type="spellEnd"/>
    </w:p>
    <w:p w14:paraId="4B3E306C" w14:textId="1AC71E8B"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97457D">
        <w:instrText xml:space="preserve"> ADDIN ZOTERO_ITEM CSL_CITATION {"citationID":"29749nnia0","properties":{"formattedCitation":"[21]","plainCitation":"[21]"},"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97457D" w:rsidRPr="0097457D">
        <w:rPr>
          <w:rFonts w:ascii="Calibri" w:hAnsi="Calibri"/>
        </w:rPr>
        <w:t>[21]</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5" w:history="1">
        <w:r w:rsidRPr="00557EBB">
          <w:rPr>
            <w:rStyle w:val="Hipervnculo"/>
          </w:rPr>
          <w:t>https://github.com/</w:t>
        </w:r>
      </w:hyperlink>
    </w:p>
    <w:p w14:paraId="2FAB5BA3" w14:textId="77777777" w:rsidR="006977CC" w:rsidRDefault="006977CC" w:rsidP="00A31077">
      <w:pPr>
        <w:pStyle w:val="Ttulo4"/>
        <w:jc w:val="both"/>
      </w:pPr>
      <w:bookmarkStart w:id="30" w:name="_Toc442284373"/>
      <w:r>
        <w:t>XP-DEV</w:t>
      </w:r>
      <w:bookmarkEnd w:id="30"/>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lastRenderedPageBreak/>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6" w:history="1">
        <w:r w:rsidRPr="00557EBB">
          <w:rPr>
            <w:rStyle w:val="Hipervnculo"/>
          </w:rPr>
          <w:t>https://xp-dev.com/</w:t>
        </w:r>
      </w:hyperlink>
    </w:p>
    <w:p w14:paraId="3C8EA40B" w14:textId="77777777" w:rsidR="006977CC" w:rsidRDefault="006977CC" w:rsidP="00A31077">
      <w:pPr>
        <w:pStyle w:val="Ttulo4"/>
        <w:jc w:val="both"/>
      </w:pPr>
      <w:bookmarkStart w:id="31" w:name="_Toc442284374"/>
      <w:r>
        <w:t>Moodle</w:t>
      </w:r>
      <w:bookmarkEnd w:id="31"/>
    </w:p>
    <w:p w14:paraId="47380DB1" w14:textId="5FB7B0A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97457D">
        <w:instrText xml:space="preserve"> ADDIN ZOTERO_ITEM CSL_CITATION {"citationID":"1hk1pnmog7","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473F5320"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w:t>
      </w:r>
      <w:r w:rsidR="002D4349">
        <w:t>para poder comprobar el correcto funcionamiento del software generado durante este proceso.</w:t>
      </w:r>
    </w:p>
    <w:p w14:paraId="2B529E27" w14:textId="77777777" w:rsidR="00DB746F" w:rsidRDefault="00DB746F" w:rsidP="00A31077">
      <w:pPr>
        <w:jc w:val="both"/>
      </w:pPr>
      <w:r>
        <w:t xml:space="preserve">Página web de la herramienta: </w:t>
      </w:r>
      <w:hyperlink r:id="rId27" w:history="1">
        <w:r w:rsidRPr="00557EBB">
          <w:rPr>
            <w:rStyle w:val="Hipervnculo"/>
          </w:rPr>
          <w:t>https://moodle.org/?lang=es</w:t>
        </w:r>
      </w:hyperlink>
    </w:p>
    <w:p w14:paraId="1B8A0BCC" w14:textId="77777777" w:rsidR="006977CC" w:rsidRDefault="006977CC" w:rsidP="00A31077">
      <w:pPr>
        <w:pStyle w:val="Ttulo4"/>
        <w:jc w:val="both"/>
      </w:pPr>
      <w:bookmarkStart w:id="32" w:name="_Toc442284375"/>
      <w:proofErr w:type="spellStart"/>
      <w:r>
        <w:t>WampServer</w:t>
      </w:r>
      <w:bookmarkEnd w:id="32"/>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60832D51" w:rsidR="00802B0A" w:rsidRDefault="00802B0A" w:rsidP="00A31077">
      <w:pPr>
        <w:jc w:val="both"/>
      </w:pPr>
      <w:r>
        <w:t xml:space="preserve">Esta herramienta ha sido utilizada para crear </w:t>
      </w:r>
      <w:r w:rsidR="006703A6">
        <w:t>el servidor. Se caracteriza por</w:t>
      </w:r>
      <w:r>
        <w:t>que puede ser usado de forma libre, sin tener que usar ningún tipo de licencia</w:t>
      </w:r>
      <w:r w:rsidR="00A77D04">
        <w:t xml:space="preserve"> </w:t>
      </w:r>
      <w:r w:rsidR="00A77D04">
        <w:fldChar w:fldCharType="begin"/>
      </w:r>
      <w:r w:rsidR="0097457D">
        <w:instrText xml:space="preserve"> ADDIN ZOTERO_ITEM CSL_CITATION {"citationID":"6i0ghvk0t","properties":{"formattedCitation":"[22]","plainCitation":"[22]"},"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97457D" w:rsidRPr="0097457D">
        <w:rPr>
          <w:rFonts w:ascii="Calibri" w:hAnsi="Calibri"/>
        </w:rPr>
        <w:t>[22]</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8" w:history="1">
        <w:r w:rsidRPr="00431ABC">
          <w:rPr>
            <w:rStyle w:val="Hipervnculo"/>
          </w:rPr>
          <w:t>http://www.wampserver.com/en/</w:t>
        </w:r>
      </w:hyperlink>
    </w:p>
    <w:p w14:paraId="4CB403FF" w14:textId="709BA255" w:rsidR="004F47DA" w:rsidRDefault="004F47DA" w:rsidP="00A31077">
      <w:pPr>
        <w:pStyle w:val="Ttulo4"/>
        <w:jc w:val="both"/>
      </w:pPr>
      <w:bookmarkStart w:id="33" w:name="_Toc442284376"/>
      <w:proofErr w:type="spellStart"/>
      <w:r>
        <w:t>CakePHP</w:t>
      </w:r>
      <w:bookmarkEnd w:id="33"/>
      <w:proofErr w:type="spellEnd"/>
    </w:p>
    <w:p w14:paraId="5493AEB6" w14:textId="2A702C6C" w:rsidR="004F47DA" w:rsidRDefault="004F47DA" w:rsidP="004F47DA">
      <w:r>
        <w:t xml:space="preserve">Es un </w:t>
      </w:r>
      <w:proofErr w:type="spellStart"/>
      <w:r w:rsidRPr="004F47DA">
        <w:rPr>
          <w:i/>
        </w:rPr>
        <w:t>framework</w:t>
      </w:r>
      <w:proofErr w:type="spellEnd"/>
      <w:r>
        <w:rPr>
          <w:i/>
        </w:rPr>
        <w:t xml:space="preserve"> </w:t>
      </w:r>
      <w:r>
        <w:t xml:space="preserve">para el desarrollo de aplicaciones web escrito en PHP, creado sobre los conceptos de </w:t>
      </w:r>
      <w:r w:rsidRPr="004F47DA">
        <w:rPr>
          <w:i/>
        </w:rPr>
        <w:t xml:space="preserve">Ruby </w:t>
      </w:r>
      <w:proofErr w:type="spellStart"/>
      <w:r w:rsidRPr="004F47DA">
        <w:rPr>
          <w:i/>
        </w:rPr>
        <w:t>on</w:t>
      </w:r>
      <w:proofErr w:type="spellEnd"/>
      <w:r w:rsidRPr="004F47DA">
        <w:rPr>
          <w:i/>
        </w:rPr>
        <w:t xml:space="preserve"> </w:t>
      </w:r>
      <w:proofErr w:type="spellStart"/>
      <w:r w:rsidRPr="004F47DA">
        <w:rPr>
          <w:i/>
        </w:rPr>
        <w:t>Rails</w:t>
      </w:r>
      <w:proofErr w:type="spellEnd"/>
      <w:r>
        <w:t xml:space="preserve">. </w:t>
      </w:r>
    </w:p>
    <w:p w14:paraId="2DD6F48A" w14:textId="43C2A41F" w:rsidR="004F47DA" w:rsidRDefault="004F47DA" w:rsidP="004F47DA">
      <w:proofErr w:type="spellStart"/>
      <w:r>
        <w:t>CakePHP</w:t>
      </w:r>
      <w:proofErr w:type="spellEnd"/>
      <w:r>
        <w:t xml:space="preserve"> es un marco de trabajo que facilita el desarrollo de aplicaciones web, utilizando el patrón de diseño MVC (Modelo Vista Controlador). Es de código abierto y se distribuye bajo licencia MIT. Algunas características son las siguientes</w:t>
      </w:r>
      <w:r w:rsidR="005F1C12">
        <w:t xml:space="preserve"> </w:t>
      </w:r>
      <w:r w:rsidR="005F1C12">
        <w:fldChar w:fldCharType="begin"/>
      </w:r>
      <w:r w:rsidR="005F1C12">
        <w:instrText xml:space="preserve"> ADDIN ZOTERO_ITEM CSL_CITATION {"citationID":"tt89lp7lt","properties":{"formattedCitation":"[23]","plainCitation":"[23]"},"citationItems":[{"id":80,"uris":["http://zotero.org/users/local/LLkhPqvS/items/GJTEB4JG"],"uri":["http://zotero.org/users/local/LLkhPqvS/items/GJTEB4JG"],"itemData":{"id":80,"type":"entry-encyclopedia","title":"CakePHP","container-title":"Wikipedia, la enciclopedia libre","source":"Wikipedia","abstract":"CakePHP es un framework para el desarrollo aplicaciones web escrito en PHP, creado sobre los conceptos de Ruby on Rails.","URL":"https://es.wikipedia.org/w/index.php?title=CakePHP&amp;oldid=84622444","note":"Page Version ID: 84622444","language":"es","issued":{"date-parts":[["2015",8,23]]},"accessed":{"date-parts":[["2016",2,1]]}}}],"schema":"https://github.com/citation-style-language/schema/raw/master/csl-citation.json"} </w:instrText>
      </w:r>
      <w:r w:rsidR="005F1C12">
        <w:fldChar w:fldCharType="separate"/>
      </w:r>
      <w:r w:rsidR="005F1C12" w:rsidRPr="005F1C12">
        <w:rPr>
          <w:rFonts w:cs="Liberation Serif"/>
        </w:rPr>
        <w:t>[23]</w:t>
      </w:r>
      <w:r w:rsidR="005F1C12">
        <w:fldChar w:fldCharType="end"/>
      </w:r>
      <w:r>
        <w:t>:</w:t>
      </w:r>
    </w:p>
    <w:p w14:paraId="71A5F66C" w14:textId="7716A2DF" w:rsidR="004F47DA" w:rsidRDefault="004F47DA" w:rsidP="004F47DA">
      <w:pPr>
        <w:pStyle w:val="Prrafodelista"/>
        <w:numPr>
          <w:ilvl w:val="0"/>
          <w:numId w:val="33"/>
        </w:numPr>
      </w:pPr>
      <w:r>
        <w:t>Compatible con PHP4 y PHP5.</w:t>
      </w:r>
    </w:p>
    <w:p w14:paraId="47147699" w14:textId="52BC2FD1" w:rsidR="004F47DA" w:rsidRDefault="004F47DA" w:rsidP="004F47DA">
      <w:pPr>
        <w:pStyle w:val="Prrafodelista"/>
        <w:numPr>
          <w:ilvl w:val="0"/>
          <w:numId w:val="33"/>
        </w:numPr>
      </w:pPr>
      <w:r>
        <w:t>Sistema de plantillas rápido y flexible.</w:t>
      </w:r>
    </w:p>
    <w:p w14:paraId="70F71A63" w14:textId="38583E53" w:rsidR="004F47DA" w:rsidRDefault="004F47DA" w:rsidP="004F47DA">
      <w:pPr>
        <w:pStyle w:val="Prrafodelista"/>
        <w:numPr>
          <w:ilvl w:val="0"/>
          <w:numId w:val="33"/>
        </w:numPr>
      </w:pPr>
      <w:r>
        <w:lastRenderedPageBreak/>
        <w:t xml:space="preserve">Ayudas para AJAX, JavaScript, HTML, </w:t>
      </w:r>
      <w:proofErr w:type="spellStart"/>
      <w:r w:rsidRPr="004F47DA">
        <w:rPr>
          <w:i/>
        </w:rPr>
        <w:t>forms</w:t>
      </w:r>
      <w:proofErr w:type="spellEnd"/>
      <w:r>
        <w:t xml:space="preserve"> y más.</w:t>
      </w:r>
    </w:p>
    <w:p w14:paraId="7CA746E8" w14:textId="3AEB01F3" w:rsidR="004F47DA" w:rsidRDefault="004F47DA" w:rsidP="004F47DA">
      <w:pPr>
        <w:pStyle w:val="Prrafodelista"/>
        <w:numPr>
          <w:ilvl w:val="0"/>
          <w:numId w:val="33"/>
        </w:numPr>
      </w:pPr>
      <w:r>
        <w:t>Validación integrada.</w:t>
      </w:r>
    </w:p>
    <w:p w14:paraId="5655F6D4" w14:textId="1F1591AB" w:rsidR="004F47DA" w:rsidRDefault="004F47DA" w:rsidP="004F47DA">
      <w:pPr>
        <w:pStyle w:val="Prrafodelista"/>
        <w:numPr>
          <w:ilvl w:val="0"/>
          <w:numId w:val="33"/>
        </w:numPr>
      </w:pPr>
      <w:r>
        <w:t>Componentes de seguridad y sesión.</w:t>
      </w:r>
    </w:p>
    <w:p w14:paraId="4E1BE463" w14:textId="59F44FE8" w:rsidR="004F47DA" w:rsidRDefault="004F47DA" w:rsidP="004F47DA">
      <w:r>
        <w:t xml:space="preserve">En el actual trabajo fin de grado ha sido utilizado para </w:t>
      </w:r>
      <w:r w:rsidR="005F1C12">
        <w:t>diseñar y programar toda la aplicación, y por lo tanto ha sido fundamental.</w:t>
      </w:r>
    </w:p>
    <w:p w14:paraId="236E610E" w14:textId="00FE8C77" w:rsidR="006703A6" w:rsidRDefault="006703A6" w:rsidP="004F47DA">
      <w:r>
        <w:t xml:space="preserve">Página web de la herramienta: </w:t>
      </w:r>
      <w:hyperlink r:id="rId29" w:history="1">
        <w:r w:rsidRPr="00AA3C5E">
          <w:rPr>
            <w:rStyle w:val="Hipervnculo"/>
          </w:rPr>
          <w:t>http://cakephp.org/</w:t>
        </w:r>
      </w:hyperlink>
    </w:p>
    <w:p w14:paraId="3014A005" w14:textId="224BB037" w:rsidR="004F47DA" w:rsidRDefault="004F47DA" w:rsidP="00A31077">
      <w:pPr>
        <w:pStyle w:val="Ttulo4"/>
        <w:jc w:val="both"/>
      </w:pPr>
      <w:bookmarkStart w:id="34" w:name="_Toc442284377"/>
      <w:proofErr w:type="spellStart"/>
      <w:r>
        <w:t>Maven</w:t>
      </w:r>
      <w:bookmarkEnd w:id="34"/>
      <w:proofErr w:type="spellEnd"/>
    </w:p>
    <w:p w14:paraId="0CAA5F5C" w14:textId="390ECE77" w:rsidR="005F1C12" w:rsidRDefault="005F1C12" w:rsidP="005F1C12">
      <w:r>
        <w:t xml:space="preserve">Es una herramienta de software para la gestión y construcción de proyectos Java. Es similar en funcionalidad </w:t>
      </w:r>
      <w:r w:rsidRPr="005F1C12">
        <w:rPr>
          <w:i/>
        </w:rPr>
        <w:t xml:space="preserve">a Apache </w:t>
      </w:r>
      <w:proofErr w:type="spellStart"/>
      <w:r w:rsidRPr="005F1C12">
        <w:rPr>
          <w:i/>
        </w:rPr>
        <w:t>Ant</w:t>
      </w:r>
      <w:proofErr w:type="spellEnd"/>
      <w:r>
        <w:t xml:space="preserve">, pero tiene un modelo de configuración más simple, basado en un formato XML. Utiliza un fichero POM (Project </w:t>
      </w:r>
      <w:proofErr w:type="spellStart"/>
      <w:r>
        <w:t>Object</w:t>
      </w:r>
      <w:proofErr w:type="spellEnd"/>
      <w:r>
        <w:t xml:space="preserve"> </w:t>
      </w:r>
      <w:proofErr w:type="spellStart"/>
      <w:r>
        <w:t>Model</w:t>
      </w:r>
      <w:proofErr w:type="spellEnd"/>
      <w:r>
        <w:t>) para describir el proyecto de software a construir, sus dependencias de otros módulos y componentes externos y el orden de construcción de los elementos</w:t>
      </w:r>
      <w:r w:rsidR="00A969C2">
        <w:t xml:space="preserve"> </w:t>
      </w:r>
      <w:r w:rsidR="00A969C2">
        <w:fldChar w:fldCharType="begin"/>
      </w:r>
      <w:r w:rsidR="00A969C2">
        <w:instrText xml:space="preserve"> ADDIN ZOTERO_ITEM CSL_CITATION {"citationID":"1m3oqc72d8","properties":{"formattedCitation":"[24]","plainCitation":"[24]"},"citationItems":[{"id":82,"uris":["http://zotero.org/users/local/LLkhPqvS/items/U5BVID2Z"],"uri":["http://zotero.org/users/local/LLkhPqvS/items/U5BVID2Z"],"itemData":{"id":82,"type":"entry-encyclopedia","title":"Maven","container-title":"Wikipedia, la enciclopedia libre","source":"Wikipedia","abstract":"Maven es una herramienta de software para la gestión y construcción de proyectos Java creada por Jason van Zyl, de Sonatype, en 2002. Es similar en funcionalidad a Apache Ant (y en menor medida a PEAR de PHP y CPAN de Perl), pero tiene un modelo de configuración de construcción más simple, basado en un formato XML. Estuvo integrado inicialmente dentro del proyecto Jakarta pero ahora ya es un proyecto de nivel superior de la Apache Software Foundation.\nMaven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empaquetado.\nUna característica clave de Maven es que está listo para usar en red. El motor incluido en su núcleo puede dinámicamente descargar plugins de un repositorio, el mismo repositorio que provee acceso a muchas versiones de diferentes proyectos Open Source en Java, de Apache y otras organizaciones y desarrolladores. Este repositorio y su sucesor reorganizado, el repositorio Maven 2, pugnan por ser el mecanismo de facto de distribución de aplicaciones en Java, pero su adopción ha sido muy lenta. Maven provee soporte no solo para obtener archivos de su repositorio, sino también para subir artefactos al repositorio al final de la construcción de la aplicación, dejándola al acceso de todos los usuarios. Una caché local de artefactos actúa como la primera fuente para sincronizar la salida de los proyectos a un sistema local.\nMaven está construido usando una arquitectura basada en plugins que permite que utilice cualquier aplicación controlable a través de la entrada estándar. En teoría, esto podría permitir a cualquiera escribir plugins para su interfaz con herramientas como compiladores, herramientas de pruebas unitarias, etcétera, para cualquier otro lenguaje. En realidad, el soporte y uso de lenguajes distintos de Java es mínimo. Actualmente existe un plugin para .Net Framework y es mantenido, y un plugin nativo para C/C++ fue alguna vez mantenido por Maven 1.\n↑ NET Maven Plugin - .NET Maven Plugin\n↑ Maven Native Plugin - Maven Native Plug-in","URL":"https://es.wikipedia.org/w/index.php?title=Maven&amp;oldid=88751824","note":"Page Version ID: 88751824","language":"es","issued":{"date-parts":[["2016",1,28]]},"accessed":{"date-parts":[["2016",2,1]]}}}],"schema":"https://github.com/citation-style-language/schema/raw/master/csl-citation.json"} </w:instrText>
      </w:r>
      <w:r w:rsidR="00A969C2">
        <w:fldChar w:fldCharType="separate"/>
      </w:r>
      <w:r w:rsidR="00A969C2" w:rsidRPr="00A969C2">
        <w:rPr>
          <w:rFonts w:cs="Liberation Serif"/>
        </w:rPr>
        <w:t>[24]</w:t>
      </w:r>
      <w:r w:rsidR="00A969C2">
        <w:fldChar w:fldCharType="end"/>
      </w:r>
      <w:r>
        <w:t>.</w:t>
      </w:r>
    </w:p>
    <w:p w14:paraId="54DF080D" w14:textId="647119C3" w:rsidR="005F1C12" w:rsidRDefault="005F1C12" w:rsidP="005F1C12">
      <w:r>
        <w:t xml:space="preserve">Las partes del ciclo de vida principal del proyecto </w:t>
      </w:r>
      <w:proofErr w:type="spellStart"/>
      <w:r>
        <w:t>Maven</w:t>
      </w:r>
      <w:proofErr w:type="spellEnd"/>
      <w:r>
        <w:t xml:space="preserve"> son:</w:t>
      </w:r>
    </w:p>
    <w:p w14:paraId="0B44AB6D" w14:textId="056F2753" w:rsidR="005F1C12" w:rsidRPr="005F1C12" w:rsidRDefault="005F1C12" w:rsidP="005F1C12">
      <w:pPr>
        <w:pStyle w:val="Prrafodelista"/>
        <w:numPr>
          <w:ilvl w:val="0"/>
          <w:numId w:val="34"/>
        </w:numPr>
        <w:rPr>
          <w:i/>
        </w:rPr>
      </w:pPr>
      <w:r w:rsidRPr="005F1C12">
        <w:rPr>
          <w:i/>
        </w:rPr>
        <w:t>Compile</w:t>
      </w:r>
      <w:r>
        <w:rPr>
          <w:i/>
        </w:rPr>
        <w:t xml:space="preserve">: </w:t>
      </w:r>
      <w:r>
        <w:t>Genera los ficheros .</w:t>
      </w:r>
      <w:proofErr w:type="spellStart"/>
      <w:r>
        <w:t>class</w:t>
      </w:r>
      <w:proofErr w:type="spellEnd"/>
      <w:r>
        <w:t xml:space="preserve"> compilando los fuentes .java.</w:t>
      </w:r>
    </w:p>
    <w:p w14:paraId="0A761A3D" w14:textId="3D575E1A" w:rsidR="005F1C12" w:rsidRPr="005F1C12" w:rsidRDefault="005F1C12" w:rsidP="005F1C12">
      <w:pPr>
        <w:pStyle w:val="Prrafodelista"/>
        <w:numPr>
          <w:ilvl w:val="0"/>
          <w:numId w:val="34"/>
        </w:numPr>
        <w:rPr>
          <w:i/>
        </w:rPr>
      </w:pPr>
      <w:r w:rsidRPr="005F1C12">
        <w:rPr>
          <w:i/>
        </w:rPr>
        <w:t>Test</w:t>
      </w:r>
      <w:r>
        <w:rPr>
          <w:i/>
        </w:rPr>
        <w:t xml:space="preserve">: </w:t>
      </w:r>
      <w:r>
        <w:t xml:space="preserve">Ejecuta los test automáticos de </w:t>
      </w:r>
      <w:proofErr w:type="spellStart"/>
      <w:r>
        <w:t>JUnit</w:t>
      </w:r>
      <w:proofErr w:type="spellEnd"/>
      <w:r>
        <w:t>.</w:t>
      </w:r>
    </w:p>
    <w:p w14:paraId="347A4C3A" w14:textId="3957C9C0" w:rsidR="005F1C12" w:rsidRPr="005F1C12" w:rsidRDefault="005F1C12" w:rsidP="005F1C12">
      <w:pPr>
        <w:pStyle w:val="Prrafodelista"/>
        <w:numPr>
          <w:ilvl w:val="0"/>
          <w:numId w:val="34"/>
        </w:numPr>
        <w:rPr>
          <w:i/>
        </w:rPr>
      </w:pPr>
      <w:proofErr w:type="spellStart"/>
      <w:r w:rsidRPr="005F1C12">
        <w:rPr>
          <w:i/>
        </w:rPr>
        <w:t>Package</w:t>
      </w:r>
      <w:proofErr w:type="spellEnd"/>
      <w:r>
        <w:rPr>
          <w:i/>
        </w:rPr>
        <w:t xml:space="preserve">: </w:t>
      </w:r>
      <w:r>
        <w:t>Genera el fichero .</w:t>
      </w:r>
      <w:proofErr w:type="spellStart"/>
      <w:r>
        <w:t>jar</w:t>
      </w:r>
      <w:proofErr w:type="spellEnd"/>
      <w:r>
        <w:t xml:space="preserve"> con los .</w:t>
      </w:r>
      <w:proofErr w:type="spellStart"/>
      <w:r>
        <w:t>class</w:t>
      </w:r>
      <w:proofErr w:type="spellEnd"/>
      <w:r>
        <w:t xml:space="preserve"> compilados.</w:t>
      </w:r>
    </w:p>
    <w:p w14:paraId="10142C41" w14:textId="65248CDF" w:rsidR="005F1C12" w:rsidRPr="005F1C12" w:rsidRDefault="005F1C12" w:rsidP="005F1C12">
      <w:pPr>
        <w:pStyle w:val="Prrafodelista"/>
        <w:numPr>
          <w:ilvl w:val="0"/>
          <w:numId w:val="34"/>
        </w:numPr>
        <w:rPr>
          <w:i/>
        </w:rPr>
      </w:pPr>
      <w:proofErr w:type="spellStart"/>
      <w:r w:rsidRPr="005F1C12">
        <w:rPr>
          <w:i/>
        </w:rPr>
        <w:t>Install</w:t>
      </w:r>
      <w:proofErr w:type="spellEnd"/>
      <w:r>
        <w:rPr>
          <w:i/>
        </w:rPr>
        <w:t xml:space="preserve">: </w:t>
      </w:r>
      <w:r>
        <w:t>Copia el fichero .</w:t>
      </w:r>
      <w:proofErr w:type="spellStart"/>
      <w:r>
        <w:t>jar</w:t>
      </w:r>
      <w:proofErr w:type="spellEnd"/>
      <w:r>
        <w:t xml:space="preserve"> a un directorio de nuestro ordenador.</w:t>
      </w:r>
    </w:p>
    <w:p w14:paraId="10CBC603" w14:textId="3688EA2C" w:rsidR="005F1C12" w:rsidRPr="005F1C12" w:rsidRDefault="005F1C12" w:rsidP="005F1C12">
      <w:pPr>
        <w:pStyle w:val="Prrafodelista"/>
        <w:numPr>
          <w:ilvl w:val="0"/>
          <w:numId w:val="34"/>
        </w:numPr>
        <w:rPr>
          <w:i/>
        </w:rPr>
      </w:pPr>
      <w:proofErr w:type="spellStart"/>
      <w:r w:rsidRPr="005F1C12">
        <w:rPr>
          <w:i/>
        </w:rPr>
        <w:t>Deploy</w:t>
      </w:r>
      <w:proofErr w:type="spellEnd"/>
      <w:r>
        <w:rPr>
          <w:i/>
        </w:rPr>
        <w:t xml:space="preserve">: </w:t>
      </w:r>
      <w:r>
        <w:t>Copia el fichero .</w:t>
      </w:r>
      <w:proofErr w:type="spellStart"/>
      <w:r>
        <w:t>jar</w:t>
      </w:r>
      <w:proofErr w:type="spellEnd"/>
      <w:r>
        <w:t xml:space="preserve"> a un servidor remoto.</w:t>
      </w:r>
    </w:p>
    <w:p w14:paraId="0F0B5085" w14:textId="7B9854E6" w:rsidR="005F1C12" w:rsidRDefault="005F1C12" w:rsidP="005F1C12">
      <w:r>
        <w:t xml:space="preserve">Esta herramienta es </w:t>
      </w:r>
      <w:r w:rsidR="006703A6">
        <w:t>imprescindible</w:t>
      </w:r>
      <w:r>
        <w:t xml:space="preserve"> para que funcione toda la aplicación. Ha sido utilizada pa</w:t>
      </w:r>
      <w:r w:rsidR="00A969C2">
        <w:t xml:space="preserve">ra crear el arquetipo </w:t>
      </w:r>
      <w:proofErr w:type="spellStart"/>
      <w:r w:rsidR="00A969C2">
        <w:t>Maven</w:t>
      </w:r>
      <w:proofErr w:type="spellEnd"/>
      <w:r w:rsidR="00A969C2">
        <w:t xml:space="preserve"> en el que van a almacenarse los test subidos por el profesor y las prácticas de los alumnos. Además dentro del fichero de configuración </w:t>
      </w:r>
      <w:r w:rsidR="00A969C2" w:rsidRPr="00A969C2">
        <w:rPr>
          <w:i/>
        </w:rPr>
        <w:t>pom.xml</w:t>
      </w:r>
      <w:r w:rsidR="00A969C2">
        <w:t xml:space="preserve"> se incluyen todos los </w:t>
      </w:r>
      <w:proofErr w:type="spellStart"/>
      <w:r w:rsidR="00A969C2" w:rsidRPr="00A969C2">
        <w:rPr>
          <w:i/>
        </w:rPr>
        <w:t>plugins</w:t>
      </w:r>
      <w:proofErr w:type="spellEnd"/>
      <w:r w:rsidR="00A969C2">
        <w:t xml:space="preserve"> necesarios para generar los reportes.</w:t>
      </w:r>
    </w:p>
    <w:p w14:paraId="405F6827" w14:textId="4897B4EE" w:rsidR="006703A6" w:rsidRDefault="006703A6" w:rsidP="005F1C12">
      <w:r>
        <w:t xml:space="preserve">Página web de la herramienta: </w:t>
      </w:r>
      <w:hyperlink r:id="rId30" w:history="1">
        <w:r w:rsidRPr="00AA3C5E">
          <w:rPr>
            <w:rStyle w:val="Hipervnculo"/>
          </w:rPr>
          <w:t>https://maven.apache.org/</w:t>
        </w:r>
      </w:hyperlink>
    </w:p>
    <w:p w14:paraId="24997951" w14:textId="77777777" w:rsidR="00161B4F" w:rsidRDefault="00161B4F" w:rsidP="00A31077">
      <w:pPr>
        <w:pStyle w:val="Ttulo4"/>
        <w:jc w:val="both"/>
      </w:pPr>
      <w:bookmarkStart w:id="35" w:name="_Toc442284378"/>
      <w:r>
        <w:t xml:space="preserve">Eclipse </w:t>
      </w:r>
      <w:proofErr w:type="spellStart"/>
      <w:r>
        <w:t>for</w:t>
      </w:r>
      <w:proofErr w:type="spellEnd"/>
      <w:r>
        <w:t xml:space="preserve"> PHP </w:t>
      </w:r>
      <w:proofErr w:type="spellStart"/>
      <w:r>
        <w:t>Developers</w:t>
      </w:r>
      <w:bookmarkEnd w:id="35"/>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73B7CDDA" w14:textId="77777777" w:rsidR="00323C49" w:rsidRDefault="00161B4F" w:rsidP="00A31077">
      <w:pPr>
        <w:jc w:val="both"/>
      </w:pPr>
      <w:r>
        <w:t xml:space="preserve">Página web de la herramienta: </w:t>
      </w:r>
    </w:p>
    <w:p w14:paraId="2B101F9C" w14:textId="6D612286" w:rsidR="00161B4F" w:rsidRDefault="005F066E" w:rsidP="00A31077">
      <w:pPr>
        <w:jc w:val="both"/>
      </w:pPr>
      <w:hyperlink r:id="rId31" w:history="1">
        <w:r w:rsidR="00161B4F"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6" w:name="_Toc442284379"/>
      <w:proofErr w:type="spellStart"/>
      <w:r>
        <w:lastRenderedPageBreak/>
        <w:t>MySQL</w:t>
      </w:r>
      <w:bookmarkEnd w:id="36"/>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7E460F35" w:rsidR="00715DBE" w:rsidRDefault="00715DBE" w:rsidP="00A31077">
      <w:pPr>
        <w:jc w:val="both"/>
      </w:pPr>
      <w:r>
        <w:t>Algunas de sus características son las siguientes</w:t>
      </w:r>
      <w:r w:rsidR="00A77D04">
        <w:t xml:space="preserve"> </w:t>
      </w:r>
      <w:r w:rsidR="00A77D04">
        <w:fldChar w:fldCharType="begin"/>
      </w:r>
      <w:r w:rsidR="00A969C2">
        <w:instrText xml:space="preserve"> ADDIN ZOTERO_ITEM CSL_CITATION {"citationID":"fitli040q","properties":{"formattedCitation":"[25]","plainCitation":"[25]"},"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A969C2" w:rsidRPr="00A969C2">
        <w:rPr>
          <w:rFonts w:ascii="Calibri" w:hAnsi="Calibri"/>
        </w:rPr>
        <w:t>[25]</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4766E012" w:rsidR="00715DBE" w:rsidRDefault="00715DBE" w:rsidP="00A31077">
      <w:pPr>
        <w:jc w:val="both"/>
      </w:pPr>
      <w:proofErr w:type="spellStart"/>
      <w:r w:rsidRPr="003A1A38">
        <w:t>MySQL</w:t>
      </w:r>
      <w:proofErr w:type="spellEnd"/>
      <w:r>
        <w:rPr>
          <w:i/>
        </w:rPr>
        <w:t xml:space="preserve"> </w:t>
      </w:r>
      <w:r>
        <w:t xml:space="preserve">ha sido empleado para gestionar la base de datos principalmente por el hecho de que ya </w:t>
      </w:r>
      <w:r w:rsidR="002D4349">
        <w:t>se encuentra</w:t>
      </w:r>
      <w:r>
        <w:t xml:space="preserve"> integrado con </w:t>
      </w:r>
      <w:proofErr w:type="spellStart"/>
      <w:r w:rsidRPr="003A1A38">
        <w:t>WampServer</w:t>
      </w:r>
      <w:proofErr w:type="spellEnd"/>
      <w:r>
        <w:t xml:space="preserve"> y porque se integra perfectamente con el lenguaje PHP </w:t>
      </w:r>
      <w:r w:rsidR="002D4349">
        <w:t>utilizado</w:t>
      </w:r>
      <w:r>
        <w:t>.</w:t>
      </w:r>
    </w:p>
    <w:p w14:paraId="4D49CFD4" w14:textId="77777777" w:rsidR="00715DBE" w:rsidRPr="00715DBE" w:rsidRDefault="00715DBE" w:rsidP="00A31077">
      <w:pPr>
        <w:jc w:val="both"/>
      </w:pPr>
      <w:r>
        <w:t xml:space="preserve">Página web de la herramienta: </w:t>
      </w:r>
      <w:hyperlink r:id="rId32" w:history="1">
        <w:r w:rsidRPr="00431ABC">
          <w:rPr>
            <w:rStyle w:val="Hipervnculo"/>
          </w:rPr>
          <w:t>https://www.mysql.com/</w:t>
        </w:r>
      </w:hyperlink>
    </w:p>
    <w:p w14:paraId="23B6D561" w14:textId="77777777" w:rsidR="00F834ED" w:rsidRPr="00A969C2" w:rsidRDefault="00F834ED" w:rsidP="00A969C2">
      <w:pPr>
        <w:pStyle w:val="Ttulo4"/>
      </w:pPr>
      <w:bookmarkStart w:id="37" w:name="_Toc442284380"/>
      <w:proofErr w:type="spellStart"/>
      <w:r w:rsidRPr="00A969C2">
        <w:t>HeidiSQL</w:t>
      </w:r>
      <w:bookmarkEnd w:id="37"/>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417A7464"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A969C2">
        <w:instrText xml:space="preserve"> ADDIN ZOTERO_ITEM CSL_CITATION {"citationID":"12loo5oamm","properties":{"formattedCitation":"[26]","plainCitation":"[26]"},"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A969C2" w:rsidRPr="00A969C2">
        <w:rPr>
          <w:rFonts w:ascii="Calibri" w:hAnsi="Calibri"/>
        </w:rPr>
        <w:t>[26]</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386270F2" w14:textId="77777777" w:rsidR="005F6805" w:rsidRDefault="00BC4FB6" w:rsidP="005F6805">
      <w:pPr>
        <w:jc w:val="both"/>
        <w:rPr>
          <w:rStyle w:val="Hipervnculo"/>
        </w:rPr>
      </w:pPr>
      <w:r>
        <w:t xml:space="preserve">Página web de la herramienta: </w:t>
      </w:r>
      <w:hyperlink r:id="rId33" w:history="1">
        <w:r w:rsidRPr="00431ABC">
          <w:rPr>
            <w:rStyle w:val="Hipervnculo"/>
          </w:rPr>
          <w:t>http://www.heidisql.com/</w:t>
        </w:r>
      </w:hyperlink>
    </w:p>
    <w:p w14:paraId="7E5F08F5" w14:textId="3393D386" w:rsidR="00F834ED" w:rsidRDefault="00F834ED" w:rsidP="005F6805">
      <w:pPr>
        <w:pStyle w:val="Ttulo4"/>
      </w:pPr>
      <w:bookmarkStart w:id="38" w:name="_Toc442284381"/>
      <w:proofErr w:type="spellStart"/>
      <w:r>
        <w:t>Astah</w:t>
      </w:r>
      <w:bookmarkEnd w:id="38"/>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7D8FCA5E"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A969C2">
        <w:instrText xml:space="preserve"> ADDIN ZOTERO_ITEM CSL_CITATION {"citationID":"dgrr40dq9","properties":{"formattedCitation":"[27]","plainCitation":"[27]"},"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A969C2">
        <w:rPr>
          <w:rFonts w:ascii="MS Gothic" w:hAnsi="MS Gothic" w:cs="MS Gothic"/>
        </w:rPr>
        <w:instrText>ジュード</w:instrText>
      </w:r>
      <w:r w:rsidR="00A969C2">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A969C2" w:rsidRPr="00A969C2">
        <w:rPr>
          <w:rFonts w:ascii="Calibri" w:hAnsi="Calibri"/>
        </w:rPr>
        <w:t>[27]</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lastRenderedPageBreak/>
        <w:t>Generación de diagramas de secuencia.</w:t>
      </w:r>
    </w:p>
    <w:p w14:paraId="1A6F5064" w14:textId="4BC8D8C2" w:rsidR="00BC4FB6" w:rsidRDefault="00BC4FB6" w:rsidP="00A31077">
      <w:pPr>
        <w:jc w:val="both"/>
        <w:rPr>
          <w:rStyle w:val="Hipervnculo"/>
        </w:rPr>
      </w:pPr>
      <w:r>
        <w:t xml:space="preserve">Página web de la herramienta: </w:t>
      </w:r>
      <w:hyperlink r:id="rId34" w:history="1">
        <w:r w:rsidRPr="00431ABC">
          <w:rPr>
            <w:rStyle w:val="Hipervnculo"/>
          </w:rPr>
          <w:t>http://astah.net/</w:t>
        </w:r>
      </w:hyperlink>
    </w:p>
    <w:p w14:paraId="5B88E17B" w14:textId="77777777" w:rsidR="00161B4F" w:rsidRDefault="00161B4F" w:rsidP="00430DBD">
      <w:pPr>
        <w:pStyle w:val="Ttulo4"/>
      </w:pPr>
      <w:bookmarkStart w:id="39" w:name="_Toc442284382"/>
      <w:proofErr w:type="spellStart"/>
      <w:r>
        <w:t>PoEdit</w:t>
      </w:r>
      <w:bookmarkEnd w:id="39"/>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288FB880" w:rsidR="00161B4F" w:rsidRDefault="00161B4F" w:rsidP="00A31077">
      <w:pPr>
        <w:jc w:val="both"/>
      </w:pPr>
      <w:r>
        <w:t xml:space="preserve">La edición de estos ficheros resulta sencilla utilizado </w:t>
      </w:r>
      <w:proofErr w:type="spellStart"/>
      <w:r w:rsidRPr="003A1A38">
        <w:t>PoEdit</w:t>
      </w:r>
      <w:proofErr w:type="spellEnd"/>
      <w:r>
        <w:t>. Simplemente h</w:t>
      </w:r>
      <w:r w:rsidR="006703A6">
        <w:t>ay que abrir el fichero .</w:t>
      </w:r>
      <w:proofErr w:type="spellStart"/>
      <w:r w:rsidR="006703A6">
        <w:t>po</w:t>
      </w:r>
      <w:proofErr w:type="spellEnd"/>
      <w:r w:rsidR="006703A6">
        <w:t xml:space="preserve"> que </w:t>
      </w:r>
      <w:r>
        <w:t xml:space="preserve">queramos, nos aparecerán todos los campos y la traducción que queramos realizar </w:t>
      </w:r>
      <w:r>
        <w:fldChar w:fldCharType="begin"/>
      </w:r>
      <w:r w:rsidR="00A969C2">
        <w:instrText xml:space="preserve"> ADDIN ZOTERO_ITEM CSL_CITATION {"citationID":"auuk58dj7","properties":{"formattedCitation":"[28]","plainCitation":"[28]"},"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00A969C2" w:rsidRPr="00A969C2">
        <w:rPr>
          <w:rFonts w:ascii="Calibri" w:hAnsi="Calibri"/>
        </w:rPr>
        <w:t>[28]</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5" w:history="1">
        <w:r w:rsidRPr="00515CCD">
          <w:rPr>
            <w:rStyle w:val="Hipervnculo"/>
          </w:rPr>
          <w:t>https://poedit.net/</w:t>
        </w:r>
      </w:hyperlink>
    </w:p>
    <w:p w14:paraId="0505D76C" w14:textId="77777777" w:rsidR="00161B4F" w:rsidRDefault="00161B4F" w:rsidP="00430DBD">
      <w:pPr>
        <w:pStyle w:val="Ttulo4"/>
      </w:pPr>
      <w:bookmarkStart w:id="40" w:name="_Toc442284383"/>
      <w:proofErr w:type="spellStart"/>
      <w:r w:rsidRPr="00430DBD">
        <w:t>PHPUnit</w:t>
      </w:r>
      <w:bookmarkEnd w:id="40"/>
      <w:proofErr w:type="spellEnd"/>
    </w:p>
    <w:p w14:paraId="4C25F3AB" w14:textId="6E972993" w:rsidR="00161B4F" w:rsidRDefault="00161B4F" w:rsidP="00A31077">
      <w:pPr>
        <w:jc w:val="both"/>
      </w:pPr>
      <w:r>
        <w:t>Es un entorno para realizar pruebas unitarias en el lenguaje PHP</w:t>
      </w:r>
      <w:r w:rsidR="006703A6">
        <w:t>. Permite crear y ejecutar test</w:t>
      </w:r>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15EC776C"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rsidR="00A969C2">
        <w:instrText xml:space="preserve"> ADDIN ZOTERO_ITEM CSL_CITATION {"citationID":"ih9jpga1h","properties":{"formattedCitation":"[29]","plainCitation":"[29]"},"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00A969C2" w:rsidRPr="00A969C2">
        <w:rPr>
          <w:rFonts w:ascii="Calibri" w:hAnsi="Calibri"/>
        </w:rPr>
        <w:t>[29]</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rsidRPr="002D4349">
        <w:rPr>
          <w:b/>
        </w:rP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6" w:history="1">
        <w:r w:rsidRPr="00515CCD">
          <w:rPr>
            <w:rStyle w:val="Hipervnculo"/>
          </w:rPr>
          <w:t>https://phpunit.de/</w:t>
        </w:r>
      </w:hyperlink>
    </w:p>
    <w:p w14:paraId="3B6BCF3D" w14:textId="77777777" w:rsidR="00BC4FB6" w:rsidRDefault="00802B0A" w:rsidP="00A31077">
      <w:pPr>
        <w:pStyle w:val="Ttulo4"/>
        <w:jc w:val="both"/>
      </w:pPr>
      <w:bookmarkStart w:id="41" w:name="_Toc442284384"/>
      <w:proofErr w:type="spellStart"/>
      <w:r>
        <w:t>FileSync</w:t>
      </w:r>
      <w:bookmarkEnd w:id="41"/>
      <w:proofErr w:type="spellEnd"/>
    </w:p>
    <w:p w14:paraId="31FA38DE" w14:textId="77777777" w:rsidR="00EC1CBF" w:rsidRDefault="00EC1CBF" w:rsidP="00A31077">
      <w:pPr>
        <w:jc w:val="both"/>
      </w:pPr>
      <w:r>
        <w:t xml:space="preserve">Herramienta que te permite sincronizar archivos y carpetas entre dos directorios diferentes. </w:t>
      </w:r>
    </w:p>
    <w:p w14:paraId="13537466" w14:textId="2BAB6CC9" w:rsidR="00EC1CBF" w:rsidRDefault="00EC1CBF" w:rsidP="00A31077">
      <w:pPr>
        <w:jc w:val="both"/>
      </w:pPr>
      <w:r>
        <w:lastRenderedPageBreak/>
        <w:t xml:space="preserve">Ha sido utilizada para mantener actualizado el código fuente que se encuentra alojado en el subdirectorio </w:t>
      </w:r>
      <w:proofErr w:type="spellStart"/>
      <w:r>
        <w:t>Git</w:t>
      </w:r>
      <w:r w:rsidR="006703A6">
        <w:t>Hub</w:t>
      </w:r>
      <w:proofErr w:type="spellEnd"/>
      <w:r w:rsidR="006703A6">
        <w:t xml:space="preserve"> del directorio Documentos. </w:t>
      </w:r>
      <w:r>
        <w:t>Dado que la aplicación se encontraba 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24EF8070" w14:textId="7BC19CF7" w:rsidR="003A1A38" w:rsidRDefault="000763FC" w:rsidP="00A62475">
      <w:pPr>
        <w:jc w:val="both"/>
        <w:rPr>
          <w:rStyle w:val="Hipervnculo"/>
        </w:rPr>
      </w:pPr>
      <w:r>
        <w:t xml:space="preserve">Página web de la herramienta: </w:t>
      </w:r>
      <w:hyperlink r:id="rId37" w:history="1">
        <w:r w:rsidRPr="00431ABC">
          <w:rPr>
            <w:rStyle w:val="Hipervnculo"/>
          </w:rPr>
          <w:t>http://www.freefilesync.org/</w:t>
        </w:r>
      </w:hyperlink>
    </w:p>
    <w:p w14:paraId="5DE8C32E" w14:textId="77777777" w:rsidR="00375EF8" w:rsidRDefault="00375EF8" w:rsidP="00A31077">
      <w:pPr>
        <w:pStyle w:val="Ttulo1"/>
        <w:jc w:val="both"/>
      </w:pPr>
      <w:bookmarkStart w:id="42" w:name="_Toc442284385"/>
      <w:r>
        <w:t>Trabajos relacionados</w:t>
      </w:r>
      <w:bookmarkEnd w:id="42"/>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3" w:name="_Toc442284386"/>
      <w:proofErr w:type="spellStart"/>
      <w:r>
        <w:t>UBUVirtual</w:t>
      </w:r>
      <w:bookmarkEnd w:id="43"/>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4" w:name="_Toc442284387"/>
      <w:r w:rsidRPr="00A13D57">
        <w:t>Similitudes con nuestra aplicación web</w:t>
      </w:r>
      <w:bookmarkEnd w:id="44"/>
    </w:p>
    <w:p w14:paraId="1DA405D3" w14:textId="14CA4AC0" w:rsidR="00375EF8" w:rsidRDefault="00161B4F" w:rsidP="00A31077">
      <w:pPr>
        <w:jc w:val="both"/>
      </w:pPr>
      <w:r>
        <w:t xml:space="preserve">Esta herramienta </w:t>
      </w:r>
      <w:r w:rsidR="00F95E47">
        <w:t>presenta algunas similitudes con nuestra aplicación:</w:t>
      </w:r>
    </w:p>
    <w:p w14:paraId="0C0BC0D9" w14:textId="77777777" w:rsidR="00266D3E" w:rsidRDefault="00A00931" w:rsidP="00266D3E">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64FFA27D" w14:textId="39F1FB15" w:rsidR="00827A74" w:rsidRPr="00266D3E" w:rsidRDefault="00A00931" w:rsidP="00266D3E">
      <w:pPr>
        <w:pStyle w:val="Prrafodelista"/>
        <w:ind w:left="774"/>
        <w:jc w:val="both"/>
        <w:rPr>
          <w:u w:val="single"/>
        </w:rPr>
      </w:pPr>
      <w:proofErr w:type="spellStart"/>
      <w:r w:rsidRPr="00266D3E">
        <w:rPr>
          <w:b/>
          <w:i/>
          <w:u w:val="single"/>
        </w:rPr>
        <w:t>UBUVirtual</w:t>
      </w:r>
      <w:proofErr w:type="spellEnd"/>
    </w:p>
    <w:p w14:paraId="39B65108" w14:textId="77777777" w:rsidR="00CD026B" w:rsidRDefault="00A00931" w:rsidP="00CD026B">
      <w:pPr>
        <w:keepNext/>
        <w:jc w:val="center"/>
      </w:pPr>
      <w:r>
        <w:rPr>
          <w:noProof/>
          <w:lang w:eastAsia="es-ES"/>
        </w:rPr>
        <w:lastRenderedPageBreak/>
        <w:drawing>
          <wp:inline distT="0" distB="0" distL="0" distR="0" wp14:anchorId="7A9CA90B" wp14:editId="0D70651D">
            <wp:extent cx="3314700" cy="19171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2174"/>
                    <a:stretch/>
                  </pic:blipFill>
                  <pic:spPr bwMode="auto">
                    <a:xfrm>
                      <a:off x="0" y="0"/>
                      <a:ext cx="3339562" cy="193157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Epgrafe"/>
        <w:jc w:val="center"/>
        <w:rPr>
          <w:b/>
          <w:i w:val="0"/>
        </w:rPr>
      </w:pPr>
      <w:bookmarkStart w:id="45" w:name="_Toc442284444"/>
      <w:r>
        <w:t xml:space="preserve">Ilustración </w:t>
      </w:r>
      <w:fldSimple w:instr=" SEQ Ilustración \* ARABIC ">
        <w:r w:rsidR="00C72396">
          <w:rPr>
            <w:noProof/>
          </w:rPr>
          <w:t>5</w:t>
        </w:r>
      </w:fldSimple>
      <w:r>
        <w:t xml:space="preserve">: Parámetros de la tarea en </w:t>
      </w:r>
      <w:proofErr w:type="spellStart"/>
      <w:r>
        <w:t>UBUVirtual</w:t>
      </w:r>
      <w:bookmarkEnd w:id="45"/>
      <w:proofErr w:type="spellEnd"/>
    </w:p>
    <w:p w14:paraId="63A67D36" w14:textId="590964A5" w:rsidR="00A00931" w:rsidRPr="00266D3E" w:rsidRDefault="000F5E3F" w:rsidP="00266D3E">
      <w:pPr>
        <w:pStyle w:val="Prrafodelista"/>
        <w:ind w:left="774"/>
        <w:rPr>
          <w:b/>
          <w:i/>
          <w:u w:val="single"/>
        </w:rPr>
      </w:pPr>
      <w:r w:rsidRPr="00266D3E">
        <w:rPr>
          <w:b/>
          <w:i/>
          <w:u w:val="single"/>
        </w:rPr>
        <w:t>Nuestra aplicación web</w:t>
      </w:r>
    </w:p>
    <w:p w14:paraId="4592902C" w14:textId="77777777" w:rsidR="00CD026B" w:rsidRDefault="00161B4F" w:rsidP="00CD026B">
      <w:pPr>
        <w:keepNext/>
        <w:jc w:val="center"/>
      </w:pPr>
      <w:r>
        <w:rPr>
          <w:noProof/>
          <w:lang w:eastAsia="es-ES"/>
        </w:rPr>
        <w:drawing>
          <wp:inline distT="0" distB="0" distL="0" distR="0" wp14:anchorId="740B73B6" wp14:editId="38A2DD65">
            <wp:extent cx="3260035" cy="220543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4945" cy="2242580"/>
                    </a:xfrm>
                    <a:prstGeom prst="rect">
                      <a:avLst/>
                    </a:prstGeom>
                  </pic:spPr>
                </pic:pic>
              </a:graphicData>
            </a:graphic>
          </wp:inline>
        </w:drawing>
      </w:r>
    </w:p>
    <w:p w14:paraId="7C35A17F" w14:textId="4FD16E70" w:rsidR="00846A44" w:rsidRDefault="00CD026B" w:rsidP="00CD026B">
      <w:pPr>
        <w:pStyle w:val="Epgrafe"/>
        <w:jc w:val="center"/>
        <w:rPr>
          <w:b/>
          <w:i w:val="0"/>
          <w:color w:val="FF0000"/>
        </w:rPr>
      </w:pPr>
      <w:bookmarkStart w:id="46" w:name="_Toc442284445"/>
      <w:r>
        <w:t xml:space="preserve">Ilustración </w:t>
      </w:r>
      <w:fldSimple w:instr=" SEQ Ilustración \* ARABIC ">
        <w:r w:rsidR="00C72396">
          <w:rPr>
            <w:noProof/>
          </w:rPr>
          <w:t>6</w:t>
        </w:r>
      </w:fldSimple>
      <w:r>
        <w:t>: Parámetros de</w:t>
      </w:r>
      <w:r w:rsidR="00CE2DAB">
        <w:t xml:space="preserve"> la tarea en nuestra aplicación</w:t>
      </w:r>
      <w:bookmarkEnd w:id="46"/>
    </w:p>
    <w:p w14:paraId="4D034ECA" w14:textId="77777777" w:rsidR="00266D3E" w:rsidRDefault="00161B4F" w:rsidP="00266D3E">
      <w:pPr>
        <w:pStyle w:val="Prrafodelista"/>
        <w:numPr>
          <w:ilvl w:val="0"/>
          <w:numId w:val="18"/>
        </w:numPr>
      </w:pPr>
      <w:r>
        <w:t>Otra similitud entre ambos serían los formularios que ambos presentan para subir ficheros:</w:t>
      </w:r>
    </w:p>
    <w:p w14:paraId="6379B115" w14:textId="12F2717A" w:rsidR="00161B4F" w:rsidRPr="00266D3E" w:rsidRDefault="00161B4F" w:rsidP="00266D3E">
      <w:pPr>
        <w:pStyle w:val="Prrafodelista"/>
        <w:ind w:left="774"/>
        <w:rPr>
          <w:u w:val="single"/>
        </w:rPr>
      </w:pPr>
      <w:proofErr w:type="spellStart"/>
      <w:r w:rsidRPr="00266D3E">
        <w:rPr>
          <w:b/>
          <w:i/>
          <w:u w:val="single"/>
        </w:rPr>
        <w:t>UBUVirtual</w:t>
      </w:r>
      <w:proofErr w:type="spellEnd"/>
    </w:p>
    <w:p w14:paraId="33E94AC3" w14:textId="77777777" w:rsidR="00CD026B" w:rsidRDefault="00161B4F" w:rsidP="00CD026B">
      <w:pPr>
        <w:keepNext/>
        <w:jc w:val="center"/>
      </w:pPr>
      <w:r>
        <w:rPr>
          <w:noProof/>
          <w:lang w:eastAsia="es-ES"/>
        </w:rPr>
        <w:lastRenderedPageBreak/>
        <w:drawing>
          <wp:inline distT="0" distB="0" distL="0" distR="0" wp14:anchorId="1B81BE00" wp14:editId="6B520DA9">
            <wp:extent cx="4161833" cy="1660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450" cy="1700670"/>
                    </a:xfrm>
                    <a:prstGeom prst="rect">
                      <a:avLst/>
                    </a:prstGeom>
                  </pic:spPr>
                </pic:pic>
              </a:graphicData>
            </a:graphic>
          </wp:inline>
        </w:drawing>
      </w:r>
    </w:p>
    <w:p w14:paraId="227595D8" w14:textId="690289DC" w:rsidR="00CE2DAB" w:rsidRDefault="00CD026B" w:rsidP="000F44A2">
      <w:pPr>
        <w:pStyle w:val="Epgrafe"/>
        <w:jc w:val="center"/>
      </w:pPr>
      <w:bookmarkStart w:id="47" w:name="_Toc442284446"/>
      <w:r>
        <w:t xml:space="preserve">Ilustración </w:t>
      </w:r>
      <w:fldSimple w:instr=" SEQ Ilustración \* ARABIC ">
        <w:r w:rsidR="00C72396">
          <w:rPr>
            <w:noProof/>
          </w:rPr>
          <w:t>7</w:t>
        </w:r>
      </w:fldSimple>
      <w:r>
        <w:t xml:space="preserve">: Formulario de subida de ficheros en </w:t>
      </w:r>
      <w:proofErr w:type="spellStart"/>
      <w:r>
        <w:t>UBUVirtual</w:t>
      </w:r>
      <w:bookmarkEnd w:id="47"/>
      <w:proofErr w:type="spellEnd"/>
    </w:p>
    <w:p w14:paraId="5CF35572" w14:textId="2AF77E49" w:rsidR="00970C57" w:rsidRPr="00970C57" w:rsidRDefault="00266D3E" w:rsidP="00970C57">
      <w:r>
        <w:br w:type="page"/>
      </w:r>
    </w:p>
    <w:p w14:paraId="513AE6AE" w14:textId="5B4F4E48" w:rsidR="00161B4F" w:rsidRPr="00266D3E" w:rsidRDefault="00266D3E" w:rsidP="00266D3E">
      <w:pPr>
        <w:pStyle w:val="Prrafodelista"/>
        <w:ind w:left="774"/>
        <w:rPr>
          <w:u w:val="single"/>
        </w:rPr>
      </w:pPr>
      <w:r>
        <w:rPr>
          <w:b/>
          <w:i/>
          <w:u w:val="single"/>
        </w:rPr>
        <w:lastRenderedPageBreak/>
        <w:t>Nuestra aplicación web</w:t>
      </w:r>
    </w:p>
    <w:p w14:paraId="68D77164" w14:textId="77777777" w:rsidR="00CE2DAB" w:rsidRDefault="00161B4F" w:rsidP="00CE2DAB">
      <w:pPr>
        <w:keepNext/>
        <w:jc w:val="center"/>
      </w:pPr>
      <w:r>
        <w:rPr>
          <w:noProof/>
          <w:lang w:eastAsia="es-ES"/>
        </w:rPr>
        <w:drawing>
          <wp:inline distT="0" distB="0" distL="0" distR="0" wp14:anchorId="7A071A39" wp14:editId="6613E773">
            <wp:extent cx="3164619" cy="19725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8084" cy="1993369"/>
                    </a:xfrm>
                    <a:prstGeom prst="rect">
                      <a:avLst/>
                    </a:prstGeom>
                  </pic:spPr>
                </pic:pic>
              </a:graphicData>
            </a:graphic>
          </wp:inline>
        </w:drawing>
      </w:r>
    </w:p>
    <w:p w14:paraId="49F01840" w14:textId="05870823" w:rsidR="00161B4F" w:rsidRPr="00161B4F" w:rsidRDefault="00CE2DAB" w:rsidP="00CE2DAB">
      <w:pPr>
        <w:pStyle w:val="Epgrafe"/>
        <w:jc w:val="center"/>
      </w:pPr>
      <w:bookmarkStart w:id="48" w:name="_Toc442284447"/>
      <w:r>
        <w:t xml:space="preserve">Ilustración </w:t>
      </w:r>
      <w:fldSimple w:instr=" SEQ Ilustración \* ARABIC ">
        <w:r w:rsidR="00C72396">
          <w:rPr>
            <w:noProof/>
          </w:rPr>
          <w:t>8</w:t>
        </w:r>
      </w:fldSimple>
      <w:r>
        <w:t>: Formulario de subida de ficheros en nuestra aplicación</w:t>
      </w:r>
      <w:bookmarkEnd w:id="48"/>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49" w:name="_Toc442284388"/>
      <w:proofErr w:type="spellStart"/>
      <w:r w:rsidRPr="00430DBD">
        <w:t>SonarQube</w:t>
      </w:r>
      <w:bookmarkEnd w:id="49"/>
      <w:proofErr w:type="spellEnd"/>
    </w:p>
    <w:p w14:paraId="1DE2A2EC" w14:textId="5021489C" w:rsidR="00161B4F" w:rsidRDefault="00161B4F" w:rsidP="00A31077">
      <w:pPr>
        <w:jc w:val="both"/>
      </w:pPr>
      <w:r>
        <w:t>Es una plataforma para evaluar el código fuente</w:t>
      </w:r>
      <w:r w:rsidR="002D4349">
        <w:t xml:space="preserve"> enfocada a permitir a los equipos de desarrollo profesionales realizar un seguimiento del QA</w:t>
      </w:r>
      <w:r>
        <w:t xml:space="preserv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0977D7B3" w14:textId="7911F335" w:rsidR="0097457D" w:rsidRDefault="0097457D" w:rsidP="00A31077">
      <w:pPr>
        <w:jc w:val="both"/>
      </w:pPr>
      <w:r>
        <w:t xml:space="preserve">Está preparada para poder incluir otras herramientas futuras por medio de una estructura de </w:t>
      </w:r>
      <w:proofErr w:type="spellStart"/>
      <w:r w:rsidRPr="0097457D">
        <w:rPr>
          <w:i/>
        </w:rPr>
        <w:t>plugins</w:t>
      </w:r>
      <w:proofErr w:type="spellEnd"/>
      <w:r>
        <w:t>.</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61C34777">
            <wp:extent cx="2965836" cy="1403437"/>
            <wp:effectExtent l="0" t="0" r="6350" b="6350"/>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5300" cy="1436307"/>
                    </a:xfrm>
                    <a:prstGeom prst="rect">
                      <a:avLst/>
                    </a:prstGeom>
                    <a:noFill/>
                    <a:ln>
                      <a:noFill/>
                    </a:ln>
                  </pic:spPr>
                </pic:pic>
              </a:graphicData>
            </a:graphic>
          </wp:inline>
        </w:drawing>
      </w:r>
    </w:p>
    <w:p w14:paraId="7649F4CC" w14:textId="1B997D72" w:rsidR="00827A74" w:rsidRDefault="00CE2DAB" w:rsidP="00266D3E">
      <w:pPr>
        <w:pStyle w:val="Epgrafe"/>
        <w:jc w:val="center"/>
        <w:rPr>
          <w:u w:val="single"/>
        </w:rPr>
      </w:pPr>
      <w:bookmarkStart w:id="50" w:name="_Toc442284448"/>
      <w:r>
        <w:t xml:space="preserve">Ilustración </w:t>
      </w:r>
      <w:fldSimple w:instr=" SEQ Ilustración \* ARABIC ">
        <w:r w:rsidR="00C72396">
          <w:rPr>
            <w:noProof/>
          </w:rPr>
          <w:t>9</w:t>
        </w:r>
      </w:fldSimple>
      <w:r>
        <w:t xml:space="preserve">: Ejes de la calidad de código en </w:t>
      </w:r>
      <w:proofErr w:type="spellStart"/>
      <w:r>
        <w:t>SonarQube</w:t>
      </w:r>
      <w:bookmarkEnd w:id="50"/>
      <w:proofErr w:type="spellEnd"/>
    </w:p>
    <w:p w14:paraId="206A5D4D" w14:textId="77777777" w:rsidR="00161B4F" w:rsidRDefault="00161B4F" w:rsidP="00A31077">
      <w:pPr>
        <w:pStyle w:val="Ttulo3"/>
        <w:jc w:val="both"/>
      </w:pPr>
      <w:bookmarkStart w:id="51" w:name="_Toc442284389"/>
      <w:r>
        <w:t>Similitudes con nuestra aplicación web</w:t>
      </w:r>
      <w:bookmarkEnd w:id="51"/>
    </w:p>
    <w:p w14:paraId="2B8A094C" w14:textId="77777777" w:rsidR="00161B4F" w:rsidRDefault="00161B4F" w:rsidP="00A31077">
      <w:pPr>
        <w:jc w:val="both"/>
      </w:pPr>
      <w:r>
        <w:t>En cuanto a las similitudes que tiene con nuestra aplicación web, estarían las siguientes:</w:t>
      </w:r>
    </w:p>
    <w:p w14:paraId="59373C03" w14:textId="79D73253" w:rsidR="00161B4F" w:rsidRDefault="00161B4F" w:rsidP="00A31077">
      <w:pPr>
        <w:pStyle w:val="Prrafodelista"/>
        <w:numPr>
          <w:ilvl w:val="0"/>
          <w:numId w:val="30"/>
        </w:numPr>
        <w:jc w:val="both"/>
      </w:pPr>
      <w:r>
        <w:t xml:space="preserve">Ambas utilizan los </w:t>
      </w:r>
      <w:proofErr w:type="spellStart"/>
      <w:r w:rsidRPr="00266D3E">
        <w:rPr>
          <w:i/>
        </w:rPr>
        <w:t>plugins</w:t>
      </w:r>
      <w:proofErr w:type="spellEnd"/>
      <w:r w:rsidR="00266D3E">
        <w:t xml:space="preserve"> PMD y </w:t>
      </w:r>
      <w:proofErr w:type="spellStart"/>
      <w:r w:rsidR="00266D3E">
        <w:t>FindBugs</w:t>
      </w:r>
      <w:proofErr w:type="spellEnd"/>
      <w:r>
        <w:t xml:space="preserve"> para analizar el código e informar de las posibles violaciones de código encontradas. En nuestra aplicación estos </w:t>
      </w:r>
      <w:proofErr w:type="spellStart"/>
      <w:r w:rsidRPr="00266D3E">
        <w:rPr>
          <w:i/>
        </w:rPr>
        <w:t>plugins</w:t>
      </w:r>
      <w:proofErr w:type="spellEnd"/>
      <w:r w:rsidR="00266D3E">
        <w:t xml:space="preserve"> están integrados dentro del </w:t>
      </w:r>
      <w:r w:rsidR="00266D3E" w:rsidRPr="00266D3E">
        <w:rPr>
          <w:i/>
        </w:rPr>
        <w:t>pom.xml</w:t>
      </w:r>
      <w:r>
        <w:t xml:space="preserve"> del arquetipo </w:t>
      </w:r>
      <w:proofErr w:type="spellStart"/>
      <w:r>
        <w:t>Maven</w:t>
      </w:r>
      <w:proofErr w:type="spellEnd"/>
      <w:r>
        <w:t xml:space="preserve">, y la visualización de los reportes generados por estos </w:t>
      </w:r>
      <w:proofErr w:type="spellStart"/>
      <w:r w:rsidRPr="00266D3E">
        <w:rPr>
          <w:i/>
        </w:rP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5197704D"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En nuestra apli</w:t>
      </w:r>
      <w:r w:rsidR="00266D3E">
        <w:t xml:space="preserve">cación se utilizan los </w:t>
      </w:r>
      <w:proofErr w:type="spellStart"/>
      <w:r w:rsidR="00266D3E" w:rsidRPr="003A1A38">
        <w:rPr>
          <w:i/>
        </w:rPr>
        <w:t>plugins</w:t>
      </w:r>
      <w:proofErr w:type="spellEnd"/>
      <w:r w:rsidR="00266D3E">
        <w:t xml:space="preserve"> </w:t>
      </w:r>
      <w:proofErr w:type="spellStart"/>
      <w:r w:rsidR="00266D3E">
        <w:t>JavaNCSS</w:t>
      </w:r>
      <w:proofErr w:type="spellEnd"/>
      <w:r>
        <w:t xml:space="preserve">, ofrece métricas a nivel de clases (número de métodos, </w:t>
      </w:r>
      <w:r w:rsidR="00266D3E">
        <w:t xml:space="preserve">número de comentarios…) y </w:t>
      </w:r>
      <w:proofErr w:type="spellStart"/>
      <w:r w:rsidR="00266D3E">
        <w:t>JDepend</w:t>
      </w:r>
      <w:proofErr w:type="spellEnd"/>
      <w:r>
        <w:t>, que ofrece métricas a nivel de paquete (</w:t>
      </w:r>
      <w:proofErr w:type="spellStart"/>
      <w:r w:rsidRPr="00266D3E">
        <w:rPr>
          <w:i/>
        </w:rPr>
        <w:t>abstractness</w:t>
      </w:r>
      <w:proofErr w:type="spellEnd"/>
      <w:r>
        <w:t xml:space="preserve">, </w:t>
      </w:r>
      <w:proofErr w:type="spellStart"/>
      <w:r w:rsidRPr="00266D3E">
        <w:rPr>
          <w:i/>
        </w:rPr>
        <w:t>inestability</w:t>
      </w:r>
      <w:proofErr w:type="spellEnd"/>
      <w:r>
        <w:t xml:space="preserve">…). </w:t>
      </w:r>
      <w:r w:rsidR="000F5E3F">
        <w:t>Dentro de la aplicación estas métricas pueden visualizarse pinchando en los botones habilitados para ello.</w:t>
      </w:r>
    </w:p>
    <w:p w14:paraId="1036DE3D" w14:textId="487FFB0D" w:rsidR="00161B4F" w:rsidRPr="000808CC" w:rsidRDefault="00161B4F" w:rsidP="00A31077">
      <w:pPr>
        <w:pStyle w:val="Prrafodelista"/>
        <w:numPr>
          <w:ilvl w:val="0"/>
          <w:numId w:val="30"/>
        </w:numPr>
        <w:jc w:val="both"/>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rsidRPr="00266D3E">
        <w:rPr>
          <w:i/>
        </w:rPr>
        <w:t>plugin</w:t>
      </w:r>
      <w:proofErr w:type="spellEnd"/>
      <w:r w:rsidR="00266D3E">
        <w:t xml:space="preserve"> </w:t>
      </w:r>
      <w:proofErr w:type="spellStart"/>
      <w:r w:rsidR="00266D3E">
        <w:t>JPlag</w:t>
      </w:r>
      <w:proofErr w:type="spellEnd"/>
      <w:r>
        <w:t>, y permitiendo al profesor elegir entre qué alumnos quiere realizar dicha comprobación.</w:t>
      </w:r>
    </w:p>
    <w:p w14:paraId="23F887E7" w14:textId="77777777" w:rsidR="00161B4F" w:rsidRDefault="00161B4F" w:rsidP="00430DBD">
      <w:pPr>
        <w:pStyle w:val="Ttulo2"/>
      </w:pPr>
      <w:bookmarkStart w:id="52" w:name="_Toc442284390"/>
      <w:r w:rsidRPr="00430DBD">
        <w:t>Laboratorio</w:t>
      </w:r>
      <w:r>
        <w:t xml:space="preserve"> Virtual de Programación para Moodle (VPL)</w:t>
      </w:r>
      <w:bookmarkEnd w:id="52"/>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lastRenderedPageBreak/>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3" w:name="_Toc442284391"/>
      <w:r w:rsidRPr="00A470B6">
        <w:t>Similitudes con nuestra aplicación web</w:t>
      </w:r>
      <w:bookmarkEnd w:id="53"/>
    </w:p>
    <w:p w14:paraId="66D6564C" w14:textId="77777777" w:rsidR="00161B4F" w:rsidRPr="00A470B6" w:rsidRDefault="00161B4F" w:rsidP="00A31077">
      <w:pPr>
        <w:pStyle w:val="Cuerpo"/>
        <w:jc w:val="both"/>
      </w:pPr>
      <w:r>
        <w:t>A continuación se muestran algunas de las similitudes que existen entre ambas aplicaciones:</w:t>
      </w:r>
    </w:p>
    <w:p w14:paraId="344CD3B1" w14:textId="77777777" w:rsidR="00266D3E" w:rsidRDefault="00161B4F" w:rsidP="00266D3E">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0261F1DD" w:rsidR="00161B4F" w:rsidRPr="00266D3E" w:rsidRDefault="00161B4F" w:rsidP="00266D3E">
      <w:pPr>
        <w:pStyle w:val="Prrafodelista"/>
        <w:ind w:left="720"/>
        <w:jc w:val="both"/>
        <w:rPr>
          <w:u w:val="single"/>
        </w:rPr>
      </w:pPr>
      <w:r w:rsidRPr="00266D3E">
        <w:rPr>
          <w:b/>
          <w:i/>
          <w:u w:val="single"/>
        </w:rPr>
        <w:t>VPL</w:t>
      </w:r>
    </w:p>
    <w:p w14:paraId="03B95644" w14:textId="77777777" w:rsidR="00CE2DAB" w:rsidRDefault="00161B4F" w:rsidP="00CE2DAB">
      <w:pPr>
        <w:keepNext/>
        <w:jc w:val="center"/>
      </w:pPr>
      <w:r>
        <w:rPr>
          <w:noProof/>
          <w:lang w:eastAsia="es-ES"/>
        </w:rPr>
        <w:drawing>
          <wp:inline distT="0" distB="0" distL="0" distR="0" wp14:anchorId="5970B27C" wp14:editId="2418726D">
            <wp:extent cx="3530821" cy="1350667"/>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6345" cy="1371907"/>
                    </a:xfrm>
                    <a:prstGeom prst="rect">
                      <a:avLst/>
                    </a:prstGeom>
                  </pic:spPr>
                </pic:pic>
              </a:graphicData>
            </a:graphic>
          </wp:inline>
        </w:drawing>
      </w:r>
    </w:p>
    <w:p w14:paraId="72100B04" w14:textId="410AEE64" w:rsidR="00161B4F" w:rsidRDefault="00CE2DAB" w:rsidP="00CE2DAB">
      <w:pPr>
        <w:pStyle w:val="Epgrafe"/>
        <w:jc w:val="center"/>
      </w:pPr>
      <w:bookmarkStart w:id="54" w:name="_Toc442284449"/>
      <w:r>
        <w:t xml:space="preserve">Ilustración </w:t>
      </w:r>
      <w:fldSimple w:instr=" SEQ Ilustración \* ARABIC ">
        <w:r w:rsidR="00C72396">
          <w:rPr>
            <w:noProof/>
          </w:rPr>
          <w:t>10</w:t>
        </w:r>
      </w:fldSimple>
      <w:r>
        <w:t>: Parámetros de la tarea en VPL</w:t>
      </w:r>
      <w:bookmarkEnd w:id="54"/>
    </w:p>
    <w:p w14:paraId="655157AE" w14:textId="7C9DA32C" w:rsidR="00266D3E" w:rsidRPr="00266D3E" w:rsidRDefault="00266D3E" w:rsidP="00266D3E">
      <w:r>
        <w:br w:type="page"/>
      </w:r>
    </w:p>
    <w:p w14:paraId="6C837E81" w14:textId="77777777" w:rsidR="00161B4F" w:rsidRPr="00266D3E" w:rsidRDefault="00161B4F" w:rsidP="00266D3E">
      <w:pPr>
        <w:pStyle w:val="Prrafodelista"/>
        <w:ind w:left="720"/>
        <w:rPr>
          <w:b/>
          <w:i/>
          <w:u w:val="single"/>
        </w:rPr>
      </w:pPr>
      <w:r w:rsidRPr="00266D3E">
        <w:rPr>
          <w:b/>
          <w:i/>
          <w:u w:val="single"/>
        </w:rPr>
        <w:lastRenderedPageBreak/>
        <w:t>Nuestra aplicación web</w:t>
      </w:r>
    </w:p>
    <w:p w14:paraId="0B9903FE" w14:textId="77777777" w:rsidR="00161B4F" w:rsidRPr="000F5E3F" w:rsidRDefault="00161B4F" w:rsidP="00266D3E">
      <w:pPr>
        <w:pStyle w:val="Prrafodelista"/>
        <w:numPr>
          <w:ilvl w:val="0"/>
          <w:numId w:val="36"/>
        </w:numPr>
        <w:rPr>
          <w:i/>
          <w:u w:val="single"/>
        </w:rPr>
      </w:pPr>
      <w:r w:rsidRPr="000F5E3F">
        <w:rPr>
          <w:u w:val="single"/>
        </w:rPr>
        <w:t>Parámetros de la tarea</w:t>
      </w:r>
      <w:r w:rsidRPr="000F5E3F">
        <w:rPr>
          <w:i/>
          <w:u w:val="single"/>
        </w:rPr>
        <w:t>:</w:t>
      </w:r>
    </w:p>
    <w:p w14:paraId="083AD4C2" w14:textId="77777777" w:rsidR="00161B4F" w:rsidRDefault="00161B4F" w:rsidP="00266D3E">
      <w:pPr>
        <w:pStyle w:val="Prrafodelista"/>
        <w:ind w:left="1068"/>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5907501E">
            <wp:extent cx="2743200" cy="261952"/>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8338" cy="314008"/>
                    </a:xfrm>
                    <a:prstGeom prst="rect">
                      <a:avLst/>
                    </a:prstGeom>
                  </pic:spPr>
                </pic:pic>
              </a:graphicData>
            </a:graphic>
          </wp:inline>
        </w:drawing>
      </w:r>
    </w:p>
    <w:p w14:paraId="5C652D36" w14:textId="6263C64A" w:rsidR="00CE2DAB" w:rsidRPr="00CE2DAB" w:rsidRDefault="00CE2DAB" w:rsidP="00266D3E">
      <w:pPr>
        <w:pStyle w:val="Epgrafe"/>
        <w:ind w:firstLine="708"/>
        <w:jc w:val="center"/>
      </w:pPr>
      <w:bookmarkStart w:id="55" w:name="_Toc442284450"/>
      <w:r>
        <w:t xml:space="preserve">Ilustración </w:t>
      </w:r>
      <w:fldSimple w:instr=" SEQ Ilustración \* ARABIC ">
        <w:r w:rsidR="00C72396">
          <w:rPr>
            <w:noProof/>
          </w:rPr>
          <w:t>11</w:t>
        </w:r>
      </w:fldSimple>
      <w:r>
        <w:t>: Ver parámetros de la tarea en nuestra aplicación</w:t>
      </w:r>
      <w:bookmarkEnd w:id="55"/>
    </w:p>
    <w:p w14:paraId="3EC8F65F" w14:textId="28BAE10C" w:rsidR="00161B4F" w:rsidRDefault="00266D3E" w:rsidP="00266D3E">
      <w:pPr>
        <w:pStyle w:val="Prrafodelista"/>
        <w:ind w:left="708"/>
      </w:pPr>
      <w:r>
        <w:t xml:space="preserve">        </w:t>
      </w:r>
      <w:r w:rsidR="00161B4F">
        <w:t>Tras pincharlo aparece el siguiente panel:</w:t>
      </w:r>
    </w:p>
    <w:p w14:paraId="0CB8188F" w14:textId="77777777" w:rsidR="00CE2DAB" w:rsidRDefault="00161B4F" w:rsidP="00CE2DAB">
      <w:pPr>
        <w:pStyle w:val="Prrafodelista"/>
        <w:keepNext/>
        <w:ind w:left="1440"/>
        <w:jc w:val="center"/>
      </w:pPr>
      <w:r>
        <w:rPr>
          <w:noProof/>
          <w:lang w:eastAsia="es-ES"/>
        </w:rPr>
        <w:drawing>
          <wp:inline distT="0" distB="0" distL="0" distR="0" wp14:anchorId="573B6BA1" wp14:editId="1262B3BE">
            <wp:extent cx="2830664" cy="1914961"/>
            <wp:effectExtent l="0" t="0" r="825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2489" cy="1950021"/>
                    </a:xfrm>
                    <a:prstGeom prst="rect">
                      <a:avLst/>
                    </a:prstGeom>
                  </pic:spPr>
                </pic:pic>
              </a:graphicData>
            </a:graphic>
          </wp:inline>
        </w:drawing>
      </w:r>
    </w:p>
    <w:p w14:paraId="3EA07121" w14:textId="2777FBA3" w:rsidR="00161B4F" w:rsidRPr="005B7A57" w:rsidRDefault="00CE2DAB" w:rsidP="00266D3E">
      <w:pPr>
        <w:pStyle w:val="Epgrafe"/>
        <w:ind w:left="708" w:firstLine="708"/>
        <w:jc w:val="center"/>
      </w:pPr>
      <w:bookmarkStart w:id="56" w:name="_Toc442284451"/>
      <w:r>
        <w:t xml:space="preserve">Ilustración </w:t>
      </w:r>
      <w:fldSimple w:instr=" SEQ Ilustración \* ARABIC ">
        <w:r w:rsidR="00C72396">
          <w:rPr>
            <w:noProof/>
          </w:rPr>
          <w:t>12</w:t>
        </w:r>
      </w:fldSimple>
      <w:r>
        <w:t>: Parámetros de la tarea en nuestra aplicación</w:t>
      </w:r>
      <w:bookmarkEnd w:id="56"/>
    </w:p>
    <w:p w14:paraId="2C20D7EE" w14:textId="77777777" w:rsidR="00161B4F" w:rsidRPr="000F5E3F" w:rsidRDefault="00161B4F" w:rsidP="00266D3E">
      <w:pPr>
        <w:pStyle w:val="Prrafodelista"/>
        <w:numPr>
          <w:ilvl w:val="0"/>
          <w:numId w:val="36"/>
        </w:numPr>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3B1119AD">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62940" t="16933" r="7812" b="36007"/>
                    <a:stretch/>
                  </pic:blipFill>
                  <pic:spPr bwMode="auto">
                    <a:xfrm>
                      <a:off x="0" y="0"/>
                      <a:ext cx="2972472" cy="1850904"/>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266D3E">
      <w:pPr>
        <w:pStyle w:val="Epgrafe"/>
        <w:ind w:left="708" w:firstLine="708"/>
        <w:jc w:val="center"/>
      </w:pPr>
      <w:bookmarkStart w:id="57" w:name="_Toc442284452"/>
      <w:r>
        <w:t xml:space="preserve">Ilustración </w:t>
      </w:r>
      <w:fldSimple w:instr=" SEQ Ilustración \* ARABIC ">
        <w:r w:rsidR="00C72396">
          <w:rPr>
            <w:noProof/>
          </w:rPr>
          <w:t>13</w:t>
        </w:r>
      </w:fldSimple>
      <w:r>
        <w:t>: Enunciado de prácticas en nuestra aplicación</w:t>
      </w:r>
      <w:bookmarkEnd w:id="57"/>
    </w:p>
    <w:p w14:paraId="1A32312A" w14:textId="77777777" w:rsidR="00266D3E" w:rsidRDefault="00161B4F" w:rsidP="00266D3E">
      <w:pPr>
        <w:pStyle w:val="Prrafodelista"/>
        <w:numPr>
          <w:ilvl w:val="0"/>
          <w:numId w:val="31"/>
        </w:numPr>
        <w:jc w:val="both"/>
      </w:pPr>
      <w:r>
        <w:lastRenderedPageBreak/>
        <w:t>El formulario de subida de prácticas es muy similar ya que en ambos casos se permite la escritura de comentarios relacionados con la práctica, así como la opción para elegir la práctica a subir:</w:t>
      </w:r>
    </w:p>
    <w:p w14:paraId="5B5F554F" w14:textId="1294E61D" w:rsidR="00161B4F" w:rsidRPr="00266D3E" w:rsidRDefault="00161B4F" w:rsidP="00266D3E">
      <w:pPr>
        <w:pStyle w:val="Prrafodelista"/>
        <w:ind w:left="720"/>
        <w:jc w:val="both"/>
        <w:rPr>
          <w:u w:val="single"/>
        </w:rPr>
      </w:pPr>
      <w:r w:rsidRPr="00266D3E">
        <w:rPr>
          <w:b/>
          <w:i/>
          <w:u w:val="single"/>
        </w:rPr>
        <w:t>VPL</w:t>
      </w:r>
    </w:p>
    <w:p w14:paraId="544A7EB6" w14:textId="77777777" w:rsidR="00CE2DAB" w:rsidRDefault="00161B4F" w:rsidP="00CE2DAB">
      <w:pPr>
        <w:pStyle w:val="Prrafodelista"/>
        <w:keepNext/>
        <w:ind w:left="1440"/>
        <w:jc w:val="center"/>
      </w:pPr>
      <w:r>
        <w:rPr>
          <w:noProof/>
          <w:lang w:eastAsia="es-ES"/>
        </w:rPr>
        <w:drawing>
          <wp:inline distT="0" distB="0" distL="0" distR="0" wp14:anchorId="55767F7E" wp14:editId="17D7F96E">
            <wp:extent cx="3169612" cy="121425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1858" cy="1249597"/>
                    </a:xfrm>
                    <a:prstGeom prst="rect">
                      <a:avLst/>
                    </a:prstGeom>
                  </pic:spPr>
                </pic:pic>
              </a:graphicData>
            </a:graphic>
          </wp:inline>
        </w:drawing>
      </w:r>
    </w:p>
    <w:p w14:paraId="5B74B806" w14:textId="42C30B67" w:rsidR="00CE2DAB" w:rsidRPr="00E1192E" w:rsidRDefault="00CE2DAB" w:rsidP="00266D3E">
      <w:pPr>
        <w:pStyle w:val="Epgrafe"/>
        <w:ind w:left="708" w:firstLine="708"/>
        <w:jc w:val="center"/>
        <w:rPr>
          <w:b/>
        </w:rPr>
      </w:pPr>
      <w:bookmarkStart w:id="58" w:name="_Toc442284453"/>
      <w:r>
        <w:t xml:space="preserve">Ilustración </w:t>
      </w:r>
      <w:fldSimple w:instr=" SEQ Ilustración \* ARABIC ">
        <w:r w:rsidR="00C72396">
          <w:rPr>
            <w:noProof/>
          </w:rPr>
          <w:t>14</w:t>
        </w:r>
      </w:fldSimple>
      <w:r>
        <w:t>: Formulario de subida de prácticas en VPL</w:t>
      </w:r>
      <w:bookmarkEnd w:id="58"/>
    </w:p>
    <w:p w14:paraId="29C29690" w14:textId="77777777" w:rsidR="00161B4F" w:rsidRPr="00266D3E" w:rsidRDefault="00161B4F" w:rsidP="00266D3E">
      <w:pPr>
        <w:pStyle w:val="Prrafodelista"/>
        <w:ind w:left="720"/>
        <w:rPr>
          <w:b/>
          <w:i/>
          <w:u w:val="single"/>
        </w:rPr>
      </w:pPr>
      <w:r w:rsidRPr="00266D3E">
        <w:rPr>
          <w:b/>
          <w:i/>
          <w:u w:val="single"/>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041755">
            <wp:extent cx="3229116" cy="2357258"/>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89374" cy="2401247"/>
                    </a:xfrm>
                    <a:prstGeom prst="rect">
                      <a:avLst/>
                    </a:prstGeom>
                  </pic:spPr>
                </pic:pic>
              </a:graphicData>
            </a:graphic>
          </wp:inline>
        </w:drawing>
      </w:r>
    </w:p>
    <w:p w14:paraId="2916D992" w14:textId="61161C25" w:rsidR="00161B4F" w:rsidRDefault="00CE2DAB" w:rsidP="00266D3E">
      <w:pPr>
        <w:pStyle w:val="Epgrafe"/>
        <w:ind w:left="708" w:firstLine="708"/>
        <w:jc w:val="center"/>
        <w:rPr>
          <w:b/>
        </w:rPr>
      </w:pPr>
      <w:bookmarkStart w:id="59" w:name="_Toc442284454"/>
      <w:r>
        <w:t xml:space="preserve">Ilustración </w:t>
      </w:r>
      <w:fldSimple w:instr=" SEQ Ilustración \* ARABIC ">
        <w:r w:rsidR="00C72396">
          <w:rPr>
            <w:noProof/>
          </w:rPr>
          <w:t>15</w:t>
        </w:r>
      </w:fldSimple>
      <w:r>
        <w:t>: Formulario de subida de prácticas en nuestra aplicación</w:t>
      </w:r>
      <w:bookmarkEnd w:id="59"/>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Default="00161B4F" w:rsidP="00A31077">
      <w:pPr>
        <w:pStyle w:val="Prrafodelista"/>
        <w:numPr>
          <w:ilvl w:val="0"/>
          <w:numId w:val="31"/>
        </w:numPr>
        <w:jc w:val="both"/>
      </w:pPr>
      <w:r>
        <w:t>Están integradas en una plataforma de enseñanza electrónica como es Moodle.</w:t>
      </w:r>
    </w:p>
    <w:p w14:paraId="0E308DDB" w14:textId="0AB0B04A" w:rsidR="00616A52" w:rsidRDefault="00616A52" w:rsidP="00616A52">
      <w:r>
        <w:br w:type="page"/>
      </w:r>
    </w:p>
    <w:p w14:paraId="0613AAD3" w14:textId="28793A37" w:rsidR="00616A52" w:rsidRDefault="00616A52" w:rsidP="00616A52">
      <w:pPr>
        <w:pStyle w:val="Ttulo2"/>
      </w:pPr>
      <w:bookmarkStart w:id="60" w:name="_Toc442284392"/>
      <w:r>
        <w:lastRenderedPageBreak/>
        <w:t>Autocorrección de Prácticas en Java para Moodle v2.0</w:t>
      </w:r>
      <w:bookmarkEnd w:id="60"/>
    </w:p>
    <w:p w14:paraId="145FF306" w14:textId="49FA46BF" w:rsidR="00616A52" w:rsidRDefault="00616A52" w:rsidP="00616A52">
      <w:r>
        <w:t>Se trata de un trabajo fin de carrera de la Ingeniería Técnica en Inform</w:t>
      </w:r>
      <w:r w:rsidR="007C61DC">
        <w:t>ática</w:t>
      </w:r>
      <w:r>
        <w:t xml:space="preserve"> de Gestión. Proporciona al alumno una herramienta automática que proporcione una evaluación preliminar rápida y completa sobre una práctica de programación y facilita al profesor el seguimiento y la evaluación de las prácticas, ofreciéndole de forma automática diferentes medidas de la calidad del software entregado por  los alumnos.</w:t>
      </w:r>
    </w:p>
    <w:p w14:paraId="40DC61A2" w14:textId="304763D6" w:rsidR="00616A52" w:rsidRDefault="00616A52" w:rsidP="00616A52">
      <w:r>
        <w:t>Permite tanto al alumno como al profesor, poder visualizar los resultados de todas la pruebas aplicadas a una determinada práctica realizada por un alumno, esta funcionalidad se podrá llevar a cabo gracias a un histórico de archivos donde el usuario elegirá cuál de los ficheros es el que desea visualizar.</w:t>
      </w:r>
    </w:p>
    <w:p w14:paraId="6EFFFF5E" w14:textId="268C4898" w:rsidR="00616A52" w:rsidRDefault="00616A52" w:rsidP="00616A52">
      <w:r>
        <w:t xml:space="preserve">La </w:t>
      </w:r>
      <w:r w:rsidRPr="00616A52">
        <w:rPr>
          <w:u w:val="single"/>
        </w:rPr>
        <w:t>diferencia principal</w:t>
      </w:r>
      <w:r>
        <w:t xml:space="preserve"> que presenta con el actual trabajo fin de grado es que el primero se desarrolló como un módulo dentro de Moodle, mientras que el segundo es una aplicación independiente completa y que además </w:t>
      </w:r>
      <w:r w:rsidR="007C61DC">
        <w:t>puede</w:t>
      </w:r>
      <w:r>
        <w:t xml:space="preserve"> conectarse con otros LMS diferentes a Moodle.</w:t>
      </w:r>
    </w:p>
    <w:p w14:paraId="5D439E10" w14:textId="387ED465" w:rsidR="00616A52" w:rsidRDefault="007C61DC" w:rsidP="007C61DC">
      <w:pPr>
        <w:pStyle w:val="Ttulo3"/>
      </w:pPr>
      <w:bookmarkStart w:id="61" w:name="_Toc442284393"/>
      <w:r>
        <w:t>Similitudes con nuestra aplicación web</w:t>
      </w:r>
      <w:bookmarkEnd w:id="61"/>
    </w:p>
    <w:p w14:paraId="75CFD75C" w14:textId="76FEA310" w:rsidR="007C61DC" w:rsidRDefault="007C61DC" w:rsidP="007C61DC">
      <w:pPr>
        <w:pStyle w:val="Cuerpo"/>
      </w:pPr>
      <w:r>
        <w:t>A continuación se detallan algunas de las similitudes existentes entre ambas aplicaciones:</w:t>
      </w:r>
    </w:p>
    <w:p w14:paraId="0E79F026" w14:textId="54729544" w:rsidR="007C61DC" w:rsidRDefault="007C61DC" w:rsidP="007C61DC">
      <w:pPr>
        <w:pStyle w:val="Cuerpo"/>
        <w:numPr>
          <w:ilvl w:val="0"/>
          <w:numId w:val="35"/>
        </w:numPr>
      </w:pPr>
      <w:r>
        <w:t>En cuanto al formulario de subida de ficheros y a la posterior visualización de los resultados tras el proceso de corrección de la práctica subida por el alumno:</w:t>
      </w:r>
    </w:p>
    <w:p w14:paraId="584B1BB3" w14:textId="2448FBAC" w:rsidR="007C61DC" w:rsidRPr="00266D3E" w:rsidRDefault="007C61DC" w:rsidP="00266D3E">
      <w:pPr>
        <w:pStyle w:val="Cuerpo"/>
        <w:ind w:left="720"/>
        <w:rPr>
          <w:b/>
          <w:i/>
          <w:u w:val="single"/>
        </w:rPr>
      </w:pPr>
      <w:r w:rsidRPr="00266D3E">
        <w:rPr>
          <w:b/>
          <w:i/>
          <w:u w:val="single"/>
        </w:rPr>
        <w:t>Autocorrección de prácticas en Java para Moodle 2.0</w:t>
      </w:r>
    </w:p>
    <w:p w14:paraId="2CABEF0D" w14:textId="1A049047" w:rsidR="007C61DC" w:rsidRPr="007C61DC" w:rsidRDefault="007C61DC" w:rsidP="00266D3E">
      <w:pPr>
        <w:pStyle w:val="Cuerpo"/>
        <w:ind w:left="720"/>
      </w:pPr>
      <w:r>
        <w:t xml:space="preserve">Los resultados del proceso de corrección se </w:t>
      </w:r>
      <w:r w:rsidR="00724A20">
        <w:t>muestran dentro del propio formulario.</w:t>
      </w:r>
    </w:p>
    <w:p w14:paraId="484F4546" w14:textId="77777777" w:rsidR="00266D3E" w:rsidRDefault="007C61DC" w:rsidP="00266D3E">
      <w:pPr>
        <w:pStyle w:val="Cuerpo"/>
        <w:keepNext/>
        <w:ind w:left="1440"/>
      </w:pPr>
      <w:r w:rsidRPr="007C61DC">
        <w:rPr>
          <w:noProof/>
          <w:lang w:eastAsia="es-ES"/>
        </w:rPr>
        <w:lastRenderedPageBreak/>
        <w:drawing>
          <wp:inline distT="0" distB="0" distL="0" distR="0" wp14:anchorId="116C8F48" wp14:editId="46959FF9">
            <wp:extent cx="3021496" cy="2622272"/>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21496" cy="2622272"/>
                    </a:xfrm>
                    <a:prstGeom prst="rect">
                      <a:avLst/>
                    </a:prstGeom>
                    <a:noFill/>
                    <a:ln>
                      <a:noFill/>
                    </a:ln>
                  </pic:spPr>
                </pic:pic>
              </a:graphicData>
            </a:graphic>
          </wp:inline>
        </w:drawing>
      </w:r>
    </w:p>
    <w:p w14:paraId="1EEBB0D4" w14:textId="3F60866E" w:rsidR="007C61DC" w:rsidRDefault="00323C49" w:rsidP="00323C49">
      <w:pPr>
        <w:pStyle w:val="Epgrafe"/>
        <w:ind w:left="732" w:firstLine="708"/>
      </w:pPr>
      <w:r>
        <w:t xml:space="preserve">   </w:t>
      </w:r>
      <w:bookmarkStart w:id="62" w:name="_Toc442284455"/>
      <w:r w:rsidR="00266D3E">
        <w:t xml:space="preserve">Ilustración </w:t>
      </w:r>
      <w:fldSimple w:instr=" SEQ Ilustración \* ARABIC ">
        <w:r w:rsidR="00C72396">
          <w:rPr>
            <w:noProof/>
          </w:rPr>
          <w:t>16</w:t>
        </w:r>
      </w:fldSimple>
      <w:r w:rsidR="00266D3E">
        <w:t>: Formulario subida de prácticas APJ para Moodle 2.0</w:t>
      </w:r>
      <w:bookmarkEnd w:id="62"/>
    </w:p>
    <w:p w14:paraId="73AD77F9" w14:textId="35F3D11F" w:rsidR="007C61DC" w:rsidRPr="00266D3E" w:rsidRDefault="007C61DC" w:rsidP="00266D3E">
      <w:pPr>
        <w:pStyle w:val="Cuerpo"/>
        <w:ind w:left="720"/>
        <w:rPr>
          <w:b/>
          <w:i/>
          <w:u w:val="single"/>
        </w:rPr>
      </w:pPr>
      <w:r w:rsidRPr="00266D3E">
        <w:rPr>
          <w:b/>
          <w:i/>
          <w:u w:val="single"/>
        </w:rPr>
        <w:t>Nuestra aplicación web</w:t>
      </w:r>
    </w:p>
    <w:p w14:paraId="69DED602" w14:textId="34AEB03D" w:rsidR="007C61DC" w:rsidRPr="007C61DC" w:rsidRDefault="007C61DC" w:rsidP="00266D3E">
      <w:pPr>
        <w:pStyle w:val="Cuerpo"/>
        <w:ind w:left="720"/>
      </w:pPr>
      <w:r>
        <w:t>En este caso se muestran los resultados mediante los reportes y las gráficas.</w:t>
      </w:r>
    </w:p>
    <w:p w14:paraId="12A98516" w14:textId="77777777" w:rsidR="00266D3E" w:rsidRDefault="007C61DC" w:rsidP="00266D3E">
      <w:pPr>
        <w:pStyle w:val="Cuerpo"/>
        <w:keepNext/>
        <w:ind w:left="1440"/>
      </w:pPr>
      <w:r>
        <w:rPr>
          <w:noProof/>
          <w:lang w:eastAsia="es-ES"/>
        </w:rPr>
        <w:drawing>
          <wp:inline distT="0" distB="0" distL="0" distR="0" wp14:anchorId="08D26DBB" wp14:editId="52156BF1">
            <wp:extent cx="2926080" cy="2229659"/>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6353" cy="2245107"/>
                    </a:xfrm>
                    <a:prstGeom prst="rect">
                      <a:avLst/>
                    </a:prstGeom>
                  </pic:spPr>
                </pic:pic>
              </a:graphicData>
            </a:graphic>
          </wp:inline>
        </w:drawing>
      </w:r>
    </w:p>
    <w:p w14:paraId="65AA55EC" w14:textId="11825BBA" w:rsidR="007C61DC" w:rsidRDefault="00266D3E" w:rsidP="00266D3E">
      <w:pPr>
        <w:pStyle w:val="Epgrafe"/>
        <w:ind w:left="12" w:firstLine="708"/>
        <w:jc w:val="center"/>
      </w:pPr>
      <w:bookmarkStart w:id="63" w:name="_Toc442284456"/>
      <w:r>
        <w:t xml:space="preserve">Ilustración </w:t>
      </w:r>
      <w:fldSimple w:instr=" SEQ Ilustración \* ARABIC ">
        <w:r w:rsidR="00C72396">
          <w:rPr>
            <w:noProof/>
          </w:rPr>
          <w:t>17</w:t>
        </w:r>
      </w:fldSimple>
      <w:r>
        <w:t>: Formulario subida de ficheros y resultados en nuestra aplicación</w:t>
      </w:r>
      <w:bookmarkEnd w:id="63"/>
    </w:p>
    <w:p w14:paraId="24F41590" w14:textId="5EB3487C" w:rsidR="007C61DC" w:rsidRDefault="007C61DC" w:rsidP="007C61DC">
      <w:pPr>
        <w:pStyle w:val="Cuerpo"/>
        <w:numPr>
          <w:ilvl w:val="0"/>
          <w:numId w:val="35"/>
        </w:numPr>
      </w:pPr>
      <w:r>
        <w:lastRenderedPageBreak/>
        <w:t xml:space="preserve">El histórico de los resultados </w:t>
      </w:r>
      <w:r w:rsidR="00724A20">
        <w:t>de las prácticas puede visualizarse en ambos casos desde la tabla correspondiente:</w:t>
      </w:r>
    </w:p>
    <w:p w14:paraId="74735E0F" w14:textId="7AE83AAD" w:rsidR="00724A20" w:rsidRPr="00266D3E" w:rsidRDefault="00724A20" w:rsidP="00266D3E">
      <w:pPr>
        <w:pStyle w:val="Cuerpo"/>
        <w:ind w:left="720"/>
        <w:rPr>
          <w:b/>
          <w:i/>
          <w:u w:val="single"/>
        </w:rPr>
      </w:pPr>
      <w:r w:rsidRPr="00266D3E">
        <w:rPr>
          <w:b/>
          <w:i/>
          <w:u w:val="single"/>
        </w:rPr>
        <w:t>Autocorrección de prácticas en Java para Moodle 2.0</w:t>
      </w:r>
    </w:p>
    <w:p w14:paraId="70928752" w14:textId="77777777" w:rsidR="00C72396" w:rsidRDefault="00724A20" w:rsidP="00C72396">
      <w:pPr>
        <w:pStyle w:val="Cuerpo"/>
        <w:keepNext/>
        <w:ind w:left="1080"/>
      </w:pPr>
      <w:r w:rsidRPr="00724A20">
        <w:rPr>
          <w:noProof/>
          <w:lang w:eastAsia="es-ES"/>
        </w:rPr>
        <w:drawing>
          <wp:inline distT="0" distB="0" distL="0" distR="0" wp14:anchorId="23D222EF" wp14:editId="3791C6F9">
            <wp:extent cx="3440868" cy="10572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48616"/>
                    <a:stretch/>
                  </pic:blipFill>
                  <pic:spPr bwMode="auto">
                    <a:xfrm>
                      <a:off x="0" y="0"/>
                      <a:ext cx="3562072" cy="1094460"/>
                    </a:xfrm>
                    <a:prstGeom prst="rect">
                      <a:avLst/>
                    </a:prstGeom>
                    <a:noFill/>
                    <a:ln>
                      <a:noFill/>
                    </a:ln>
                    <a:extLst>
                      <a:ext uri="{53640926-AAD7-44D8-BBD7-CCE9431645EC}">
                        <a14:shadowObscured xmlns:a14="http://schemas.microsoft.com/office/drawing/2010/main"/>
                      </a:ext>
                    </a:extLst>
                  </pic:spPr>
                </pic:pic>
              </a:graphicData>
            </a:graphic>
          </wp:inline>
        </w:drawing>
      </w:r>
    </w:p>
    <w:p w14:paraId="04C7626B" w14:textId="05605B3B" w:rsidR="00724A20" w:rsidRDefault="00C72396" w:rsidP="00C72396">
      <w:pPr>
        <w:pStyle w:val="Epgrafe"/>
        <w:ind w:firstLine="708"/>
        <w:jc w:val="center"/>
      </w:pPr>
      <w:bookmarkStart w:id="64" w:name="_Toc442284457"/>
      <w:r>
        <w:t xml:space="preserve">Ilustración </w:t>
      </w:r>
      <w:fldSimple w:instr=" SEQ Ilustración \* ARABIC ">
        <w:r>
          <w:rPr>
            <w:noProof/>
          </w:rPr>
          <w:t>18</w:t>
        </w:r>
      </w:fldSimple>
      <w:r>
        <w:t>: Estadísticas en APJ para Moodle 2.0</w:t>
      </w:r>
      <w:bookmarkEnd w:id="64"/>
    </w:p>
    <w:p w14:paraId="7D755FB2" w14:textId="20E281C2" w:rsidR="00724A20" w:rsidRPr="00266D3E" w:rsidRDefault="00724A20" w:rsidP="00266D3E">
      <w:pPr>
        <w:pStyle w:val="Cuerpo"/>
        <w:ind w:left="720"/>
        <w:rPr>
          <w:b/>
          <w:i/>
          <w:u w:val="single"/>
        </w:rPr>
      </w:pPr>
      <w:r w:rsidRPr="00266D3E">
        <w:rPr>
          <w:b/>
          <w:i/>
          <w:u w:val="single"/>
        </w:rPr>
        <w:t>Nuestra aplicación web</w:t>
      </w:r>
    </w:p>
    <w:p w14:paraId="0EB8043D" w14:textId="77777777" w:rsidR="00C72396" w:rsidRDefault="00724A20" w:rsidP="00C72396">
      <w:pPr>
        <w:pStyle w:val="Cuerpo"/>
        <w:keepNext/>
        <w:ind w:left="1080"/>
      </w:pPr>
      <w:r>
        <w:rPr>
          <w:noProof/>
          <w:lang w:eastAsia="es-ES"/>
        </w:rPr>
        <w:drawing>
          <wp:inline distT="0" distB="0" distL="0" distR="0" wp14:anchorId="0AF83366" wp14:editId="4F22B607">
            <wp:extent cx="3440430" cy="2901549"/>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0149" cy="2926613"/>
                    </a:xfrm>
                    <a:prstGeom prst="rect">
                      <a:avLst/>
                    </a:prstGeom>
                  </pic:spPr>
                </pic:pic>
              </a:graphicData>
            </a:graphic>
          </wp:inline>
        </w:drawing>
      </w:r>
    </w:p>
    <w:p w14:paraId="2C98BAC8" w14:textId="43BE90D1" w:rsidR="00724A20" w:rsidRPr="00724A20" w:rsidRDefault="00C72396" w:rsidP="00C72396">
      <w:pPr>
        <w:pStyle w:val="Epgrafe"/>
        <w:ind w:firstLine="697"/>
        <w:jc w:val="center"/>
        <w:rPr>
          <w:b/>
          <w:i w:val="0"/>
        </w:rPr>
      </w:pPr>
      <w:bookmarkStart w:id="65" w:name="_Toc442284458"/>
      <w:r>
        <w:t xml:space="preserve">Ilustración </w:t>
      </w:r>
      <w:fldSimple w:instr=" SEQ Ilustración \* ARABIC ">
        <w:r>
          <w:rPr>
            <w:noProof/>
          </w:rPr>
          <w:t>19</w:t>
        </w:r>
      </w:fldSimple>
      <w:r>
        <w:t>: Estadísticas en nuestra aplicación</w:t>
      </w:r>
      <w:bookmarkEnd w:id="65"/>
    </w:p>
    <w:p w14:paraId="20764F60" w14:textId="77777777" w:rsidR="007C61DC" w:rsidRPr="007C61DC" w:rsidRDefault="007C61DC" w:rsidP="007C61DC">
      <w:pPr>
        <w:pStyle w:val="Cuerpo"/>
      </w:pPr>
    </w:p>
    <w:p w14:paraId="7CBC4533" w14:textId="5DB7AC83" w:rsidR="00616A52" w:rsidRDefault="00616A52">
      <w:r>
        <w:br w:type="page"/>
      </w:r>
    </w:p>
    <w:p w14:paraId="403A47C7" w14:textId="77777777" w:rsidR="00ED24F5" w:rsidRDefault="00282F6C" w:rsidP="00A31077">
      <w:pPr>
        <w:pStyle w:val="Ttulo1"/>
        <w:jc w:val="both"/>
      </w:pPr>
      <w:bookmarkStart w:id="66" w:name="_Toc442284394"/>
      <w:r>
        <w:lastRenderedPageBreak/>
        <w:t>Aspectos relevantes del desarrollo</w:t>
      </w:r>
      <w:bookmarkEnd w:id="66"/>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67" w:name="_Toc442284395"/>
      <w:r w:rsidRPr="00430DBD">
        <w:t>Utilizar</w:t>
      </w:r>
      <w:r>
        <w:t xml:space="preserve"> LTI y desarrollar una aplicación web</w:t>
      </w:r>
      <w:bookmarkEnd w:id="67"/>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326328DF" w:rsidR="00161B4F" w:rsidRPr="00897ABD" w:rsidRDefault="00161B4F" w:rsidP="00A31077">
      <w:pPr>
        <w:jc w:val="both"/>
      </w:pPr>
      <w:r>
        <w:t xml:space="preserve">Si se decide utilizar otro </w:t>
      </w:r>
      <w:r w:rsidR="0097457D">
        <w:t>LMS</w:t>
      </w:r>
      <w:r>
        <w:t xml:space="preserve">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8" w:name="_Toc442284396"/>
      <w:r>
        <w:t>S</w:t>
      </w:r>
      <w:r w:rsidR="00161B4F">
        <w:t>eguridad de la aplicación</w:t>
      </w:r>
      <w:bookmarkEnd w:id="68"/>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454F7B8B" w:rsidR="00161B4F" w:rsidRDefault="0097457D" w:rsidP="00A31077">
      <w:pPr>
        <w:jc w:val="both"/>
      </w:pPr>
      <w:r>
        <w:t xml:space="preserve">El acceso </w:t>
      </w:r>
      <w:r w:rsidR="00161B4F">
        <w:t xml:space="preserve">a nuestra aplicación web, tanto </w:t>
      </w:r>
      <w:r>
        <w:t xml:space="preserve">para </w:t>
      </w:r>
      <w:r w:rsidR="00161B4F">
        <w:t xml:space="preserve">profesores como </w:t>
      </w:r>
      <w:r>
        <w:t xml:space="preserve">para </w:t>
      </w:r>
      <w:r w:rsidR="00161B4F">
        <w:t xml:space="preserve">alumnos, únicamente va a ser posible desde las tareas de tipo “herramienta externa” creadas en Moodle. Es importante que los parámetros (URL, </w:t>
      </w:r>
      <w:proofErr w:type="spellStart"/>
      <w:r w:rsidR="00161B4F">
        <w:t>consumer_key</w:t>
      </w:r>
      <w:proofErr w:type="spellEnd"/>
      <w:r w:rsidR="00161B4F">
        <w:t xml:space="preserve">, </w:t>
      </w:r>
      <w:proofErr w:type="spellStart"/>
      <w:r w:rsidR="00161B4F">
        <w:t>secret</w:t>
      </w:r>
      <w:proofErr w:type="spellEnd"/>
      <w:r w:rsidR="00161B4F">
        <w:t xml:space="preserve">) de esta tarea sean configurados correctamente por el profesor para que el acceso a la aplicación web sea posible. </w:t>
      </w:r>
    </w:p>
    <w:p w14:paraId="3BF8BE98" w14:textId="3D4D34B9" w:rsidR="00161B4F" w:rsidRPr="000E4E22" w:rsidRDefault="00161B4F" w:rsidP="00A31077">
      <w:pPr>
        <w:jc w:val="both"/>
      </w:pPr>
      <w:r>
        <w:lastRenderedPageBreak/>
        <w:t>Si por un casual se intenta acceder a la aplicación desde cualquier otro lugar, se mostrará un mensaje de error al intentar entrar en la aplicación.</w:t>
      </w:r>
      <w:r w:rsidR="00C72396">
        <w:t xml:space="preserve"> </w:t>
      </w: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6FA8371" w:rsidR="00161B4F" w:rsidRDefault="00161B4F" w:rsidP="00430DBD">
      <w:pPr>
        <w:pStyle w:val="Ttulo2"/>
      </w:pPr>
      <w:bookmarkStart w:id="69" w:name="_Toc442284397"/>
      <w:r>
        <w:t>Estructura de</w:t>
      </w:r>
      <w:r w:rsidR="0097457D">
        <w:t xml:space="preserve"> directorios generada automáticamente en el servidor</w:t>
      </w:r>
      <w:bookmarkStart w:id="70" w:name="Directorios"/>
      <w:bookmarkEnd w:id="69"/>
      <w:bookmarkEnd w:id="70"/>
    </w:p>
    <w:p w14:paraId="3C0CAC8C" w14:textId="3AA5AE28" w:rsidR="00161B4F" w:rsidRDefault="00161B4F" w:rsidP="00A31077">
      <w:pPr>
        <w:jc w:val="both"/>
      </w:pPr>
      <w:r>
        <w:t>Aunque a primera vista no pueda observarse</w:t>
      </w:r>
      <w:r w:rsidR="0097457D">
        <w:t>, se ha necesitado crear</w:t>
      </w:r>
      <w:r>
        <w:t xml:space="preserve"> una importante estructura de </w:t>
      </w:r>
      <w:r w:rsidR="0097457D">
        <w:t xml:space="preserve">directorios en el sistema operativo que alberga la parte servidor de la aplicación. Esta estructura permite </w:t>
      </w:r>
      <w:r>
        <w:t xml:space="preserve">la recogida de todos los datos </w:t>
      </w:r>
      <w:r w:rsidR="0097457D">
        <w:t>que permiten el funcionamiento de toda</w:t>
      </w:r>
      <w:r>
        <w:t xml:space="preserve"> la aplicación</w:t>
      </w:r>
      <w:commentRangeStart w:id="71"/>
      <w:r>
        <w:t>.</w:t>
      </w:r>
      <w:commentRangeEnd w:id="71"/>
      <w:r w:rsidR="00952860">
        <w:rPr>
          <w:rStyle w:val="Refdecomentario"/>
        </w:rPr>
        <w:commentReference w:id="71"/>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xmlns:w15="http://schemas.microsoft.com/office/word/2012/wordml">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C72396">
      <w:pPr>
        <w:pStyle w:val="Epgrafe"/>
        <w:jc w:val="center"/>
      </w:pPr>
      <w:bookmarkStart w:id="72" w:name="_Toc442284459"/>
      <w:r>
        <w:t xml:space="preserve">Ilustración </w:t>
      </w:r>
      <w:fldSimple w:instr=" SEQ Ilustración \* ARABIC ">
        <w:r w:rsidR="00C72396">
          <w:rPr>
            <w:noProof/>
          </w:rPr>
          <w:t>20</w:t>
        </w:r>
      </w:fldSimple>
      <w:r>
        <w:t>: Estructura de carpetas</w:t>
      </w:r>
      <w:bookmarkEnd w:id="72"/>
    </w:p>
    <w:p w14:paraId="79D81A40" w14:textId="017F9EDC" w:rsidR="0092013F" w:rsidRDefault="0097457D" w:rsidP="00A31077">
      <w:pPr>
        <w:jc w:val="both"/>
      </w:pPr>
      <w:r>
        <w:t xml:space="preserve">Esta estructura permite </w:t>
      </w:r>
      <w:r w:rsidR="00161B4F">
        <w:t>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rsidR="00161B4F">
        <w:t xml:space="preserve"> </w:t>
      </w:r>
      <w:bookmarkStart w:id="73" w:name="_GoBack"/>
      <w:bookmarkEnd w:id="73"/>
    </w:p>
    <w:p w14:paraId="23DC218B" w14:textId="0E3EBBC3" w:rsidR="00161B4F" w:rsidRPr="00282F6C" w:rsidRDefault="00C72396" w:rsidP="00A31077">
      <w:pPr>
        <w:jc w:val="both"/>
      </w:pPr>
      <w:r>
        <w:t>Además en el momento que un alumno sube una práctica</w:t>
      </w:r>
      <w:r w:rsidR="00161B4F">
        <w:t xml:space="preserve">, se </w:t>
      </w:r>
      <w:r>
        <w:t>crea</w:t>
      </w:r>
      <w:r w:rsidR="00161B4F">
        <w:t xml:space="preserve"> su carpeta “</w:t>
      </w:r>
      <w:proofErr w:type="spellStart"/>
      <w:r w:rsidR="00161B4F">
        <w:t>id_alumno</w:t>
      </w:r>
      <w:proofErr w:type="spellEnd"/>
      <w:r w:rsidR="00161B4F">
        <w:t>” correspondiente</w:t>
      </w:r>
      <w:r>
        <w:t xml:space="preserve"> y también</w:t>
      </w:r>
      <w:r w:rsidR="00161B4F">
        <w:t xml:space="preserve"> </w:t>
      </w:r>
      <w:r>
        <w:t>se crea</w:t>
      </w:r>
      <w:r w:rsidR="00161B4F">
        <w:t xml:space="preserve"> su carpeta “</w:t>
      </w:r>
      <w:proofErr w:type="spellStart"/>
      <w:r w:rsidR="00161B4F">
        <w:t>número_intento_realizado</w:t>
      </w:r>
      <w:proofErr w:type="spellEnd"/>
      <w:r w:rsidR="00161B4F">
        <w:t>” correspondiente</w:t>
      </w:r>
      <w:r>
        <w:t xml:space="preserve"> al número de intento de subida de práctica realizado</w:t>
      </w:r>
      <w:r w:rsidR="00161B4F">
        <w:t>. Dentro de esta última</w:t>
      </w:r>
      <w:r>
        <w:t xml:space="preserve"> carpeta</w:t>
      </w:r>
      <w:r w:rsidR="00161B4F">
        <w:t xml:space="preserve">, se </w:t>
      </w:r>
      <w:r>
        <w:t>guardan</w:t>
      </w:r>
      <w:r w:rsidR="00161B4F">
        <w:t xml:space="preserve"> tanto el </w:t>
      </w:r>
      <w:proofErr w:type="spellStart"/>
      <w:r w:rsidR="00161B4F">
        <w:t>zip</w:t>
      </w:r>
      <w:proofErr w:type="spellEnd"/>
      <w:r w:rsidR="00161B4F">
        <w:t xml:space="preserve"> de la práctica subida como los reportes generados (</w:t>
      </w:r>
      <w:r w:rsidR="0092013F">
        <w:t xml:space="preserve">en </w:t>
      </w:r>
      <w:r w:rsidR="00161B4F">
        <w:t xml:space="preserve">formatos </w:t>
      </w:r>
      <w:proofErr w:type="spellStart"/>
      <w:r w:rsidR="00161B4F">
        <w:t>xml</w:t>
      </w:r>
      <w:proofErr w:type="spellEnd"/>
      <w:r w:rsidR="00161B4F">
        <w:t xml:space="preserve"> y </w:t>
      </w:r>
      <w:proofErr w:type="spellStart"/>
      <w:r w:rsidR="00161B4F">
        <w:t>html</w:t>
      </w:r>
      <w:proofErr w:type="spellEnd"/>
      <w:r w:rsidR="00161B4F">
        <w:t xml:space="preserve">) por los diferentes </w:t>
      </w:r>
      <w:commentRangeStart w:id="74"/>
      <w:proofErr w:type="spellStart"/>
      <w:r w:rsidR="00161B4F" w:rsidRPr="0092013F">
        <w:rPr>
          <w:i/>
        </w:rPr>
        <w:t>plugins</w:t>
      </w:r>
      <w:commentRangeEnd w:id="74"/>
      <w:proofErr w:type="spellEnd"/>
      <w:r w:rsidR="00952860">
        <w:rPr>
          <w:rStyle w:val="Refdecomentario"/>
        </w:rPr>
        <w:commentReference w:id="74"/>
      </w:r>
      <w:r w:rsidR="00161B4F">
        <w:t xml:space="preserve">.  </w:t>
      </w:r>
    </w:p>
    <w:p w14:paraId="02786297" w14:textId="77777777" w:rsidR="0068108A" w:rsidRDefault="00306D77" w:rsidP="00A31077">
      <w:pPr>
        <w:pStyle w:val="Ttulo2"/>
        <w:jc w:val="both"/>
      </w:pPr>
      <w:bookmarkStart w:id="75" w:name="_Toc442284398"/>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75"/>
      <w:proofErr w:type="spellEnd"/>
    </w:p>
    <w:p w14:paraId="5F6AFE11" w14:textId="122ADDFA" w:rsidR="0068108A" w:rsidRDefault="0068108A" w:rsidP="00A31077">
      <w:pPr>
        <w:jc w:val="both"/>
      </w:pPr>
      <w:r>
        <w:t>El objetivo principal de las primeras semanas fue intentar conseguir</w:t>
      </w:r>
      <w:r w:rsidR="0092013F">
        <w:t xml:space="preserve"> una conexión entre Moodle y la aplicación </w:t>
      </w:r>
      <w:r w:rsidR="0097457D">
        <w:t>w</w:t>
      </w:r>
      <w:r>
        <w:t xml:space="preserve">eb. Para ello se empleó una librería </w:t>
      </w:r>
      <w:r w:rsidR="0097457D">
        <w:t xml:space="preserve">LTI </w:t>
      </w:r>
      <w:r w:rsidR="0097457D">
        <w:fldChar w:fldCharType="begin"/>
      </w:r>
      <w:r w:rsidR="00A969C2">
        <w:instrText xml:space="preserve"> ADDIN ZOTERO_ITEM CSL_CITATION {"citationID":"2ifr5u6kp0","properties":{"formattedCitation":"[30]","plainCitation":"[30]"},"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97457D">
        <w:fldChar w:fldCharType="separate"/>
      </w:r>
      <w:r w:rsidR="00A969C2" w:rsidRPr="00A969C2">
        <w:rPr>
          <w:rFonts w:cs="Liberation Serif"/>
        </w:rPr>
        <w:t>[30]</w:t>
      </w:r>
      <w:r w:rsidR="0097457D">
        <w:fldChar w:fldCharType="end"/>
      </w:r>
      <w:r>
        <w:t>, la cual se descargó y se realizó una primera investigación de la misma.</w:t>
      </w:r>
    </w:p>
    <w:p w14:paraId="26A1A966" w14:textId="3AE5E4B3" w:rsidR="0068108A" w:rsidRDefault="0068108A" w:rsidP="00A31077">
      <w:pPr>
        <w:jc w:val="both"/>
      </w:pPr>
      <w:r>
        <w:t xml:space="preserve">Dicha librería </w:t>
      </w:r>
      <w:r w:rsidR="0097457D">
        <w:t>en principio, permite</w:t>
      </w:r>
      <w:r>
        <w:t xml:space="preserve">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w:t>
      </w:r>
      <w:r w:rsidR="0097457D">
        <w:t>establecen</w:t>
      </w:r>
      <w:r>
        <w:t xml:space="preserve">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w:t>
      </w:r>
      <w:r w:rsidR="0097457D">
        <w:t>encuentran</w:t>
      </w:r>
      <w:r>
        <w:t xml:space="preserve"> almacenados en la base de datos. Si dichos valores </w:t>
      </w:r>
      <w:r w:rsidR="0097457D">
        <w:lastRenderedPageBreak/>
        <w:t>coinciden</w:t>
      </w:r>
      <w:r>
        <w:t>, entonce</w:t>
      </w:r>
      <w:r w:rsidR="0092013F">
        <w:t xml:space="preserve">s la conexión entre Moodle y la aplicación </w:t>
      </w:r>
      <w:r>
        <w:t xml:space="preserve">web </w:t>
      </w:r>
      <w:r w:rsidR="0097457D">
        <w:t>puede</w:t>
      </w:r>
      <w:r>
        <w:t xml:space="preserve"> realizarse correctamente, en caso contrario no.</w:t>
      </w:r>
    </w:p>
    <w:p w14:paraId="456FD1F1" w14:textId="0E38A76B" w:rsidR="004904E4" w:rsidRDefault="0097457D" w:rsidP="00A31077">
      <w:pPr>
        <w:jc w:val="both"/>
      </w:pPr>
      <w:r>
        <w:t>Sin embargo, durante las pruebas iniciales de la utilización de esta librería han surgido</w:t>
      </w:r>
      <w:r w:rsidR="0068108A">
        <w:t xml:space="preserve"> problemas </w:t>
      </w:r>
      <w:r>
        <w:t>al</w:t>
      </w:r>
      <w:r w:rsidR="0068108A">
        <w:t xml:space="preserve"> realizar la comparación del </w:t>
      </w:r>
      <w:proofErr w:type="spellStart"/>
      <w:r w:rsidR="0068108A" w:rsidRPr="0092013F">
        <w:rPr>
          <w:i/>
        </w:rPr>
        <w:t>consumer_key</w:t>
      </w:r>
      <w:proofErr w:type="spellEnd"/>
      <w:r w:rsidR="0068108A">
        <w:t xml:space="preserve">, principalmente debido a que la librería utilizaba métodos de acceso a la base de datos que ya estaban obsoletos y otros </w:t>
      </w:r>
      <w:r>
        <w:t>fragmentos</w:t>
      </w:r>
      <w:r w:rsidR="0068108A">
        <w:t xml:space="preserve"> de código que no se con</w:t>
      </w:r>
      <w:r>
        <w:t>seguían entender correctamente.</w:t>
      </w:r>
    </w:p>
    <w:p w14:paraId="43E0A2A6" w14:textId="49F7B253" w:rsidR="0092013F" w:rsidRDefault="00306D77" w:rsidP="00A31077">
      <w:pPr>
        <w:jc w:val="both"/>
      </w:pPr>
      <w:r>
        <w:t>P</w:t>
      </w:r>
      <w:r w:rsidR="00BA5899">
        <w:t>or ello, este proceso se realizará de otra forma</w:t>
      </w:r>
      <w:r w:rsidR="00A063E8">
        <w:t xml:space="preserve"> (Ver </w:t>
      </w:r>
      <w:r w:rsidR="00A063E8" w:rsidRPr="00A063E8">
        <w:rPr>
          <w:i/>
        </w:rPr>
        <w:t>Anexos – Manual del programador: Conexión LTI</w:t>
      </w:r>
      <w:r w:rsidR="00A063E8">
        <w:t>).</w:t>
      </w:r>
    </w:p>
    <w:p w14:paraId="258E164D" w14:textId="77777777" w:rsidR="004E1A67" w:rsidRDefault="00421238" w:rsidP="00A31077">
      <w:pPr>
        <w:pStyle w:val="Ttulo2"/>
        <w:jc w:val="both"/>
      </w:pPr>
      <w:bookmarkStart w:id="76" w:name="_Toc442284399"/>
      <w:r>
        <w:t xml:space="preserve">Elección del </w:t>
      </w:r>
      <w:proofErr w:type="spellStart"/>
      <w:r>
        <w:t>f</w:t>
      </w:r>
      <w:r w:rsidR="004E1A67">
        <w:t>ramework</w:t>
      </w:r>
      <w:proofErr w:type="spellEnd"/>
      <w:r w:rsidR="004E1A67">
        <w:t xml:space="preserve"> </w:t>
      </w:r>
      <w:proofErr w:type="spellStart"/>
      <w:r w:rsidR="004E1A67">
        <w:t>CakePHP</w:t>
      </w:r>
      <w:bookmarkEnd w:id="76"/>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753C51C5" w:rsidR="00161B4F" w:rsidRDefault="00161B4F" w:rsidP="00A31077">
      <w:pPr>
        <w:jc w:val="both"/>
      </w:pPr>
      <w:r>
        <w:t>El patrón MVC (Modelo Vista Controlador) es uno de los más utilizados para desarrollar aplicaciones web, por lo que s</w:t>
      </w:r>
      <w:r w:rsidR="0097457D">
        <w:t>iempre estuvo desde el primer momento en consideración</w:t>
      </w:r>
      <w:r>
        <w:t xml:space="preserve">. De esta manera se pensó en el </w:t>
      </w:r>
      <w:proofErr w:type="spellStart"/>
      <w:r w:rsidRPr="00C72396">
        <w:rPr>
          <w:i/>
        </w:rPr>
        <w:t>framework</w:t>
      </w:r>
      <w:proofErr w:type="spellEnd"/>
      <w:r>
        <w:t xml:space="preserve"> de </w:t>
      </w:r>
      <w:proofErr w:type="spellStart"/>
      <w:r>
        <w:t>CakePHP</w:t>
      </w:r>
      <w:proofErr w:type="spellEnd"/>
      <w:r>
        <w:t xml:space="preserve"> el</w:t>
      </w:r>
      <w:r w:rsidR="0097457D">
        <w:t xml:space="preserve"> cual implementa dicho patrón y </w:t>
      </w:r>
      <w:r>
        <w:t>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rsidRPr="00C72396">
        <w:rPr>
          <w:i/>
        </w:rP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77" w:name="_Toc442284400"/>
      <w:r>
        <w:t xml:space="preserve">Elección de </w:t>
      </w:r>
      <w:proofErr w:type="spellStart"/>
      <w:r>
        <w:t>Maven</w:t>
      </w:r>
      <w:bookmarkEnd w:id="77"/>
      <w:proofErr w:type="spellEnd"/>
    </w:p>
    <w:p w14:paraId="4E2BAF36" w14:textId="41CDFA25" w:rsidR="006843FA" w:rsidRDefault="00421238" w:rsidP="00A31077">
      <w:pPr>
        <w:jc w:val="both"/>
      </w:pPr>
      <w:r>
        <w:t>Dado que la</w:t>
      </w:r>
      <w:r w:rsidR="0097457D">
        <w:t xml:space="preserve"> funcionalidad más destacada de la aplicación consiste</w:t>
      </w:r>
      <w:r>
        <w:t xml:space="preserve"> principalmente en un proceso de </w:t>
      </w:r>
      <w:r w:rsidR="00892134">
        <w:t>análisis de código</w:t>
      </w:r>
      <w:r>
        <w:t xml:space="preserve"> de las prácticas subidas por los alumnos, </w:t>
      </w:r>
      <w:r w:rsidR="006843FA">
        <w:t xml:space="preserve">a las cuales iban a aplicarse los test subidos por el profesor, era necesaria una herramienta que </w:t>
      </w:r>
      <w:r w:rsidR="004904E4">
        <w:t>permitiera</w:t>
      </w:r>
      <w:r w:rsidR="00892134">
        <w:t xml:space="preserve"> gestionar este tipo de tareas</w:t>
      </w:r>
      <w:r w:rsidR="006843FA">
        <w:t xml:space="preserve">.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78" w:name="_Toc442284401"/>
      <w:r>
        <w:t xml:space="preserve">Elección de </w:t>
      </w:r>
      <w:proofErr w:type="spellStart"/>
      <w:r w:rsidRPr="004C3EC5">
        <w:t>Bootstrap</w:t>
      </w:r>
      <w:bookmarkEnd w:id="78"/>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rsidRPr="00C72396">
        <w:rPr>
          <w:i/>
        </w:rPr>
        <w:t>framework</w:t>
      </w:r>
      <w:proofErr w:type="spellEnd"/>
      <w:r>
        <w:t xml:space="preserve"> siempre puede convertirse en un proceso complicado.</w:t>
      </w:r>
    </w:p>
    <w:p w14:paraId="2ACB499A" w14:textId="3B40773C" w:rsidR="004904E4" w:rsidRDefault="00892134" w:rsidP="00A31077">
      <w:pPr>
        <w:jc w:val="both"/>
      </w:pPr>
      <w:r>
        <w:lastRenderedPageBreak/>
        <w:t xml:space="preserve">Por ello se seleccionó </w:t>
      </w:r>
      <w:r w:rsidR="00161B4F">
        <w:t xml:space="preserve">el </w:t>
      </w:r>
      <w:proofErr w:type="spellStart"/>
      <w:r w:rsidR="00161B4F" w:rsidRPr="00892134">
        <w:rPr>
          <w:i/>
        </w:rPr>
        <w:t>framework</w:t>
      </w:r>
      <w:proofErr w:type="spellEnd"/>
      <w:r w:rsidR="00161B4F">
        <w:t xml:space="preserve"> de </w:t>
      </w:r>
      <w:proofErr w:type="spellStart"/>
      <w:r w:rsidR="00161B4F">
        <w:t>Bootstrap</w:t>
      </w:r>
      <w:proofErr w:type="spellEnd"/>
      <w:r w:rsidR="00161B4F">
        <w:t xml:space="preserve">, el cual ha sido utilizado en todo momento para desarrollar la interfaz de la aplicación. </w:t>
      </w:r>
    </w:p>
    <w:p w14:paraId="75BB2D7B" w14:textId="2200C775" w:rsidR="00161B4F" w:rsidRDefault="00161B4F" w:rsidP="00A31077">
      <w:pPr>
        <w:jc w:val="both"/>
      </w:pPr>
      <w:r>
        <w:t xml:space="preserve">Gracias a </w:t>
      </w:r>
      <w:proofErr w:type="spellStart"/>
      <w:r>
        <w:t>Bootstrap</w:t>
      </w:r>
      <w:proofErr w:type="spellEnd"/>
      <w:r>
        <w:t>, desarrollar la interfaz de una aplicación se convierte en un proceso más sencillo</w:t>
      </w:r>
      <w:r w:rsidR="00892134">
        <w:t xml:space="preserve"> gracias a los múltiple</w:t>
      </w:r>
      <w:r>
        <w:t xml:space="preserve">s componentes y plantillas que integra por defecto, así como </w:t>
      </w:r>
      <w:r w:rsidR="00892134">
        <w:t>los</w:t>
      </w:r>
      <w:r>
        <w:t xml:space="preserve"> ejemplos de aplicaciones presentes en su web oficial.</w:t>
      </w:r>
    </w:p>
    <w:p w14:paraId="3920CCEA" w14:textId="2919C853" w:rsidR="00BA5899" w:rsidRDefault="00BA5899" w:rsidP="00A31077">
      <w:pPr>
        <w:pStyle w:val="Ttulo2"/>
        <w:jc w:val="both"/>
      </w:pPr>
      <w:bookmarkStart w:id="79" w:name="_Toc442284402"/>
      <w:r>
        <w:t xml:space="preserve">Elección de los </w:t>
      </w:r>
      <w:proofErr w:type="spellStart"/>
      <w:r>
        <w:t>plugins</w:t>
      </w:r>
      <w:proofErr w:type="spellEnd"/>
      <w:r>
        <w:t xml:space="preserve"> para los reportes</w:t>
      </w:r>
      <w:bookmarkEnd w:id="79"/>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286F8374" w:rsidR="00EF7934" w:rsidRDefault="00892134" w:rsidP="00A31077">
      <w:pPr>
        <w:jc w:val="both"/>
      </w:pPr>
      <w:r>
        <w:t>Para obtener un abanico lo más amplio de análisis estático sobre código posible,</w:t>
      </w:r>
      <w:r w:rsidR="00EF7934">
        <w:t xml:space="preserve"> los </w:t>
      </w:r>
      <w:proofErr w:type="spellStart"/>
      <w:r w:rsidR="00EF7934" w:rsidRPr="00892134">
        <w:rPr>
          <w:i/>
        </w:rPr>
        <w:t>plugins</w:t>
      </w:r>
      <w:proofErr w:type="spellEnd"/>
      <w:r w:rsidR="00EF7934">
        <w:t xml:space="preserve"> que se seleccionaron para generar estos</w:t>
      </w:r>
      <w:r w:rsidR="004C3EC5">
        <w:t xml:space="preserve"> reportes fueron: JA</w:t>
      </w:r>
      <w:r w:rsidR="00A063E8">
        <w:t xml:space="preserve">VANCSS, JDEPEND, PMD y FINDBUGS (Ver </w:t>
      </w:r>
      <w:r w:rsidR="00A063E8" w:rsidRPr="00A063E8">
        <w:rPr>
          <w:i/>
        </w:rPr>
        <w:t xml:space="preserve">Anexos – Manual del programador: Instalación de herramientas: </w:t>
      </w:r>
      <w:proofErr w:type="spellStart"/>
      <w:r w:rsidR="00A063E8" w:rsidRPr="00A063E8">
        <w:rPr>
          <w:i/>
        </w:rPr>
        <w:t>Plugins</w:t>
      </w:r>
      <w:proofErr w:type="spellEnd"/>
      <w:r w:rsidR="00A063E8" w:rsidRPr="00A063E8">
        <w:rPr>
          <w:i/>
        </w:rPr>
        <w:t xml:space="preserve"> Reportes</w:t>
      </w:r>
      <w:r w:rsidR="00A063E8">
        <w:t>).</w:t>
      </w:r>
    </w:p>
    <w:p w14:paraId="70F143F9" w14:textId="77777777" w:rsidR="00EF7934" w:rsidRDefault="00EF7934" w:rsidP="00A31077">
      <w:pPr>
        <w:pStyle w:val="Ttulo2"/>
        <w:jc w:val="both"/>
      </w:pPr>
      <w:bookmarkStart w:id="80" w:name="_Toc442284403"/>
      <w:r w:rsidRPr="004C3EC5">
        <w:t>Elección</w:t>
      </w:r>
      <w:r>
        <w:t xml:space="preserve"> de la forma de añadir los </w:t>
      </w:r>
      <w:proofErr w:type="spellStart"/>
      <w:r>
        <w:t>plugins</w:t>
      </w:r>
      <w:bookmarkEnd w:id="80"/>
      <w:proofErr w:type="spellEnd"/>
    </w:p>
    <w:p w14:paraId="07A14628" w14:textId="77777777" w:rsidR="007E1839" w:rsidRDefault="007E1839" w:rsidP="00A31077">
      <w:pPr>
        <w:jc w:val="both"/>
      </w:pPr>
      <w:r>
        <w:t xml:space="preserve">Dado que los </w:t>
      </w:r>
      <w:proofErr w:type="spellStart"/>
      <w:r w:rsidRPr="00C73FE4">
        <w:rPr>
          <w:i/>
        </w:rP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24F0050B" w:rsidR="007E1839" w:rsidRDefault="007E1839" w:rsidP="00A31077">
      <w:pPr>
        <w:pStyle w:val="Prrafodelista"/>
        <w:numPr>
          <w:ilvl w:val="0"/>
          <w:numId w:val="4"/>
        </w:numPr>
        <w:jc w:val="both"/>
      </w:pPr>
      <w:r>
        <w:t xml:space="preserve">Abrir el </w:t>
      </w:r>
      <w:r w:rsidR="00892134">
        <w:t>fichero pom.xml, para recorrerlo</w:t>
      </w:r>
      <w:r>
        <w:t xml:space="preserv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rsidRPr="00C73FE4">
        <w:rPr>
          <w:i/>
        </w:rP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rsidRPr="00C73FE4">
        <w:rPr>
          <w:i/>
        </w:rP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rsidRPr="00C73FE4">
        <w:rPr>
          <w:i/>
        </w:rP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430DBD">
      <w:pPr>
        <w:pStyle w:val="Ttulo2"/>
      </w:pPr>
      <w:bookmarkStart w:id="81" w:name="_Toc442284404"/>
      <w:r>
        <w:lastRenderedPageBreak/>
        <w:t xml:space="preserve">Elección de </w:t>
      </w:r>
      <w:r w:rsidRPr="00430DBD">
        <w:t>la</w:t>
      </w:r>
      <w:r>
        <w:t xml:space="preserve"> herramienta para los plagios</w:t>
      </w:r>
      <w:bookmarkEnd w:id="81"/>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rsidRPr="00C72396">
        <w:rPr>
          <w:i/>
        </w:rP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82" w:name="_Toc442284405"/>
      <w:r>
        <w:lastRenderedPageBreak/>
        <w:t>Conclusiones y líneas de trabajo futuras</w:t>
      </w:r>
      <w:bookmarkEnd w:id="82"/>
    </w:p>
    <w:p w14:paraId="33ECB071" w14:textId="77777777" w:rsidR="007E1839" w:rsidRDefault="007E1839" w:rsidP="00430DBD">
      <w:pPr>
        <w:pStyle w:val="Ttulo2"/>
      </w:pPr>
      <w:bookmarkStart w:id="83" w:name="_Toc442284406"/>
      <w:r w:rsidRPr="00430DBD">
        <w:t>Conclusiones</w:t>
      </w:r>
      <w:bookmarkEnd w:id="83"/>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4994A273" w:rsidR="007E1839" w:rsidRDefault="007E1839" w:rsidP="00A31077">
      <w:pPr>
        <w:jc w:val="both"/>
      </w:pPr>
      <w:r>
        <w:t xml:space="preserve">La aplicación web proporciona la funcionalidad necesaria para que los alumnos puedan subir sus prácticas y obtener los resultados resultantes tras el proceso de </w:t>
      </w:r>
      <w:r w:rsidR="00892134">
        <w:t>análisis</w:t>
      </w:r>
      <w:r>
        <w:t xml:space="preserve">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rsidRPr="00892134">
        <w:rPr>
          <w:i/>
        </w:rP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4BF239E1" w:rsidR="007E1839" w:rsidRDefault="007E1839" w:rsidP="00A31077">
      <w:pPr>
        <w:jc w:val="both"/>
      </w:pPr>
      <w:r>
        <w:t xml:space="preserve">La utilización del patrón MVC (Modelo Vista Controlador) </w:t>
      </w:r>
      <w:r w:rsidR="00892134">
        <w:t xml:space="preserve">en la presente aplicación </w:t>
      </w:r>
      <w:r>
        <w:t>ha sido fundamental para poder adqu</w:t>
      </w:r>
      <w:r w:rsidR="00892134">
        <w:t>irir un mayor conocimiento del patrón de forma práctica</w:t>
      </w:r>
      <w:r>
        <w:t>, además de haber permitido que el código de la aplicación quedara más organizado y la realización de la misma haya sido más sencilla y entendible.</w:t>
      </w:r>
    </w:p>
    <w:p w14:paraId="66CF8331" w14:textId="368C6B7F" w:rsidR="007E1839" w:rsidRDefault="007E1839" w:rsidP="00A31077">
      <w:pPr>
        <w:jc w:val="both"/>
      </w:pPr>
      <w:r>
        <w:t xml:space="preserve">La utilización del </w:t>
      </w:r>
      <w:proofErr w:type="spellStart"/>
      <w:r w:rsidRPr="00C72396">
        <w:rPr>
          <w:i/>
        </w:rPr>
        <w:t>framework</w:t>
      </w:r>
      <w:proofErr w:type="spellEnd"/>
      <w:r>
        <w:t xml:space="preserve"> </w:t>
      </w:r>
      <w:proofErr w:type="spellStart"/>
      <w:r>
        <w:t>CakePHP</w:t>
      </w:r>
      <w:proofErr w:type="spellEnd"/>
      <w:r>
        <w:t xml:space="preserve"> ha permitido </w:t>
      </w:r>
      <w:r w:rsidR="00892134">
        <w:t>familiarizarse con</w:t>
      </w:r>
      <w:r>
        <w:t xml:space="preserve"> una nueva sintaxis </w:t>
      </w:r>
      <w:r w:rsidR="00892134">
        <w:t xml:space="preserve">simplificada </w:t>
      </w:r>
      <w:r>
        <w:t>para las funciones utilizadas para realizar la manipulación de datos de la base de datos, ya que por ejemplo para realizar un SELECT se utilizaba el FIND.</w:t>
      </w:r>
    </w:p>
    <w:p w14:paraId="41E8CFE8" w14:textId="68DBAE92" w:rsidR="007E1839" w:rsidRDefault="007E1839" w:rsidP="00A31077">
      <w:pPr>
        <w:jc w:val="both"/>
      </w:pPr>
      <w:r>
        <w:t>Se ha aprendido a realizar una conexión entre</w:t>
      </w:r>
      <w:r w:rsidR="00892134">
        <w:t xml:space="preserve"> dos servicios/aplicaciones web como pueden ser Moodle (y LMS similares)</w:t>
      </w:r>
      <w:r>
        <w:t xml:space="preserve"> y la aplicación web</w:t>
      </w:r>
      <w:r w:rsidR="00892134">
        <w:t xml:space="preserve"> construida</w:t>
      </w:r>
      <w:r>
        <w:t>, gracias al estándar LTI el cual se desconocía</w:t>
      </w:r>
      <w:r w:rsidR="00892134">
        <w:t xml:space="preserve">. </w:t>
      </w:r>
      <w:r>
        <w:t>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7E21EEAC" w14:textId="77777777" w:rsidR="00970C57" w:rsidRDefault="00970C57" w:rsidP="00A31077">
      <w:pPr>
        <w:jc w:val="both"/>
      </w:pPr>
    </w:p>
    <w:p w14:paraId="4B8FAA79" w14:textId="77777777" w:rsidR="007E1839" w:rsidRDefault="007E1839" w:rsidP="00430DBD">
      <w:pPr>
        <w:pStyle w:val="Ttulo2"/>
      </w:pPr>
      <w:bookmarkStart w:id="84" w:name="_Toc442284407"/>
      <w:r>
        <w:lastRenderedPageBreak/>
        <w:t>Líneas de trabajo futuras</w:t>
      </w:r>
      <w:bookmarkEnd w:id="84"/>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096F6EBF"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w:t>
      </w:r>
      <w:r w:rsidR="00892134">
        <w:t xml:space="preserve">relacionados con sus propias entregas en un único </w:t>
      </w:r>
      <w:proofErr w:type="spellStart"/>
      <w:r w:rsidR="00892134">
        <w:t>zip</w:t>
      </w:r>
      <w:proofErr w:type="spellEnd"/>
      <w:r w:rsidR="00892134">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609E1875" w14:textId="51507A87" w:rsidR="00892134" w:rsidRDefault="00892134" w:rsidP="00A31077">
      <w:pPr>
        <w:pStyle w:val="Prrafodelista"/>
        <w:numPr>
          <w:ilvl w:val="0"/>
          <w:numId w:val="23"/>
        </w:numPr>
        <w:jc w:val="both"/>
      </w:pPr>
      <w:r>
        <w:rPr>
          <w:b/>
        </w:rPr>
        <w:t xml:space="preserve">Hacer más flexible la presentación de resultados: </w:t>
      </w:r>
      <w:r>
        <w:t>Relacionado con lo anterior, que se puedan seleccionar con un grado más fino las estadísticas que se quieren ver/recoger o permitir mostrar a los alumnos por parte del profesor.</w:t>
      </w:r>
    </w:p>
    <w:p w14:paraId="1205D292" w14:textId="1CD467C7" w:rsidR="00F6024A" w:rsidRDefault="00F6024A" w:rsidP="00A31077">
      <w:pPr>
        <w:pStyle w:val="Prrafodelista"/>
        <w:numPr>
          <w:ilvl w:val="0"/>
          <w:numId w:val="23"/>
        </w:numPr>
        <w:jc w:val="both"/>
      </w:pPr>
      <w:r>
        <w:rPr>
          <w:b/>
        </w:rPr>
        <w:t>Devolución de calificaciones a la plataforma LMS:</w:t>
      </w:r>
      <w:r>
        <w:t xml:space="preserve"> Que aplicación devuelva a Moodle o la plataforma LMS utilizada algún tipo de información en forma de calificación a cada entrega. </w:t>
      </w:r>
    </w:p>
    <w:p w14:paraId="7EA21F56" w14:textId="77777777" w:rsidR="007E1839" w:rsidRDefault="007E1839" w:rsidP="007E1839">
      <w:pPr>
        <w:pStyle w:val="Cuerpo"/>
      </w:pPr>
    </w:p>
    <w:p w14:paraId="3173D13A" w14:textId="432E6879" w:rsidR="007E1839" w:rsidRPr="007E1839" w:rsidRDefault="007E1839" w:rsidP="007E1839">
      <w:r>
        <w:lastRenderedPageBreak/>
        <w:br w:type="page"/>
      </w:r>
    </w:p>
    <w:p w14:paraId="68BDA8AB" w14:textId="77777777" w:rsidR="004A0C9F" w:rsidRDefault="004A0C9F" w:rsidP="00430DBD">
      <w:pPr>
        <w:pStyle w:val="Ttulo1"/>
      </w:pPr>
      <w:bookmarkStart w:id="85" w:name="_Toc442284408"/>
      <w:r w:rsidRPr="00430DBD">
        <w:lastRenderedPageBreak/>
        <w:t>Bibliografía</w:t>
      </w:r>
      <w:bookmarkEnd w:id="85"/>
    </w:p>
    <w:p w14:paraId="4C43FE5A" w14:textId="77777777" w:rsidR="00F14451" w:rsidRPr="00F14451" w:rsidRDefault="004A0C9F" w:rsidP="00F14451">
      <w:pPr>
        <w:pStyle w:val="Bibliografa"/>
        <w:rPr>
          <w:rFonts w:ascii="Calibri" w:hAnsi="Calibri"/>
        </w:rPr>
      </w:pPr>
      <w:r>
        <w:fldChar w:fldCharType="begin"/>
      </w:r>
      <w:r w:rsidR="00F14451">
        <w:instrText xml:space="preserve"> ADDIN ZOTERO_BIBL {"custom":[]} CSL_BIBLIOGRAPHY </w:instrText>
      </w:r>
      <w:r>
        <w:fldChar w:fldCharType="separate"/>
      </w:r>
      <w:r w:rsidR="00F14451" w:rsidRPr="00F14451">
        <w:rPr>
          <w:rFonts w:ascii="Calibri" w:hAnsi="Calibri"/>
        </w:rPr>
        <w:t>[1]</w:t>
      </w:r>
      <w:r w:rsidR="00F14451" w:rsidRPr="00F14451">
        <w:rPr>
          <w:rFonts w:ascii="Calibri" w:hAnsi="Calibri"/>
        </w:rPr>
        <w:tab/>
        <w:t xml:space="preserve">«Sistema de gestión de aprendizaje», </w:t>
      </w:r>
      <w:r w:rsidR="00F14451" w:rsidRPr="00F14451">
        <w:rPr>
          <w:rFonts w:ascii="Calibri" w:hAnsi="Calibri"/>
          <w:i/>
          <w:iCs/>
        </w:rPr>
        <w:t>Wikipedia, la enciclopedia libre</w:t>
      </w:r>
      <w:r w:rsidR="00F14451" w:rsidRPr="00F14451">
        <w:rPr>
          <w:rFonts w:ascii="Calibri" w:hAnsi="Calibri"/>
        </w:rPr>
        <w:t>. 21-nov-2015.</w:t>
      </w:r>
    </w:p>
    <w:p w14:paraId="67819CC2" w14:textId="77777777" w:rsidR="00F14451" w:rsidRPr="00F14451" w:rsidRDefault="00F14451" w:rsidP="00F14451">
      <w:pPr>
        <w:pStyle w:val="Bibliografa"/>
        <w:rPr>
          <w:rFonts w:ascii="Calibri" w:hAnsi="Calibri"/>
        </w:rPr>
      </w:pPr>
      <w:r w:rsidRPr="00F14451">
        <w:rPr>
          <w:rFonts w:ascii="Calibri" w:hAnsi="Calibri"/>
        </w:rPr>
        <w:t>[2]</w:t>
      </w:r>
      <w:r w:rsidRPr="00F14451">
        <w:rPr>
          <w:rFonts w:ascii="Calibri" w:hAnsi="Calibri"/>
        </w:rPr>
        <w:tab/>
        <w:t>«LMS-Moodle». [En línea]. Disponible en: http://ares.cnice.mec.es/informes/16/contenido/47.htm.</w:t>
      </w:r>
    </w:p>
    <w:p w14:paraId="7267A50D" w14:textId="77777777" w:rsidR="00F14451" w:rsidRPr="00F14451" w:rsidRDefault="00F14451" w:rsidP="00F14451">
      <w:pPr>
        <w:pStyle w:val="Bibliografa"/>
        <w:rPr>
          <w:rFonts w:ascii="Calibri" w:hAnsi="Calibri"/>
        </w:rPr>
      </w:pPr>
      <w:r w:rsidRPr="00F14451">
        <w:rPr>
          <w:rFonts w:ascii="Calibri" w:hAnsi="Calibri"/>
        </w:rPr>
        <w:t>[3]</w:t>
      </w:r>
      <w:r w:rsidRPr="00F14451">
        <w:rPr>
          <w:rFonts w:ascii="Calibri" w:hAnsi="Calibri"/>
        </w:rPr>
        <w:tab/>
        <w:t xml:space="preserve">«Moodle», </w:t>
      </w:r>
      <w:r w:rsidRPr="00F14451">
        <w:rPr>
          <w:rFonts w:ascii="Calibri" w:hAnsi="Calibri"/>
          <w:i/>
          <w:iCs/>
        </w:rPr>
        <w:t>Wikipedia, la enciclopedia libre</w:t>
      </w:r>
      <w:r w:rsidRPr="00F14451">
        <w:rPr>
          <w:rFonts w:ascii="Calibri" w:hAnsi="Calibri"/>
        </w:rPr>
        <w:t>. 04-dic-2015.</w:t>
      </w:r>
    </w:p>
    <w:p w14:paraId="0D33D71E" w14:textId="77777777" w:rsidR="00F14451" w:rsidRPr="00F14451" w:rsidRDefault="00F14451" w:rsidP="00F14451">
      <w:pPr>
        <w:pStyle w:val="Bibliografa"/>
        <w:rPr>
          <w:rFonts w:ascii="Calibri" w:hAnsi="Calibri"/>
        </w:rPr>
      </w:pPr>
      <w:r w:rsidRPr="00F14451">
        <w:rPr>
          <w:rFonts w:ascii="Calibri" w:hAnsi="Calibri"/>
        </w:rPr>
        <w:t>[4]</w:t>
      </w:r>
      <w:r w:rsidRPr="00F14451">
        <w:rPr>
          <w:rFonts w:ascii="Calibri" w:hAnsi="Calibri"/>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F14451">
        <w:rPr>
          <w:rFonts w:ascii="Calibri" w:hAnsi="Calibri"/>
          <w:i/>
          <w:iCs/>
        </w:rPr>
        <w:t>Softqanetwork.com</w:t>
      </w:r>
      <w:r w:rsidRPr="00F14451">
        <w:rPr>
          <w:rFonts w:ascii="Calibri" w:hAnsi="Calibri"/>
        </w:rPr>
        <w:t>, 18-abr-2007. [En línea]. Disponible en: http://www.softqanetwork.com/quality-assurance-no-es-solo-testing. [Accedido: 19-ene-2016].</w:t>
      </w:r>
    </w:p>
    <w:p w14:paraId="18D042E3" w14:textId="77777777" w:rsidR="00F14451" w:rsidRPr="00F14451" w:rsidRDefault="00F14451" w:rsidP="00F14451">
      <w:pPr>
        <w:pStyle w:val="Bibliografa"/>
        <w:rPr>
          <w:rFonts w:ascii="Calibri" w:hAnsi="Calibri"/>
        </w:rPr>
      </w:pPr>
      <w:r w:rsidRPr="00F14451">
        <w:rPr>
          <w:rFonts w:ascii="Calibri" w:hAnsi="Calibri"/>
        </w:rPr>
        <w:t>[5]</w:t>
      </w:r>
      <w:r w:rsidRPr="00F14451">
        <w:rPr>
          <w:rFonts w:ascii="Calibri" w:hAnsi="Calibri"/>
        </w:rPr>
        <w:tab/>
        <w:t>«Quality Assurance». [En línea]. Disponible en: http://www.4rsoluciones.com/que-es-un-plan-de-qa/.</w:t>
      </w:r>
    </w:p>
    <w:p w14:paraId="08A2BFA8" w14:textId="77777777" w:rsidR="00F14451" w:rsidRPr="00F14451" w:rsidRDefault="00F14451" w:rsidP="00F14451">
      <w:pPr>
        <w:pStyle w:val="Bibliografa"/>
        <w:rPr>
          <w:rFonts w:ascii="Calibri" w:hAnsi="Calibri"/>
        </w:rPr>
      </w:pPr>
      <w:r w:rsidRPr="00F14451">
        <w:rPr>
          <w:rFonts w:ascii="Calibri" w:hAnsi="Calibri"/>
        </w:rPr>
        <w:t>[6]</w:t>
      </w:r>
      <w:r w:rsidRPr="00F14451">
        <w:rPr>
          <w:rFonts w:ascii="Calibri" w:hAnsi="Calibri"/>
        </w:rPr>
        <w:tab/>
        <w:t xml:space="preserve">«Modelo Vista Controlador», </w:t>
      </w:r>
      <w:r w:rsidRPr="00F14451">
        <w:rPr>
          <w:rFonts w:ascii="Calibri" w:hAnsi="Calibri"/>
          <w:i/>
          <w:iCs/>
        </w:rPr>
        <w:t>CookBook</w:t>
      </w:r>
      <w:r w:rsidRPr="00F14451">
        <w:rPr>
          <w:rFonts w:ascii="Calibri" w:hAnsi="Calibri"/>
        </w:rPr>
        <w:t>. [En línea]. Disponible en: http://book.cakephp.org/2.0/es/cakephp-overview/understanding-model-view-controller.html.</w:t>
      </w:r>
    </w:p>
    <w:p w14:paraId="669F448E" w14:textId="77777777" w:rsidR="00F14451" w:rsidRPr="00F14451" w:rsidRDefault="00F14451" w:rsidP="00F14451">
      <w:pPr>
        <w:pStyle w:val="Bibliografa"/>
        <w:rPr>
          <w:rFonts w:ascii="Calibri" w:hAnsi="Calibri"/>
        </w:rPr>
      </w:pPr>
      <w:r w:rsidRPr="00F14451">
        <w:rPr>
          <w:rFonts w:ascii="Calibri" w:hAnsi="Calibri"/>
        </w:rPr>
        <w:t>[7]</w:t>
      </w:r>
      <w:r w:rsidRPr="00F14451">
        <w:rPr>
          <w:rFonts w:ascii="Calibri" w:hAnsi="Calibri"/>
        </w:rPr>
        <w:tab/>
        <w:t xml:space="preserve">«Desarrollo ágil de software», </w:t>
      </w:r>
      <w:r w:rsidRPr="00F14451">
        <w:rPr>
          <w:rFonts w:ascii="Calibri" w:hAnsi="Calibri"/>
          <w:i/>
          <w:iCs/>
        </w:rPr>
        <w:t>Wikipedia, la enciclopedia libre</w:t>
      </w:r>
      <w:r w:rsidRPr="00F14451">
        <w:rPr>
          <w:rFonts w:ascii="Calibri" w:hAnsi="Calibri"/>
        </w:rPr>
        <w:t>. 10-dic-2015.</w:t>
      </w:r>
    </w:p>
    <w:p w14:paraId="0715E217" w14:textId="77777777" w:rsidR="00F14451" w:rsidRPr="00F14451" w:rsidRDefault="00F14451" w:rsidP="00F14451">
      <w:pPr>
        <w:pStyle w:val="Bibliografa"/>
        <w:rPr>
          <w:rFonts w:ascii="Calibri" w:hAnsi="Calibri"/>
        </w:rPr>
      </w:pPr>
      <w:r w:rsidRPr="00F14451">
        <w:rPr>
          <w:rFonts w:ascii="Calibri" w:hAnsi="Calibri"/>
        </w:rPr>
        <w:t>[8]</w:t>
      </w:r>
      <w:r w:rsidRPr="00F14451">
        <w:rPr>
          <w:rFonts w:ascii="Calibri" w:hAnsi="Calibri"/>
        </w:rPr>
        <w:tab/>
        <w:t xml:space="preserve">R. Dario, «Mantenimiento de computadores: Metodologías de Desarrollo Ágiles Vs. Metodologías Tradicionales», </w:t>
      </w:r>
      <w:r w:rsidRPr="00F14451">
        <w:rPr>
          <w:rFonts w:ascii="Calibri" w:hAnsi="Calibri"/>
          <w:i/>
          <w:iCs/>
        </w:rPr>
        <w:t>Mantenimiento de computadores</w:t>
      </w:r>
      <w:r w:rsidRPr="00F14451">
        <w:rPr>
          <w:rFonts w:ascii="Calibri" w:hAnsi="Calibri"/>
        </w:rPr>
        <w:t>, 20-mar-2014. .</w:t>
      </w:r>
    </w:p>
    <w:p w14:paraId="6D8F5269" w14:textId="77777777" w:rsidR="00F14451" w:rsidRPr="00F14451" w:rsidRDefault="00F14451" w:rsidP="00F14451">
      <w:pPr>
        <w:pStyle w:val="Bibliografa"/>
        <w:rPr>
          <w:rFonts w:ascii="Calibri" w:hAnsi="Calibri"/>
        </w:rPr>
      </w:pPr>
      <w:r w:rsidRPr="00F14451">
        <w:rPr>
          <w:rFonts w:ascii="Calibri" w:hAnsi="Calibri"/>
        </w:rPr>
        <w:t>[9]</w:t>
      </w:r>
      <w:r w:rsidRPr="00F14451">
        <w:rPr>
          <w:rFonts w:ascii="Calibri" w:hAnsi="Calibri"/>
        </w:rPr>
        <w:tab/>
        <w:t xml:space="preserve">«Qué es SCRUM», </w:t>
      </w:r>
      <w:r w:rsidRPr="00F14451">
        <w:rPr>
          <w:rFonts w:ascii="Calibri" w:hAnsi="Calibri"/>
          <w:i/>
          <w:iCs/>
        </w:rPr>
        <w:t>Proyectos Ágiles</w:t>
      </w:r>
      <w:r w:rsidRPr="00F14451">
        <w:rPr>
          <w:rFonts w:ascii="Calibri" w:hAnsi="Calibri"/>
        </w:rPr>
        <w:t>. .</w:t>
      </w:r>
    </w:p>
    <w:p w14:paraId="2E597FFB" w14:textId="77777777" w:rsidR="00F14451" w:rsidRPr="00F14451" w:rsidRDefault="00F14451" w:rsidP="00F14451">
      <w:pPr>
        <w:pStyle w:val="Bibliografa"/>
        <w:rPr>
          <w:rFonts w:ascii="Calibri" w:hAnsi="Calibri"/>
        </w:rPr>
      </w:pPr>
      <w:r w:rsidRPr="00F14451">
        <w:rPr>
          <w:rFonts w:ascii="Calibri" w:hAnsi="Calibri"/>
        </w:rPr>
        <w:t>[10]</w:t>
      </w:r>
      <w:r w:rsidRPr="00F14451">
        <w:rPr>
          <w:rFonts w:ascii="Calibri" w:hAnsi="Calibri"/>
        </w:rPr>
        <w:tab/>
        <w:t>«Proceso y Roles de Scrum». [En línea]. Disponible en: https://www.softeng.es/es-es/empresa/metodologias-de-trabajo/metodologia-scrum/proceso-roles-de-scrum.html. [Accedido: 18-dic-2015].</w:t>
      </w:r>
    </w:p>
    <w:p w14:paraId="3A8F8126" w14:textId="77777777" w:rsidR="00F14451" w:rsidRPr="00F14451" w:rsidRDefault="00F14451" w:rsidP="00F14451">
      <w:pPr>
        <w:pStyle w:val="Bibliografa"/>
        <w:rPr>
          <w:rFonts w:ascii="Calibri" w:hAnsi="Calibri"/>
        </w:rPr>
      </w:pPr>
      <w:r w:rsidRPr="00F14451">
        <w:rPr>
          <w:rFonts w:ascii="Calibri" w:hAnsi="Calibri"/>
        </w:rPr>
        <w:t>[11]</w:t>
      </w:r>
      <w:r w:rsidRPr="00F14451">
        <w:rPr>
          <w:rFonts w:ascii="Calibri" w:hAnsi="Calibri"/>
        </w:rPr>
        <w:tab/>
        <w:t xml:space="preserve">«Definición de html — Definicion.de», </w:t>
      </w:r>
      <w:r w:rsidRPr="00F14451">
        <w:rPr>
          <w:rFonts w:ascii="Calibri" w:hAnsi="Calibri"/>
          <w:i/>
          <w:iCs/>
        </w:rPr>
        <w:t>Definición.de</w:t>
      </w:r>
      <w:r w:rsidRPr="00F14451">
        <w:rPr>
          <w:rFonts w:ascii="Calibri" w:hAnsi="Calibri"/>
        </w:rPr>
        <w:t>. [En línea]. Disponible en: http://definicion.de/html/. [Accedido: 12-dic-2015].</w:t>
      </w:r>
    </w:p>
    <w:p w14:paraId="2E5A54CA" w14:textId="77777777" w:rsidR="00F14451" w:rsidRPr="00F14451" w:rsidRDefault="00F14451" w:rsidP="00F14451">
      <w:pPr>
        <w:pStyle w:val="Bibliografa"/>
        <w:rPr>
          <w:rFonts w:ascii="Calibri" w:hAnsi="Calibri"/>
        </w:rPr>
      </w:pPr>
      <w:r w:rsidRPr="00F14451">
        <w:rPr>
          <w:rFonts w:ascii="Calibri" w:hAnsi="Calibri"/>
        </w:rPr>
        <w:t>[12]</w:t>
      </w:r>
      <w:r w:rsidRPr="00F14451">
        <w:rPr>
          <w:rFonts w:ascii="Calibri" w:hAnsi="Calibri"/>
        </w:rPr>
        <w:tab/>
        <w:t xml:space="preserve">«HTML5», </w:t>
      </w:r>
      <w:r w:rsidRPr="00F14451">
        <w:rPr>
          <w:rFonts w:ascii="Calibri" w:hAnsi="Calibri"/>
          <w:i/>
          <w:iCs/>
        </w:rPr>
        <w:t>Mozilla Developer Network</w:t>
      </w:r>
      <w:r w:rsidRPr="00F14451">
        <w:rPr>
          <w:rFonts w:ascii="Calibri" w:hAnsi="Calibri"/>
        </w:rPr>
        <w:t>. [En línea]. Disponible en: https://developer.mozilla.org/es/docs/HTML/HTML5. [Accedido: 12-dic-2015].</w:t>
      </w:r>
    </w:p>
    <w:p w14:paraId="5A7395E2" w14:textId="77777777" w:rsidR="00F14451" w:rsidRPr="00F14451" w:rsidRDefault="00F14451" w:rsidP="00F14451">
      <w:pPr>
        <w:pStyle w:val="Bibliografa"/>
        <w:rPr>
          <w:rFonts w:ascii="Calibri" w:hAnsi="Calibri"/>
        </w:rPr>
      </w:pPr>
      <w:r w:rsidRPr="00F14451">
        <w:rPr>
          <w:rFonts w:ascii="Calibri" w:hAnsi="Calibri"/>
        </w:rPr>
        <w:t>[13]</w:t>
      </w:r>
      <w:r w:rsidRPr="00F14451">
        <w:rPr>
          <w:rFonts w:ascii="Calibri" w:hAnsi="Calibri"/>
        </w:rPr>
        <w:tab/>
        <w:t xml:space="preserve">«PHP», </w:t>
      </w:r>
      <w:r w:rsidRPr="00F14451">
        <w:rPr>
          <w:rFonts w:ascii="Calibri" w:hAnsi="Calibri"/>
          <w:i/>
          <w:iCs/>
        </w:rPr>
        <w:t>Wikipedia, la enciclopedia libre</w:t>
      </w:r>
      <w:r w:rsidRPr="00F14451">
        <w:rPr>
          <w:rFonts w:ascii="Calibri" w:hAnsi="Calibri"/>
        </w:rPr>
        <w:t>. 07-dic-2015.</w:t>
      </w:r>
    </w:p>
    <w:p w14:paraId="1F49EA67" w14:textId="77777777" w:rsidR="00F14451" w:rsidRPr="00F14451" w:rsidRDefault="00F14451" w:rsidP="00F14451">
      <w:pPr>
        <w:pStyle w:val="Bibliografa"/>
        <w:rPr>
          <w:rFonts w:ascii="Calibri" w:hAnsi="Calibri"/>
        </w:rPr>
      </w:pPr>
      <w:r w:rsidRPr="00F14451">
        <w:rPr>
          <w:rFonts w:ascii="Calibri" w:hAnsi="Calibri"/>
        </w:rPr>
        <w:t>[14]</w:t>
      </w:r>
      <w:r w:rsidRPr="00F14451">
        <w:rPr>
          <w:rFonts w:ascii="Calibri" w:hAnsi="Calibri"/>
        </w:rPr>
        <w:tab/>
        <w:t xml:space="preserve">«JavaScript», </w:t>
      </w:r>
      <w:r w:rsidRPr="00F14451">
        <w:rPr>
          <w:rFonts w:ascii="Calibri" w:hAnsi="Calibri"/>
          <w:i/>
          <w:iCs/>
        </w:rPr>
        <w:t>Wikipedia, la enciclopedia libre</w:t>
      </w:r>
      <w:r w:rsidRPr="00F14451">
        <w:rPr>
          <w:rFonts w:ascii="Calibri" w:hAnsi="Calibri"/>
        </w:rPr>
        <w:t>. 09-ene-2016.</w:t>
      </w:r>
    </w:p>
    <w:p w14:paraId="71B22916" w14:textId="77777777" w:rsidR="00F14451" w:rsidRPr="00F14451" w:rsidRDefault="00F14451" w:rsidP="00F14451">
      <w:pPr>
        <w:pStyle w:val="Bibliografa"/>
        <w:rPr>
          <w:rFonts w:ascii="Calibri" w:hAnsi="Calibri"/>
        </w:rPr>
      </w:pPr>
      <w:r w:rsidRPr="00F14451">
        <w:rPr>
          <w:rFonts w:ascii="Calibri" w:hAnsi="Calibri"/>
        </w:rPr>
        <w:t>[15]</w:t>
      </w:r>
      <w:r w:rsidRPr="00F14451">
        <w:rPr>
          <w:rFonts w:ascii="Calibri" w:hAnsi="Calibri"/>
        </w:rPr>
        <w:tab/>
        <w:t xml:space="preserve">«AJAX», </w:t>
      </w:r>
      <w:r w:rsidRPr="00F14451">
        <w:rPr>
          <w:rFonts w:ascii="Calibri" w:hAnsi="Calibri"/>
          <w:i/>
          <w:iCs/>
        </w:rPr>
        <w:t>Wikipedia, la enciclopedia libre</w:t>
      </w:r>
      <w:r w:rsidRPr="00F14451">
        <w:rPr>
          <w:rFonts w:ascii="Calibri" w:hAnsi="Calibri"/>
        </w:rPr>
        <w:t>. 02-dic-2015.</w:t>
      </w:r>
    </w:p>
    <w:p w14:paraId="5ADF2F9F" w14:textId="77777777" w:rsidR="00F14451" w:rsidRPr="00F14451" w:rsidRDefault="00F14451" w:rsidP="00F14451">
      <w:pPr>
        <w:pStyle w:val="Bibliografa"/>
        <w:rPr>
          <w:rFonts w:ascii="Calibri" w:hAnsi="Calibri"/>
        </w:rPr>
      </w:pPr>
      <w:r w:rsidRPr="00F14451">
        <w:rPr>
          <w:rFonts w:ascii="Calibri" w:hAnsi="Calibri"/>
        </w:rPr>
        <w:t>[16]</w:t>
      </w:r>
      <w:r w:rsidRPr="00F14451">
        <w:rPr>
          <w:rFonts w:ascii="Calibri" w:hAnsi="Calibri"/>
        </w:rPr>
        <w:tab/>
        <w:t>«Capítulo 1. Introducción a AJAX (Introducción a AJAX)». [En línea]. Disponible en: http://librosweb.es/libro/ajax/capitulo_1.html. [Accedido: 13-ene-2016].</w:t>
      </w:r>
    </w:p>
    <w:p w14:paraId="3F32BFB4" w14:textId="77777777" w:rsidR="00F14451" w:rsidRPr="00F14451" w:rsidRDefault="00F14451" w:rsidP="00F14451">
      <w:pPr>
        <w:pStyle w:val="Bibliografa"/>
        <w:rPr>
          <w:rFonts w:ascii="Calibri" w:hAnsi="Calibri"/>
        </w:rPr>
      </w:pPr>
      <w:r w:rsidRPr="00F14451">
        <w:rPr>
          <w:rFonts w:ascii="Calibri" w:hAnsi="Calibri"/>
        </w:rPr>
        <w:t>[17]</w:t>
      </w:r>
      <w:r w:rsidRPr="00F14451">
        <w:rPr>
          <w:rFonts w:ascii="Calibri" w:hAnsi="Calibri"/>
        </w:rPr>
        <w:tab/>
        <w:t xml:space="preserve">«jQuery», </w:t>
      </w:r>
      <w:r w:rsidRPr="00F14451">
        <w:rPr>
          <w:rFonts w:ascii="Calibri" w:hAnsi="Calibri"/>
          <w:i/>
          <w:iCs/>
        </w:rPr>
        <w:t>Wikipedia, la enciclopedia libre</w:t>
      </w:r>
      <w:r w:rsidRPr="00F14451">
        <w:rPr>
          <w:rFonts w:ascii="Calibri" w:hAnsi="Calibri"/>
        </w:rPr>
        <w:t>. 21-dic-2015.</w:t>
      </w:r>
    </w:p>
    <w:p w14:paraId="18F1272C" w14:textId="77777777" w:rsidR="00F14451" w:rsidRPr="00F14451" w:rsidRDefault="00F14451" w:rsidP="00F14451">
      <w:pPr>
        <w:pStyle w:val="Bibliografa"/>
        <w:rPr>
          <w:rFonts w:ascii="Calibri" w:hAnsi="Calibri"/>
        </w:rPr>
      </w:pPr>
      <w:r w:rsidRPr="00F14451">
        <w:rPr>
          <w:rFonts w:ascii="Calibri" w:hAnsi="Calibri"/>
        </w:rPr>
        <w:t>[18]</w:t>
      </w:r>
      <w:r w:rsidRPr="00F14451">
        <w:rPr>
          <w:rFonts w:ascii="Calibri" w:hAnsi="Calibri"/>
        </w:rPr>
        <w:tab/>
        <w:t xml:space="preserve">«JSON I - ¿Qué es y para qué sirve JSON?», </w:t>
      </w:r>
      <w:r w:rsidRPr="00F14451">
        <w:rPr>
          <w:rFonts w:ascii="Calibri" w:hAnsi="Calibri"/>
          <w:i/>
          <w:iCs/>
        </w:rPr>
        <w:t>Geeky Theory</w:t>
      </w:r>
      <w:r w:rsidRPr="00F14451">
        <w:rPr>
          <w:rFonts w:ascii="Calibri" w:hAnsi="Calibri"/>
        </w:rPr>
        <w:t>. [En línea]. Disponible en: https://geekytheory.com/json-i-que-es-y-para-que-sirve-json/. [Accedido: 13-ene-2016].</w:t>
      </w:r>
    </w:p>
    <w:p w14:paraId="76788119" w14:textId="77777777" w:rsidR="00F14451" w:rsidRPr="00F14451" w:rsidRDefault="00F14451" w:rsidP="00F14451">
      <w:pPr>
        <w:pStyle w:val="Bibliografa"/>
        <w:rPr>
          <w:rFonts w:ascii="Calibri" w:hAnsi="Calibri"/>
        </w:rPr>
      </w:pPr>
      <w:r w:rsidRPr="00F14451">
        <w:rPr>
          <w:rFonts w:ascii="Calibri" w:hAnsi="Calibri"/>
        </w:rPr>
        <w:t>[19]</w:t>
      </w:r>
      <w:r w:rsidRPr="00F14451">
        <w:rPr>
          <w:rFonts w:ascii="Calibri" w:hAnsi="Calibri"/>
        </w:rPr>
        <w:tab/>
        <w:t xml:space="preserve">«¿Qué es Bootstrap y cómo funciona en el diseño web?», </w:t>
      </w:r>
      <w:r w:rsidRPr="00F14451">
        <w:rPr>
          <w:rFonts w:ascii="Calibri" w:hAnsi="Calibri"/>
          <w:i/>
          <w:iCs/>
        </w:rPr>
        <w:t>Chucherías</w:t>
      </w:r>
      <w:r w:rsidRPr="00F14451">
        <w:rPr>
          <w:rFonts w:ascii="Calibri" w:hAnsi="Calibri"/>
        </w:rPr>
        <w:t>. .</w:t>
      </w:r>
    </w:p>
    <w:p w14:paraId="07FD8C2E" w14:textId="77777777" w:rsidR="00F14451" w:rsidRPr="00F14451" w:rsidRDefault="00F14451" w:rsidP="00F14451">
      <w:pPr>
        <w:pStyle w:val="Bibliografa"/>
        <w:rPr>
          <w:rFonts w:ascii="Calibri" w:hAnsi="Calibri"/>
        </w:rPr>
      </w:pPr>
      <w:r w:rsidRPr="00F14451">
        <w:rPr>
          <w:rFonts w:ascii="Calibri" w:hAnsi="Calibri"/>
        </w:rPr>
        <w:t>[20]</w:t>
      </w:r>
      <w:r w:rsidRPr="00F14451">
        <w:rPr>
          <w:rFonts w:ascii="Calibri" w:hAnsi="Calibri"/>
        </w:rPr>
        <w:tab/>
        <w:t xml:space="preserve">«Definición de XML — Definicion.de», </w:t>
      </w:r>
      <w:r w:rsidRPr="00F14451">
        <w:rPr>
          <w:rFonts w:ascii="Calibri" w:hAnsi="Calibri"/>
          <w:i/>
          <w:iCs/>
        </w:rPr>
        <w:t>Definición.de</w:t>
      </w:r>
      <w:r w:rsidRPr="00F14451">
        <w:rPr>
          <w:rFonts w:ascii="Calibri" w:hAnsi="Calibri"/>
        </w:rPr>
        <w:t>. [En línea]. Disponible en: http://definicion.de/xml/. [Accedido: 15-dic-2015].</w:t>
      </w:r>
    </w:p>
    <w:p w14:paraId="24F76A00" w14:textId="77777777" w:rsidR="00F14451" w:rsidRPr="00F14451" w:rsidRDefault="00F14451" w:rsidP="00F14451">
      <w:pPr>
        <w:pStyle w:val="Bibliografa"/>
        <w:rPr>
          <w:rFonts w:ascii="Calibri" w:hAnsi="Calibri"/>
        </w:rPr>
      </w:pPr>
      <w:r w:rsidRPr="00F14451">
        <w:rPr>
          <w:rFonts w:ascii="Calibri" w:hAnsi="Calibri"/>
        </w:rPr>
        <w:t>[21]</w:t>
      </w:r>
      <w:r w:rsidRPr="00F14451">
        <w:rPr>
          <w:rFonts w:ascii="Calibri" w:hAnsi="Calibri"/>
        </w:rPr>
        <w:tab/>
        <w:t xml:space="preserve">«GitHub», </w:t>
      </w:r>
      <w:r w:rsidRPr="00F14451">
        <w:rPr>
          <w:rFonts w:ascii="Calibri" w:hAnsi="Calibri"/>
          <w:i/>
          <w:iCs/>
        </w:rPr>
        <w:t>Wikipedia, la enciclopedia libre</w:t>
      </w:r>
      <w:r w:rsidRPr="00F14451">
        <w:rPr>
          <w:rFonts w:ascii="Calibri" w:hAnsi="Calibri"/>
        </w:rPr>
        <w:t>. 15-nov-2015.</w:t>
      </w:r>
    </w:p>
    <w:p w14:paraId="42AA38B3" w14:textId="77777777" w:rsidR="00F14451" w:rsidRPr="00F14451" w:rsidRDefault="00F14451" w:rsidP="00F14451">
      <w:pPr>
        <w:pStyle w:val="Bibliografa"/>
        <w:rPr>
          <w:rFonts w:ascii="Calibri" w:hAnsi="Calibri"/>
        </w:rPr>
      </w:pPr>
      <w:r w:rsidRPr="00F14451">
        <w:rPr>
          <w:rFonts w:ascii="Calibri" w:hAnsi="Calibri"/>
        </w:rPr>
        <w:t>[22]</w:t>
      </w:r>
      <w:r w:rsidRPr="00F14451">
        <w:rPr>
          <w:rFonts w:ascii="Calibri" w:hAnsi="Calibri"/>
        </w:rPr>
        <w:tab/>
        <w:t>«PHP: WampServer Definicion, Instalación y configuración». .</w:t>
      </w:r>
    </w:p>
    <w:p w14:paraId="174DF56F" w14:textId="77777777" w:rsidR="00F14451" w:rsidRPr="00F14451" w:rsidRDefault="00F14451" w:rsidP="00F14451">
      <w:pPr>
        <w:pStyle w:val="Bibliografa"/>
        <w:rPr>
          <w:rFonts w:ascii="Calibri" w:hAnsi="Calibri"/>
        </w:rPr>
      </w:pPr>
      <w:r w:rsidRPr="00F14451">
        <w:rPr>
          <w:rFonts w:ascii="Calibri" w:hAnsi="Calibri"/>
        </w:rPr>
        <w:t>[23]</w:t>
      </w:r>
      <w:r w:rsidRPr="00F14451">
        <w:rPr>
          <w:rFonts w:ascii="Calibri" w:hAnsi="Calibri"/>
        </w:rPr>
        <w:tab/>
        <w:t xml:space="preserve">«CakePHP», </w:t>
      </w:r>
      <w:r w:rsidRPr="00F14451">
        <w:rPr>
          <w:rFonts w:ascii="Calibri" w:hAnsi="Calibri"/>
          <w:i/>
          <w:iCs/>
        </w:rPr>
        <w:t>Wikipedia, la enciclopedia libre</w:t>
      </w:r>
      <w:r w:rsidRPr="00F14451">
        <w:rPr>
          <w:rFonts w:ascii="Calibri" w:hAnsi="Calibri"/>
        </w:rPr>
        <w:t>. 23-ago-2015.</w:t>
      </w:r>
    </w:p>
    <w:p w14:paraId="24CD64F7" w14:textId="77777777" w:rsidR="00F14451" w:rsidRPr="00F14451" w:rsidRDefault="00F14451" w:rsidP="00F14451">
      <w:pPr>
        <w:pStyle w:val="Bibliografa"/>
        <w:rPr>
          <w:rFonts w:ascii="Calibri" w:hAnsi="Calibri"/>
        </w:rPr>
      </w:pPr>
      <w:r w:rsidRPr="00F14451">
        <w:rPr>
          <w:rFonts w:ascii="Calibri" w:hAnsi="Calibri"/>
        </w:rPr>
        <w:lastRenderedPageBreak/>
        <w:t>[24]</w:t>
      </w:r>
      <w:r w:rsidRPr="00F14451">
        <w:rPr>
          <w:rFonts w:ascii="Calibri" w:hAnsi="Calibri"/>
        </w:rPr>
        <w:tab/>
        <w:t xml:space="preserve">«Maven», </w:t>
      </w:r>
      <w:r w:rsidRPr="00F14451">
        <w:rPr>
          <w:rFonts w:ascii="Calibri" w:hAnsi="Calibri"/>
          <w:i/>
          <w:iCs/>
        </w:rPr>
        <w:t>Wikipedia, la enciclopedia libre</w:t>
      </w:r>
      <w:r w:rsidRPr="00F14451">
        <w:rPr>
          <w:rFonts w:ascii="Calibri" w:hAnsi="Calibri"/>
        </w:rPr>
        <w:t>. 28-ene-2016.</w:t>
      </w:r>
    </w:p>
    <w:p w14:paraId="76A70FB3" w14:textId="77777777" w:rsidR="00F14451" w:rsidRPr="00F14451" w:rsidRDefault="00F14451" w:rsidP="00F14451">
      <w:pPr>
        <w:pStyle w:val="Bibliografa"/>
        <w:rPr>
          <w:rFonts w:ascii="Calibri" w:hAnsi="Calibri"/>
        </w:rPr>
      </w:pPr>
      <w:r w:rsidRPr="00F14451">
        <w:rPr>
          <w:rFonts w:ascii="Calibri" w:hAnsi="Calibri"/>
        </w:rPr>
        <w:t>[25]</w:t>
      </w:r>
      <w:r w:rsidRPr="00F14451">
        <w:rPr>
          <w:rFonts w:ascii="Calibri" w:hAnsi="Calibri"/>
        </w:rPr>
        <w:tab/>
        <w:t xml:space="preserve">«MySQL», </w:t>
      </w:r>
      <w:r w:rsidRPr="00F14451">
        <w:rPr>
          <w:rFonts w:ascii="Calibri" w:hAnsi="Calibri"/>
          <w:i/>
          <w:iCs/>
        </w:rPr>
        <w:t>Wikipedia, la enciclopedia libre</w:t>
      </w:r>
      <w:r w:rsidRPr="00F14451">
        <w:rPr>
          <w:rFonts w:ascii="Calibri" w:hAnsi="Calibri"/>
        </w:rPr>
        <w:t>. 26-nov-2015.</w:t>
      </w:r>
    </w:p>
    <w:p w14:paraId="02123A2C" w14:textId="77777777" w:rsidR="00F14451" w:rsidRPr="00F14451" w:rsidRDefault="00F14451" w:rsidP="00F14451">
      <w:pPr>
        <w:pStyle w:val="Bibliografa"/>
        <w:rPr>
          <w:rFonts w:ascii="Calibri" w:hAnsi="Calibri"/>
        </w:rPr>
      </w:pPr>
      <w:r w:rsidRPr="00F14451">
        <w:rPr>
          <w:rFonts w:ascii="Calibri" w:hAnsi="Calibri"/>
        </w:rPr>
        <w:t>[26]</w:t>
      </w:r>
      <w:r w:rsidRPr="00F14451">
        <w:rPr>
          <w:rFonts w:ascii="Calibri" w:hAnsi="Calibri"/>
        </w:rPr>
        <w:tab/>
        <w:t>«HeidiSQL, la gestión de tus bases de datos a golpe de clic». [En línea]. Disponible en: http://empresayeconomia.republica.com/aplicaciones-para-empresas/heidisql-la-gestion-de-tus-bases-de-datos-a-golpe-de-clic.html. [Accedido: 17-dic-2015].</w:t>
      </w:r>
    </w:p>
    <w:p w14:paraId="104E4C14" w14:textId="77777777" w:rsidR="00F14451" w:rsidRPr="00F14451" w:rsidRDefault="00F14451" w:rsidP="00F14451">
      <w:pPr>
        <w:pStyle w:val="Bibliografa"/>
        <w:rPr>
          <w:rFonts w:ascii="Calibri" w:hAnsi="Calibri"/>
        </w:rPr>
      </w:pPr>
      <w:r w:rsidRPr="00952860">
        <w:rPr>
          <w:rFonts w:ascii="Calibri" w:hAnsi="Calibri"/>
          <w:lang w:val="en-US"/>
        </w:rPr>
        <w:t>[27]</w:t>
      </w:r>
      <w:r w:rsidRPr="00952860">
        <w:rPr>
          <w:rFonts w:ascii="Calibri" w:hAnsi="Calibri"/>
          <w:lang w:val="en-US"/>
        </w:rPr>
        <w:tab/>
        <w:t>«</w:t>
      </w:r>
      <w:proofErr w:type="spellStart"/>
      <w:r w:rsidRPr="00952860">
        <w:rPr>
          <w:rFonts w:ascii="Calibri" w:hAnsi="Calibri"/>
          <w:lang w:val="en-US"/>
        </w:rPr>
        <w:t>Astah</w:t>
      </w:r>
      <w:proofErr w:type="spellEnd"/>
      <w:r w:rsidRPr="00952860">
        <w:rPr>
          <w:rFonts w:ascii="Calibri" w:hAnsi="Calibri"/>
          <w:lang w:val="en-US"/>
        </w:rPr>
        <w:t xml:space="preserve">*», </w:t>
      </w:r>
      <w:r w:rsidRPr="00952860">
        <w:rPr>
          <w:rFonts w:ascii="Calibri" w:hAnsi="Calibri"/>
          <w:i/>
          <w:iCs/>
          <w:lang w:val="en-US"/>
        </w:rPr>
        <w:t>Wikipedia, the free encyclopedia</w:t>
      </w:r>
      <w:r w:rsidRPr="00952860">
        <w:rPr>
          <w:rFonts w:ascii="Calibri" w:hAnsi="Calibri"/>
          <w:lang w:val="en-US"/>
        </w:rPr>
        <w:t xml:space="preserve">. </w:t>
      </w:r>
      <w:r w:rsidRPr="00F14451">
        <w:rPr>
          <w:rFonts w:ascii="Calibri" w:hAnsi="Calibri"/>
        </w:rPr>
        <w:t>02-sep-2015.</w:t>
      </w:r>
    </w:p>
    <w:p w14:paraId="26C9678C" w14:textId="77777777" w:rsidR="00F14451" w:rsidRPr="00F14451" w:rsidRDefault="00F14451" w:rsidP="00F14451">
      <w:pPr>
        <w:pStyle w:val="Bibliografa"/>
        <w:rPr>
          <w:rFonts w:ascii="Calibri" w:hAnsi="Calibri"/>
        </w:rPr>
      </w:pPr>
      <w:r w:rsidRPr="00F14451">
        <w:rPr>
          <w:rFonts w:ascii="Calibri" w:hAnsi="Calibri"/>
        </w:rPr>
        <w:t>[28]</w:t>
      </w:r>
      <w:r w:rsidRPr="00F14451">
        <w:rPr>
          <w:rFonts w:ascii="Calibri" w:hAnsi="Calibri"/>
        </w:rPr>
        <w:tab/>
        <w:t xml:space="preserve">P. Santamaría, «PoEdit, edición de archivos .po y .mo desde OS X», </w:t>
      </w:r>
      <w:r w:rsidRPr="00F14451">
        <w:rPr>
          <w:rFonts w:ascii="Calibri" w:hAnsi="Calibri"/>
          <w:i/>
          <w:iCs/>
        </w:rPr>
        <w:t>Applesfera</w:t>
      </w:r>
      <w:r w:rsidRPr="00F14451">
        <w:rPr>
          <w:rFonts w:ascii="Calibri" w:hAnsi="Calibri"/>
        </w:rPr>
        <w:t>, 26-nov-2012. [En línea]. Disponible en: http://www.applesfera.com/aplicaciones-os-x-1/poedit-edicion-de-archivos-po-y-mo-desde-os-x. [Accedido: 22-ene-2016].</w:t>
      </w:r>
    </w:p>
    <w:p w14:paraId="17962CE5" w14:textId="77777777" w:rsidR="00F14451" w:rsidRPr="00F14451" w:rsidRDefault="00F14451" w:rsidP="00F14451">
      <w:pPr>
        <w:pStyle w:val="Bibliografa"/>
        <w:rPr>
          <w:rFonts w:ascii="Calibri" w:hAnsi="Calibri"/>
        </w:rPr>
      </w:pPr>
      <w:r w:rsidRPr="00F14451">
        <w:rPr>
          <w:rFonts w:ascii="Calibri" w:hAnsi="Calibri"/>
        </w:rPr>
        <w:t>[29]</w:t>
      </w:r>
      <w:r w:rsidRPr="00F14451">
        <w:rPr>
          <w:rFonts w:ascii="Calibri" w:hAnsi="Calibri"/>
        </w:rPr>
        <w:tab/>
        <w:t xml:space="preserve">«PHPUnit», </w:t>
      </w:r>
      <w:r w:rsidRPr="00F14451">
        <w:rPr>
          <w:rFonts w:ascii="Calibri" w:hAnsi="Calibri"/>
          <w:i/>
          <w:iCs/>
        </w:rPr>
        <w:t>Wikipedia, la enciclopedia libre</w:t>
      </w:r>
      <w:r w:rsidRPr="00F14451">
        <w:rPr>
          <w:rFonts w:ascii="Calibri" w:hAnsi="Calibri"/>
        </w:rPr>
        <w:t>. 08-dic-2015.</w:t>
      </w:r>
    </w:p>
    <w:p w14:paraId="77450828" w14:textId="77777777" w:rsidR="00F14451" w:rsidRPr="00F14451" w:rsidRDefault="00F14451" w:rsidP="00F14451">
      <w:pPr>
        <w:pStyle w:val="Bibliografa"/>
        <w:rPr>
          <w:rFonts w:ascii="Calibri" w:hAnsi="Calibri"/>
        </w:rPr>
      </w:pPr>
      <w:r w:rsidRPr="00F14451">
        <w:rPr>
          <w:rFonts w:ascii="Calibri" w:hAnsi="Calibri"/>
        </w:rPr>
        <w:t>[30]</w:t>
      </w:r>
      <w:r w:rsidRPr="00F14451">
        <w:rPr>
          <w:rFonts w:ascii="Calibri" w:hAnsi="Calibri"/>
        </w:rPr>
        <w:tab/>
        <w:t xml:space="preserve">Andy Smith, </w:t>
      </w:r>
      <w:r w:rsidRPr="00F14451">
        <w:rPr>
          <w:rFonts w:ascii="Calibri" w:hAnsi="Calibri"/>
          <w:i/>
          <w:iCs/>
        </w:rPr>
        <w:t>Librería IMS-BLTI</w:t>
      </w:r>
      <w:r w:rsidRPr="00F14451">
        <w:rPr>
          <w:rFonts w:ascii="Calibri" w:hAnsi="Calibri"/>
        </w:rPr>
        <w:t>. .</w:t>
      </w:r>
    </w:p>
    <w:p w14:paraId="42939893" w14:textId="2E56E4DD" w:rsidR="00BB3C3C" w:rsidRDefault="004A0C9F" w:rsidP="00F14451">
      <w:pPr>
        <w:pStyle w:val="Bibliografa"/>
        <w:ind w:left="708" w:hanging="708"/>
        <w:sectPr w:rsidR="00BB3C3C" w:rsidSect="00390659">
          <w:headerReference w:type="even" r:id="rId53"/>
          <w:headerReference w:type="default" r:id="rId54"/>
          <w:footerReference w:type="even" r:id="rId55"/>
          <w:footerReference w:type="default" r:id="rId56"/>
          <w:headerReference w:type="first" r:id="rId57"/>
          <w:pgSz w:w="8419" w:h="11906" w:orient="landscape" w:code="9"/>
          <w:pgMar w:top="851" w:right="680" w:bottom="851" w:left="680" w:header="567" w:footer="567" w:gutter="510"/>
          <w:pgNumType w:start="1"/>
          <w:cols w:space="708"/>
          <w:docGrid w:linePitch="360"/>
        </w:sectPr>
      </w:pPr>
      <w:r>
        <w:fldChar w:fldCharType="end"/>
      </w:r>
    </w:p>
    <w:p w14:paraId="3D53BE72" w14:textId="49B23049" w:rsidR="004A0C9F" w:rsidRDefault="00A6013B" w:rsidP="00CE3229">
      <w:pPr>
        <w:pStyle w:val="Bibliografa"/>
      </w:pPr>
      <w:r>
        <w:rPr>
          <w:noProof/>
          <w:lang w:eastAsia="es-ES"/>
        </w:rPr>
        <w:lastRenderedPageBreak/>
        <mc:AlternateContent>
          <mc:Choice Requires="wps">
            <w:drawing>
              <wp:anchor distT="0" distB="0" distL="114300" distR="114300" simplePos="0" relativeHeight="251662336" behindDoc="0" locked="0" layoutInCell="1" allowOverlap="1" wp14:anchorId="53F32DC5" wp14:editId="50EC0EC9">
                <wp:simplePos x="0" y="0"/>
                <wp:positionH relativeFrom="column">
                  <wp:posOffset>667385</wp:posOffset>
                </wp:positionH>
                <wp:positionV relativeFrom="paragraph">
                  <wp:posOffset>5442585</wp:posOffset>
                </wp:positionV>
                <wp:extent cx="2711036" cy="262393"/>
                <wp:effectExtent l="0" t="0" r="13335" b="23495"/>
                <wp:wrapNone/>
                <wp:docPr id="29" name="Cuadro de texto 29"/>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449D55" w14:textId="0D10D3C4" w:rsidR="00A6013B" w:rsidRDefault="00A6013B" w:rsidP="00A6013B">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F32DC5" id="Cuadro de texto 29" o:spid="_x0000_s1028" type="#_x0000_t202" style="position:absolute;left:0;text-align:left;margin-left:52.55pt;margin-top:428.55pt;width:213.45pt;height:2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z+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" fillcolor="white [3201]" strokecolor="white [3212]" strokeweight=".5pt">
                <v:textbox>
                  <w:txbxContent>
                    <w:p w14:paraId="3F449D55" w14:textId="0D10D3C4" w:rsidR="00A6013B" w:rsidRDefault="00A6013B" w:rsidP="00A6013B">
                      <w:pPr>
                        <w:jc w:val="center"/>
                      </w:pPr>
                      <w:r>
                        <w:t>Impreso en Burgos el jueves, 4 de febrero de 2016</w:t>
                      </w:r>
                    </w:p>
                  </w:txbxContent>
                </v:textbox>
              </v:shape>
            </w:pict>
          </mc:Fallback>
        </mc:AlternateContent>
      </w:r>
      <w:r w:rsidR="00EE6884">
        <w:rPr>
          <w:noProof/>
          <w:lang w:eastAsia="es-ES"/>
        </w:rPr>
        <w:drawing>
          <wp:anchor distT="0" distB="0" distL="114300" distR="114300" simplePos="0" relativeHeight="251661312" behindDoc="0" locked="0" layoutInCell="1" allowOverlap="1" wp14:anchorId="7169D4CF" wp14:editId="25680DBB">
            <wp:simplePos x="0" y="0"/>
            <wp:positionH relativeFrom="column">
              <wp:posOffset>219075</wp:posOffset>
            </wp:positionH>
            <wp:positionV relativeFrom="paragraph">
              <wp:posOffset>731879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9"/>
      <w:footerReference w:type="default" r:id="rId60"/>
      <w:pgSz w:w="8419" w:h="11906" w:orient="landscape" w:code="9"/>
      <w:pgMar w:top="851" w:right="680" w:bottom="851" w:left="680" w:header="567" w:footer="567" w:gutter="51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1" w:author="BRUNO BARUQUE ZANON" w:date="2016-02-03T19:59:00Z" w:initials="BBZ">
    <w:p w14:paraId="7C754749" w14:textId="77777777" w:rsidR="00952860" w:rsidRDefault="00952860">
      <w:pPr>
        <w:pStyle w:val="Textocomentario"/>
      </w:pPr>
      <w:r>
        <w:rPr>
          <w:rStyle w:val="Refdecomentario"/>
        </w:rPr>
        <w:annotationRef/>
      </w:r>
      <w:r>
        <w:t xml:space="preserve">Aquí destacaría el POR QUÉ esto es destacado. Algo como “Es un trabajo que implica que PHP debe actuar sobre la estructura de ficheros de la máquina y ha resultado complejo…” o algo así. </w:t>
      </w:r>
    </w:p>
    <w:p w14:paraId="6B9BBF22" w14:textId="4D3F5F82" w:rsidR="00952860" w:rsidRDefault="00952860">
      <w:pPr>
        <w:pStyle w:val="Textocomentario"/>
      </w:pPr>
      <w:r>
        <w:t xml:space="preserve">“Se debe hacer de manera precisa para que luego pueda actuar </w:t>
      </w:r>
      <w:proofErr w:type="spellStart"/>
      <w:r>
        <w:t>Maven</w:t>
      </w:r>
      <w:proofErr w:type="spellEnd"/>
      <w:r>
        <w:t xml:space="preserve"> sin problemas…” Si no, queda raro que lo menciones sin dejar clara la razón.</w:t>
      </w:r>
    </w:p>
  </w:comment>
  <w:comment w:id="74" w:author="BRUNO BARUQUE ZANON" w:date="2016-02-03T20:01:00Z" w:initials="BBZ">
    <w:p w14:paraId="133FD393" w14:textId="08A1E67C" w:rsidR="00952860" w:rsidRDefault="00952860">
      <w:pPr>
        <w:pStyle w:val="Textocomentario"/>
      </w:pPr>
      <w:r>
        <w:rPr>
          <w:rStyle w:val="Refdecomentario"/>
        </w:rPr>
        <w:annotationRef/>
      </w:r>
      <w:r>
        <w:t xml:space="preserve">Mencionaría TAMBIÉN que si se quiere conocer en más detalle cuál es el proceso que hace </w:t>
      </w:r>
      <w:proofErr w:type="spellStart"/>
      <w:r>
        <w:t>Maven</w:t>
      </w:r>
      <w:proofErr w:type="spellEnd"/>
      <w:r>
        <w:t xml:space="preserve"> con esta estructura “consulten el anexo 4, apartado…” y poner un enlace. Ya que está puesto, que no quede ninguna duda.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2A01ED" w14:textId="77777777" w:rsidR="005F066E" w:rsidRDefault="005F066E" w:rsidP="00B3333E">
      <w:r>
        <w:separator/>
      </w:r>
    </w:p>
  </w:endnote>
  <w:endnote w:type="continuationSeparator" w:id="0">
    <w:p w14:paraId="24BBD838" w14:textId="77777777" w:rsidR="005F066E" w:rsidRDefault="005F066E"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FACE67" w14:textId="77777777" w:rsidR="0012669B" w:rsidRDefault="001266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4750B" w14:textId="73E53BEF" w:rsidR="0012669B" w:rsidRDefault="0012669B">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32236" w14:textId="739169D6" w:rsidR="0012669B" w:rsidRDefault="001266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356271" w14:textId="77777777" w:rsidR="005F066E" w:rsidRDefault="005F066E" w:rsidP="00B3333E">
      <w:r>
        <w:separator/>
      </w:r>
    </w:p>
  </w:footnote>
  <w:footnote w:type="continuationSeparator" w:id="0">
    <w:p w14:paraId="179E85E4" w14:textId="77777777" w:rsidR="005F066E" w:rsidRDefault="005F066E"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2669B"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12669B" w:rsidRPr="00C36510" w:rsidRDefault="0012669B"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12669B" w:rsidRPr="00C36510" w:rsidRDefault="0012669B" w:rsidP="00C36510">
          <w:pPr>
            <w:pStyle w:val="TableContents"/>
            <w:rPr>
              <w:sz w:val="20"/>
            </w:rPr>
          </w:pPr>
          <w:r w:rsidRPr="00C36510">
            <w:rPr>
              <w:rStyle w:val="UBuCentro"/>
              <w:sz w:val="36"/>
            </w:rPr>
            <w:t>Escuela Politécnica Superior</w:t>
          </w:r>
        </w:p>
        <w:p w14:paraId="486A4727" w14:textId="77777777" w:rsidR="0012669B" w:rsidRDefault="0012669B"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12669B" w:rsidRDefault="0012669B"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12669B" w:rsidRDefault="0012669B"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45" w:type="dxa"/>
      <w:tblInd w:w="8" w:type="dxa"/>
      <w:tblLayout w:type="fixed"/>
      <w:tblCellMar>
        <w:left w:w="10" w:type="dxa"/>
        <w:right w:w="10" w:type="dxa"/>
      </w:tblCellMar>
      <w:tblLook w:val="0000" w:firstRow="0" w:lastRow="0" w:firstColumn="0" w:lastColumn="0" w:noHBand="0" w:noVBand="0"/>
    </w:tblPr>
    <w:tblGrid>
      <w:gridCol w:w="6796"/>
      <w:gridCol w:w="2149"/>
    </w:tblGrid>
    <w:tr w:rsidR="0012669B" w14:paraId="2A1E2854" w14:textId="77777777" w:rsidTr="008D5E92">
      <w:trPr>
        <w:trHeight w:val="1814"/>
      </w:trPr>
      <w:tc>
        <w:tcPr>
          <w:tcW w:w="6796" w:type="dxa"/>
          <w:shd w:val="clear" w:color="auto" w:fill="auto"/>
          <w:tcMar>
            <w:top w:w="55" w:type="dxa"/>
            <w:left w:w="55" w:type="dxa"/>
            <w:bottom w:w="55" w:type="dxa"/>
            <w:right w:w="55" w:type="dxa"/>
          </w:tcMar>
        </w:tcPr>
        <w:p w14:paraId="403E24B7" w14:textId="2D26F6E0" w:rsidR="0012669B" w:rsidRPr="00A61068" w:rsidRDefault="008D5E92" w:rsidP="008D5E92">
          <w:pPr>
            <w:pStyle w:val="TableContents"/>
            <w:ind w:left="1377" w:right="-506" w:firstLine="261"/>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D79DF85">
                <wp:simplePos x="0" y="0"/>
                <wp:positionH relativeFrom="margin">
                  <wp:posOffset>312049</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261C9914">
                <wp:simplePos x="0" y="0"/>
                <wp:positionH relativeFrom="column">
                  <wp:posOffset>3579124</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0012669B" w:rsidRPr="00A61068">
            <w:rPr>
              <w:rStyle w:val="UBuUniversidad"/>
              <w:sz w:val="32"/>
            </w:rPr>
            <w:t>U</w:t>
          </w:r>
          <w:r w:rsidR="0012669B" w:rsidRPr="00A61068">
            <w:rPr>
              <w:rStyle w:val="UBuUniversidad"/>
              <w:sz w:val="28"/>
            </w:rPr>
            <w:t>niversidad de Burgos</w:t>
          </w:r>
        </w:p>
        <w:p w14:paraId="2B135DB1" w14:textId="16F6C6B4" w:rsidR="0012669B" w:rsidRPr="00A61068" w:rsidRDefault="0012669B" w:rsidP="008D5E92">
          <w:pPr>
            <w:pStyle w:val="TableContents"/>
            <w:ind w:left="1377" w:firstLine="261"/>
            <w:rPr>
              <w:sz w:val="16"/>
            </w:rPr>
          </w:pPr>
          <w:r w:rsidRPr="00A61068">
            <w:rPr>
              <w:rStyle w:val="UBuCentro"/>
              <w:sz w:val="28"/>
            </w:rPr>
            <w:t>Escuela Politécnica Superior</w:t>
          </w:r>
        </w:p>
        <w:p w14:paraId="20FE27A5" w14:textId="00569B18" w:rsidR="0012669B" w:rsidRDefault="0012669B" w:rsidP="008D5E92">
          <w:pPr>
            <w:pStyle w:val="TableContents"/>
            <w:ind w:left="1377" w:firstLine="261"/>
            <w:rPr>
              <w:sz w:val="36"/>
              <w:szCs w:val="36"/>
            </w:rPr>
          </w:pPr>
          <w:proofErr w:type="spellStart"/>
          <w:r w:rsidRPr="00A61068">
            <w:rPr>
              <w:rStyle w:val="UBugr"/>
              <w:sz w:val="24"/>
            </w:rPr>
            <w:t>Gº</w:t>
          </w:r>
          <w:proofErr w:type="spellEnd"/>
          <w:r w:rsidR="008D5E92">
            <w:rPr>
              <w:rStyle w:val="UBugr"/>
              <w:sz w:val="24"/>
            </w:rPr>
            <w:t xml:space="preserve"> </w:t>
          </w:r>
          <w:r w:rsidRPr="00A61068">
            <w:rPr>
              <w:rStyle w:val="UBugr"/>
              <w:sz w:val="24"/>
            </w:rPr>
            <w:t>en Ingeniería en Informática</w:t>
          </w:r>
        </w:p>
      </w:tc>
      <w:tc>
        <w:tcPr>
          <w:tcW w:w="2149" w:type="dxa"/>
          <w:tcMar>
            <w:top w:w="55" w:type="dxa"/>
            <w:left w:w="55" w:type="dxa"/>
            <w:bottom w:w="55" w:type="dxa"/>
            <w:right w:w="55" w:type="dxa"/>
          </w:tcMar>
        </w:tcPr>
        <w:p w14:paraId="51439E56" w14:textId="434A6F3A" w:rsidR="0012669B" w:rsidRDefault="0012669B" w:rsidP="00C36510">
          <w:pPr>
            <w:pStyle w:val="TableContents"/>
            <w:jc w:val="right"/>
          </w:pPr>
        </w:p>
      </w:tc>
    </w:tr>
  </w:tbl>
  <w:p w14:paraId="652AE7D4" w14:textId="7B10ADFE" w:rsidR="0012669B" w:rsidRDefault="0012669B"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94622" w14:textId="0ACCDA4F" w:rsidR="0012669B" w:rsidRDefault="0012669B"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12669B" w:rsidRPr="00B61452" w:rsidRDefault="0012669B">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4F3B3B8" id="_x0000_t202" coordsize="21600,21600" o:spt="202" path="m,l,21600r21600,l21600,xe">
              <v:stroke joinstyle="miter"/>
              <v:path gradientshapeok="t" o:connecttype="rect"/>
            </v:shapetype>
            <v:shape id="Cuadro de texto 64" o:spid="_x0000_s1029"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12669B" w:rsidRPr="00B61452" w:rsidRDefault="0012669B">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12669B" w:rsidRPr="00656EAB" w:rsidRDefault="0012669B"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A37A3" w14:textId="77499889" w:rsidR="0012669B" w:rsidRPr="00E348A1" w:rsidRDefault="0012669B"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rPr>
      <w:t>Autocorreción</w:t>
    </w:r>
    <w:proofErr w:type="spellEnd"/>
    <w:r w:rsidRPr="00E348A1">
      <w:rPr>
        <w:i/>
      </w:rPr>
      <w:t xml:space="preserve"> de prácticas en Java</w:t>
    </w:r>
  </w:p>
  <w:p w14:paraId="2FF31B03" w14:textId="77777777" w:rsidR="0012669B" w:rsidRDefault="0012669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FBF63" w14:textId="1254D8B3" w:rsidR="0012669B" w:rsidRDefault="0012669B"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9688457"/>
      <w:docPartObj>
        <w:docPartGallery w:val="Page Numbers (Top of Page)"/>
        <w:docPartUnique/>
      </w:docPartObj>
    </w:sdtPr>
    <w:sdtEndPr/>
    <w:sdtContent>
      <w:p w14:paraId="7302AC33" w14:textId="23D2EF00" w:rsidR="0012669B" w:rsidRDefault="0012669B">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952860" w:rsidRPr="00952860">
                                <w:rPr>
                                  <w:noProof/>
                                  <w:sz w:val="14"/>
                                </w:rPr>
                                <w:t>36</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8" o:spid="_x0000_s1030"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952860" w:rsidRPr="00952860">
                          <w:rPr>
                            <w:noProof/>
                            <w:sz w:val="14"/>
                          </w:rPr>
                          <w:t>36</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5848E6A" id="Cuadro de texto 26" o:spid="_x0000_s1031"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E75792" id="Cuadro de texto 22" o:spid="_x0000_s1032"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6397316"/>
      <w:docPartObj>
        <w:docPartGallery w:val="Page Numbers (Top of Page)"/>
        <w:docPartUnique/>
      </w:docPartObj>
    </w:sdtPr>
    <w:sdtEndPr/>
    <w:sdtContent>
      <w:p w14:paraId="4EA79125" w14:textId="034B7CCE" w:rsidR="0012669B" w:rsidRPr="00892134" w:rsidRDefault="0012669B" w:rsidP="00892134">
        <w:pPr>
          <w:pStyle w:val="Encabezado"/>
          <w:jc w:val="right"/>
          <w:rPr>
            <w:sz w:val="14"/>
          </w:rPr>
        </w:pPr>
        <w:r w:rsidRPr="00390659">
          <w:rPr>
            <w:noProof/>
            <w:sz w:val="16"/>
            <w:lang w:eastAsia="es-ES"/>
          </w:rPr>
          <w:drawing>
            <wp:anchor distT="0" distB="0" distL="114300" distR="114300" simplePos="0" relativeHeight="251673600" behindDoc="0" locked="0" layoutInCell="1" allowOverlap="1" wp14:anchorId="48A764A0" wp14:editId="0C26822A">
              <wp:simplePos x="0" y="0"/>
              <wp:positionH relativeFrom="column">
                <wp:posOffset>-332740</wp:posOffset>
              </wp:positionH>
              <wp:positionV relativeFrom="paragraph">
                <wp:posOffset>-232039</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12669B" w:rsidRPr="00390659" w:rsidRDefault="0012669B">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B114706" id="_x0000_t202" coordsize="21600,21600" o:spt="202" path="m,l,21600r21600,l21600,xe">
                  <v:stroke joinstyle="miter"/>
                  <v:path gradientshapeok="t" o:connecttype="rect"/>
                </v:shapetype>
                <v:shape id="Cuadro de texto 24" o:spid="_x0000_s1033"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12669B" w:rsidRPr="00390659" w:rsidRDefault="0012669B">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12669B" w:rsidRPr="00390659" w:rsidRDefault="0012669B"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A95F068" id="Cuadro de texto 21" o:spid="_x0000_s1034"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12669B" w:rsidRPr="00390659" w:rsidRDefault="0012669B" w:rsidP="00571F44">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952860">
          <w:rPr>
            <w:noProof/>
            <w:sz w:val="14"/>
          </w:rPr>
          <w:t>37</w:t>
        </w:r>
        <w:r w:rsidRPr="00390659">
          <w:rPr>
            <w:sz w:val="1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FCCAF6" w14:textId="75AF3F7F" w:rsidR="0012669B" w:rsidRPr="00656EAB" w:rsidRDefault="0012669B"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F12E2" w14:textId="2DAA8CA1" w:rsidR="0012669B" w:rsidRDefault="0012669B">
    <w:pPr>
      <w:pStyle w:val="Encabezado"/>
      <w:jc w:val="right"/>
    </w:pPr>
  </w:p>
  <w:p w14:paraId="2CD42505" w14:textId="77777777" w:rsidR="0012669B" w:rsidRPr="00D92A7C" w:rsidRDefault="0012669B"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6AE4EE8"/>
    <w:multiLevelType w:val="hybridMultilevel"/>
    <w:tmpl w:val="D0E8D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nsid w:val="21C24341"/>
    <w:multiLevelType w:val="hybridMultilevel"/>
    <w:tmpl w:val="E7960D3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4">
    <w:nsid w:val="374A4E46"/>
    <w:multiLevelType w:val="hybridMultilevel"/>
    <w:tmpl w:val="05108B9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1F53BE6"/>
    <w:multiLevelType w:val="hybridMultilevel"/>
    <w:tmpl w:val="52D4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04715D7"/>
    <w:multiLevelType w:val="hybridMultilevel"/>
    <w:tmpl w:val="DF2AE62C"/>
    <w:lvl w:ilvl="0" w:tplc="ADE0F22C">
      <w:start w:val="1"/>
      <w:numFmt w:val="bullet"/>
      <w:lvlText w:val="-"/>
      <w:lvlJc w:val="left"/>
      <w:pPr>
        <w:ind w:left="1068" w:hanging="360"/>
      </w:pPr>
      <w:rPr>
        <w:rFonts w:ascii="Times New Roman" w:hAnsi="Times New Roman" w:cs="Times New Roman" w:hint="default"/>
      </w:rPr>
    </w:lvl>
    <w:lvl w:ilvl="1" w:tplc="ADE0F22C">
      <w:start w:val="1"/>
      <w:numFmt w:val="bullet"/>
      <w:lvlText w:val="-"/>
      <w:lvlJc w:val="left"/>
      <w:pPr>
        <w:ind w:left="1788" w:hanging="360"/>
      </w:pPr>
      <w:rPr>
        <w:rFonts w:ascii="Times New Roman" w:hAnsi="Times New Roman" w:cs="Times New Roman"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4"/>
  </w:num>
  <w:num w:numId="4">
    <w:abstractNumId w:val="11"/>
  </w:num>
  <w:num w:numId="5">
    <w:abstractNumId w:val="16"/>
  </w:num>
  <w:num w:numId="6">
    <w:abstractNumId w:val="27"/>
  </w:num>
  <w:num w:numId="7">
    <w:abstractNumId w:val="21"/>
  </w:num>
  <w:num w:numId="8">
    <w:abstractNumId w:val="5"/>
  </w:num>
  <w:num w:numId="9">
    <w:abstractNumId w:val="15"/>
  </w:num>
  <w:num w:numId="10">
    <w:abstractNumId w:val="22"/>
  </w:num>
  <w:num w:numId="11">
    <w:abstractNumId w:val="28"/>
  </w:num>
  <w:num w:numId="12">
    <w:abstractNumId w:val="30"/>
  </w:num>
  <w:num w:numId="13">
    <w:abstractNumId w:val="25"/>
  </w:num>
  <w:num w:numId="14">
    <w:abstractNumId w:val="19"/>
  </w:num>
  <w:num w:numId="15">
    <w:abstractNumId w:val="17"/>
  </w:num>
  <w:num w:numId="16">
    <w:abstractNumId w:val="20"/>
  </w:num>
  <w:num w:numId="17">
    <w:abstractNumId w:val="10"/>
  </w:num>
  <w:num w:numId="18">
    <w:abstractNumId w:val="13"/>
  </w:num>
  <w:num w:numId="19">
    <w:abstractNumId w:val="18"/>
  </w:num>
  <w:num w:numId="20">
    <w:abstractNumId w:val="2"/>
  </w:num>
  <w:num w:numId="21">
    <w:abstractNumId w:val="24"/>
  </w:num>
  <w:num w:numId="22">
    <w:abstractNumId w:val="12"/>
  </w:num>
  <w:num w:numId="23">
    <w:abstractNumId w:val="0"/>
  </w:num>
  <w:num w:numId="24">
    <w:abstractNumId w:val="23"/>
  </w:num>
  <w:num w:numId="25">
    <w:abstractNumId w:val="6"/>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31"/>
  </w:num>
  <w:num w:numId="31">
    <w:abstractNumId w:val="14"/>
  </w:num>
  <w:num w:numId="32">
    <w:abstractNumId w:val="8"/>
  </w:num>
  <w:num w:numId="33">
    <w:abstractNumId w:val="7"/>
  </w:num>
  <w:num w:numId="34">
    <w:abstractNumId w:val="26"/>
  </w:num>
  <w:num w:numId="35">
    <w:abstractNumId w:val="9"/>
  </w:num>
  <w:num w:numId="36">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D7D93"/>
    <w:rsid w:val="000E7C22"/>
    <w:rsid w:val="000F1A73"/>
    <w:rsid w:val="000F44A2"/>
    <w:rsid w:val="000F5E3F"/>
    <w:rsid w:val="00100F94"/>
    <w:rsid w:val="00102683"/>
    <w:rsid w:val="00115546"/>
    <w:rsid w:val="0012669B"/>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50084"/>
    <w:rsid w:val="00256E26"/>
    <w:rsid w:val="00266D3E"/>
    <w:rsid w:val="00267086"/>
    <w:rsid w:val="00271610"/>
    <w:rsid w:val="00282F6C"/>
    <w:rsid w:val="00283DC2"/>
    <w:rsid w:val="0028650C"/>
    <w:rsid w:val="002B316F"/>
    <w:rsid w:val="002D4349"/>
    <w:rsid w:val="002D51B3"/>
    <w:rsid w:val="002D6B36"/>
    <w:rsid w:val="002F5CE5"/>
    <w:rsid w:val="00301527"/>
    <w:rsid w:val="00306D77"/>
    <w:rsid w:val="00323C49"/>
    <w:rsid w:val="003242FD"/>
    <w:rsid w:val="00335DE7"/>
    <w:rsid w:val="0035326E"/>
    <w:rsid w:val="00372849"/>
    <w:rsid w:val="00375EF8"/>
    <w:rsid w:val="00382AC8"/>
    <w:rsid w:val="00390659"/>
    <w:rsid w:val="0039173E"/>
    <w:rsid w:val="003A1A38"/>
    <w:rsid w:val="003A2278"/>
    <w:rsid w:val="003B38DF"/>
    <w:rsid w:val="003C776D"/>
    <w:rsid w:val="003D5420"/>
    <w:rsid w:val="003D66FD"/>
    <w:rsid w:val="003E2932"/>
    <w:rsid w:val="003F306D"/>
    <w:rsid w:val="003F758D"/>
    <w:rsid w:val="00401AFB"/>
    <w:rsid w:val="00417B1A"/>
    <w:rsid w:val="00421238"/>
    <w:rsid w:val="00427B4D"/>
    <w:rsid w:val="00430DBD"/>
    <w:rsid w:val="00432BFF"/>
    <w:rsid w:val="00433EE1"/>
    <w:rsid w:val="004440F8"/>
    <w:rsid w:val="004474DE"/>
    <w:rsid w:val="004544E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3083"/>
    <w:rsid w:val="004E59BD"/>
    <w:rsid w:val="004E682C"/>
    <w:rsid w:val="004F0A41"/>
    <w:rsid w:val="004F47DA"/>
    <w:rsid w:val="004F742E"/>
    <w:rsid w:val="005005F4"/>
    <w:rsid w:val="00503487"/>
    <w:rsid w:val="00504217"/>
    <w:rsid w:val="00506211"/>
    <w:rsid w:val="00523844"/>
    <w:rsid w:val="00524638"/>
    <w:rsid w:val="005249E4"/>
    <w:rsid w:val="00526C94"/>
    <w:rsid w:val="00530292"/>
    <w:rsid w:val="00536A55"/>
    <w:rsid w:val="0056499F"/>
    <w:rsid w:val="00571F44"/>
    <w:rsid w:val="005757FC"/>
    <w:rsid w:val="005A710A"/>
    <w:rsid w:val="005B3AF7"/>
    <w:rsid w:val="005B6988"/>
    <w:rsid w:val="005D2144"/>
    <w:rsid w:val="005E1B00"/>
    <w:rsid w:val="005F066E"/>
    <w:rsid w:val="005F1C12"/>
    <w:rsid w:val="005F5431"/>
    <w:rsid w:val="005F6805"/>
    <w:rsid w:val="006025BF"/>
    <w:rsid w:val="0060288F"/>
    <w:rsid w:val="00616A52"/>
    <w:rsid w:val="00645B80"/>
    <w:rsid w:val="00646ED0"/>
    <w:rsid w:val="00652D1F"/>
    <w:rsid w:val="00654312"/>
    <w:rsid w:val="00656EAB"/>
    <w:rsid w:val="006703A6"/>
    <w:rsid w:val="00675E7E"/>
    <w:rsid w:val="0068108A"/>
    <w:rsid w:val="006843FA"/>
    <w:rsid w:val="006977CC"/>
    <w:rsid w:val="006A14CA"/>
    <w:rsid w:val="006A67A6"/>
    <w:rsid w:val="006B32A3"/>
    <w:rsid w:val="006C78AA"/>
    <w:rsid w:val="006D0D94"/>
    <w:rsid w:val="006E0E9B"/>
    <w:rsid w:val="006E22BB"/>
    <w:rsid w:val="006E7947"/>
    <w:rsid w:val="00700F4D"/>
    <w:rsid w:val="007017CD"/>
    <w:rsid w:val="00715DBE"/>
    <w:rsid w:val="00724A20"/>
    <w:rsid w:val="0072584A"/>
    <w:rsid w:val="00743D21"/>
    <w:rsid w:val="007456B9"/>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C61DC"/>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208B"/>
    <w:rsid w:val="0086392E"/>
    <w:rsid w:val="00864264"/>
    <w:rsid w:val="0086772D"/>
    <w:rsid w:val="0088138F"/>
    <w:rsid w:val="0089075E"/>
    <w:rsid w:val="00892134"/>
    <w:rsid w:val="008A1484"/>
    <w:rsid w:val="008A6A19"/>
    <w:rsid w:val="008A7D34"/>
    <w:rsid w:val="008B3132"/>
    <w:rsid w:val="008C0E81"/>
    <w:rsid w:val="008D2CC0"/>
    <w:rsid w:val="008D5E92"/>
    <w:rsid w:val="008E2418"/>
    <w:rsid w:val="008E4334"/>
    <w:rsid w:val="008E46CF"/>
    <w:rsid w:val="008E4CE5"/>
    <w:rsid w:val="008F39E7"/>
    <w:rsid w:val="00901E9B"/>
    <w:rsid w:val="009046FC"/>
    <w:rsid w:val="00904957"/>
    <w:rsid w:val="00904BAE"/>
    <w:rsid w:val="00913BCE"/>
    <w:rsid w:val="00913FBD"/>
    <w:rsid w:val="0092013F"/>
    <w:rsid w:val="00952860"/>
    <w:rsid w:val="00970C57"/>
    <w:rsid w:val="0097457D"/>
    <w:rsid w:val="009748BB"/>
    <w:rsid w:val="009844BA"/>
    <w:rsid w:val="00993947"/>
    <w:rsid w:val="009A7A54"/>
    <w:rsid w:val="009A7E96"/>
    <w:rsid w:val="009B2268"/>
    <w:rsid w:val="009C1841"/>
    <w:rsid w:val="009C1F67"/>
    <w:rsid w:val="009C36D5"/>
    <w:rsid w:val="009E5AD0"/>
    <w:rsid w:val="009F039B"/>
    <w:rsid w:val="009F289A"/>
    <w:rsid w:val="009F5EDB"/>
    <w:rsid w:val="00A00931"/>
    <w:rsid w:val="00A046A5"/>
    <w:rsid w:val="00A063E8"/>
    <w:rsid w:val="00A300DD"/>
    <w:rsid w:val="00A31077"/>
    <w:rsid w:val="00A4283A"/>
    <w:rsid w:val="00A457DA"/>
    <w:rsid w:val="00A52843"/>
    <w:rsid w:val="00A6013B"/>
    <w:rsid w:val="00A61068"/>
    <w:rsid w:val="00A62475"/>
    <w:rsid w:val="00A632F7"/>
    <w:rsid w:val="00A662FE"/>
    <w:rsid w:val="00A75F11"/>
    <w:rsid w:val="00A777D0"/>
    <w:rsid w:val="00A77D04"/>
    <w:rsid w:val="00A84ECE"/>
    <w:rsid w:val="00A90A9A"/>
    <w:rsid w:val="00A969C2"/>
    <w:rsid w:val="00AA4A2A"/>
    <w:rsid w:val="00AC3475"/>
    <w:rsid w:val="00AC3651"/>
    <w:rsid w:val="00AC7B10"/>
    <w:rsid w:val="00AD5571"/>
    <w:rsid w:val="00B21272"/>
    <w:rsid w:val="00B27E2C"/>
    <w:rsid w:val="00B3333E"/>
    <w:rsid w:val="00B55582"/>
    <w:rsid w:val="00B60C34"/>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47E3"/>
    <w:rsid w:val="00C265F2"/>
    <w:rsid w:val="00C36510"/>
    <w:rsid w:val="00C47EEC"/>
    <w:rsid w:val="00C61180"/>
    <w:rsid w:val="00C61CCF"/>
    <w:rsid w:val="00C7036C"/>
    <w:rsid w:val="00C72026"/>
    <w:rsid w:val="00C72396"/>
    <w:rsid w:val="00C72630"/>
    <w:rsid w:val="00C73FE4"/>
    <w:rsid w:val="00C800FC"/>
    <w:rsid w:val="00C81428"/>
    <w:rsid w:val="00C835AB"/>
    <w:rsid w:val="00CA0C1A"/>
    <w:rsid w:val="00CA6195"/>
    <w:rsid w:val="00CA678A"/>
    <w:rsid w:val="00CB2DED"/>
    <w:rsid w:val="00CB588A"/>
    <w:rsid w:val="00CB7E3D"/>
    <w:rsid w:val="00CC4F43"/>
    <w:rsid w:val="00CC76B9"/>
    <w:rsid w:val="00CD026B"/>
    <w:rsid w:val="00CD398F"/>
    <w:rsid w:val="00CD3CBA"/>
    <w:rsid w:val="00CD49CB"/>
    <w:rsid w:val="00CD6BD4"/>
    <w:rsid w:val="00CE2DAB"/>
    <w:rsid w:val="00CE2FA1"/>
    <w:rsid w:val="00CE3229"/>
    <w:rsid w:val="00CF221A"/>
    <w:rsid w:val="00CF640D"/>
    <w:rsid w:val="00CF7FED"/>
    <w:rsid w:val="00D00993"/>
    <w:rsid w:val="00D03991"/>
    <w:rsid w:val="00D1665E"/>
    <w:rsid w:val="00D171C6"/>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474"/>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14451"/>
    <w:rsid w:val="00F40861"/>
    <w:rsid w:val="00F53280"/>
    <w:rsid w:val="00F57515"/>
    <w:rsid w:val="00F57EB3"/>
    <w:rsid w:val="00F6024A"/>
    <w:rsid w:val="00F64894"/>
    <w:rsid w:val="00F711FB"/>
    <w:rsid w:val="00F71741"/>
    <w:rsid w:val="00F739FB"/>
    <w:rsid w:val="00F834ED"/>
    <w:rsid w:val="00F929C5"/>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A969C2"/>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unhideWhenUsed/>
    <w:qFormat/>
    <w:rsid w:val="00A969C2"/>
    <w:pPr>
      <w:keepNext/>
      <w:keepLines/>
      <w:numPr>
        <w:ilvl w:val="4"/>
        <w:numId w:val="2"/>
      </w:numPr>
      <w:spacing w:before="40"/>
      <w:outlineLvl w:val="4"/>
    </w:pPr>
    <w:rPr>
      <w:rFonts w:ascii="Liberation Sans" w:eastAsiaTheme="majorEastAsia" w:hAnsi="Liberation Sans" w:cstheme="majorBidi"/>
      <w:b/>
      <w:i/>
      <w:sz w:val="16"/>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A969C2"/>
    <w:rPr>
      <w:rFonts w:ascii="Liberation Sans" w:eastAsiaTheme="majorEastAsia" w:hAnsi="Liberation Sans" w:cstheme="majorBidi"/>
      <w:b/>
      <w:i/>
      <w:iCs/>
      <w:color w:val="000000" w:themeColor="text1"/>
      <w:sz w:val="18"/>
    </w:rPr>
  </w:style>
  <w:style w:type="character" w:customStyle="1" w:styleId="Ttulo5Car">
    <w:name w:val="Título 5 Car"/>
    <w:basedOn w:val="Fuentedeprrafopredeter"/>
    <w:link w:val="Ttulo5"/>
    <w:uiPriority w:val="9"/>
    <w:rsid w:val="00A969C2"/>
    <w:rPr>
      <w:rFonts w:ascii="Liberation Sans" w:eastAsiaTheme="majorEastAsia" w:hAnsi="Liberation Sans" w:cstheme="majorBidi"/>
      <w:b/>
      <w:i/>
      <w:sz w:val="16"/>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customStyle="1" w:styleId="GridTableLight">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pgrafe">
    <w:name w:val="caption"/>
    <w:basedOn w:val="Normal"/>
    <w:next w:val="Normal"/>
    <w:uiPriority w:val="35"/>
    <w:unhideWhenUsed/>
    <w:qFormat/>
    <w:rsid w:val="00524638"/>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D5E92"/>
    <w:pPr>
      <w:tabs>
        <w:tab w:val="left" w:pos="660"/>
        <w:tab w:val="right" w:leader="dot" w:pos="6539"/>
      </w:tabs>
      <w:spacing w:after="100" w:line="240" w:lineRule="auto"/>
      <w:ind w:left="238"/>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Ttulo">
    <w:name w:val="Title"/>
    <w:basedOn w:val="Normal"/>
    <w:next w:val="Normal"/>
    <w:link w:val="Ttul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A969C2"/>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unhideWhenUsed/>
    <w:qFormat/>
    <w:rsid w:val="00A969C2"/>
    <w:pPr>
      <w:keepNext/>
      <w:keepLines/>
      <w:numPr>
        <w:ilvl w:val="4"/>
        <w:numId w:val="2"/>
      </w:numPr>
      <w:spacing w:before="40"/>
      <w:outlineLvl w:val="4"/>
    </w:pPr>
    <w:rPr>
      <w:rFonts w:ascii="Liberation Sans" w:eastAsiaTheme="majorEastAsia" w:hAnsi="Liberation Sans" w:cstheme="majorBidi"/>
      <w:b/>
      <w:i/>
      <w:sz w:val="16"/>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A969C2"/>
    <w:rPr>
      <w:rFonts w:ascii="Liberation Sans" w:eastAsiaTheme="majorEastAsia" w:hAnsi="Liberation Sans" w:cstheme="majorBidi"/>
      <w:b/>
      <w:i/>
      <w:iCs/>
      <w:color w:val="000000" w:themeColor="text1"/>
      <w:sz w:val="18"/>
    </w:rPr>
  </w:style>
  <w:style w:type="character" w:customStyle="1" w:styleId="Ttulo5Car">
    <w:name w:val="Título 5 Car"/>
    <w:basedOn w:val="Fuentedeprrafopredeter"/>
    <w:link w:val="Ttulo5"/>
    <w:uiPriority w:val="9"/>
    <w:rsid w:val="00A969C2"/>
    <w:rPr>
      <w:rFonts w:ascii="Liberation Sans" w:eastAsiaTheme="majorEastAsia" w:hAnsi="Liberation Sans" w:cstheme="majorBidi"/>
      <w:b/>
      <w:i/>
      <w:sz w:val="16"/>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customStyle="1" w:styleId="GridTableLight">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pgrafe">
    <w:name w:val="caption"/>
    <w:basedOn w:val="Normal"/>
    <w:next w:val="Normal"/>
    <w:uiPriority w:val="35"/>
    <w:unhideWhenUsed/>
    <w:qFormat/>
    <w:rsid w:val="00524638"/>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D5E92"/>
    <w:pPr>
      <w:tabs>
        <w:tab w:val="left" w:pos="660"/>
        <w:tab w:val="right" w:leader="dot" w:pos="6539"/>
      </w:tabs>
      <w:spacing w:after="100" w:line="240" w:lineRule="auto"/>
      <w:ind w:left="238"/>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Ttulo">
    <w:name w:val="Title"/>
    <w:basedOn w:val="Normal"/>
    <w:next w:val="Normal"/>
    <w:link w:val="Ttul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hyperlink" Target="https://xp-dev.com/" TargetMode="External"/><Relationship Id="rId39" Type="http://schemas.openxmlformats.org/officeDocument/2006/relationships/image" Target="media/image10.png"/><Relationship Id="rId21" Type="http://schemas.openxmlformats.org/officeDocument/2006/relationships/hyperlink" Target="https://jquery.com/" TargetMode="External"/><Relationship Id="rId34" Type="http://schemas.openxmlformats.org/officeDocument/2006/relationships/hyperlink" Target="http://astah.net/"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emf"/><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php.net/" TargetMode="External"/><Relationship Id="rId29" Type="http://schemas.openxmlformats.org/officeDocument/2006/relationships/hyperlink" Target="http://cakephp.org/" TargetMode="External"/><Relationship Id="rId41" Type="http://schemas.openxmlformats.org/officeDocument/2006/relationships/image" Target="media/image12.png"/><Relationship Id="rId54" Type="http://schemas.openxmlformats.org/officeDocument/2006/relationships/header" Target="header7.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w3.org/XML/" TargetMode="External"/><Relationship Id="rId32" Type="http://schemas.openxmlformats.org/officeDocument/2006/relationships/hyperlink" Target="https://www.mysql.com/" TargetMode="External"/><Relationship Id="rId37" Type="http://schemas.openxmlformats.org/officeDocument/2006/relationships/hyperlink" Target="http://www.freefilesync.org/"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6.xml"/><Relationship Id="rId58"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hyperlink" Target="http://getbootstrap.com/" TargetMode="External"/><Relationship Id="rId28" Type="http://schemas.openxmlformats.org/officeDocument/2006/relationships/hyperlink" Target="http://www.wampserver.com/en/" TargetMode="External"/><Relationship Id="rId36" Type="http://schemas.openxmlformats.org/officeDocument/2006/relationships/hyperlink" Target="https://phpunit.de/" TargetMode="External"/><Relationship Id="rId49" Type="http://schemas.openxmlformats.org/officeDocument/2006/relationships/image" Target="media/image20.png"/><Relationship Id="rId57" Type="http://schemas.openxmlformats.org/officeDocument/2006/relationships/header" Target="header8.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www.w3.org/TR/html5/" TargetMode="External"/><Relationship Id="rId31" Type="http://schemas.openxmlformats.org/officeDocument/2006/relationships/hyperlink" Target="http://www.eclipse.org/downloads/packages/eclipse-php-developers/marsr" TargetMode="External"/><Relationship Id="rId44" Type="http://schemas.openxmlformats.org/officeDocument/2006/relationships/image" Target="media/image15.png"/><Relationship Id="rId52" Type="http://schemas.openxmlformats.org/officeDocument/2006/relationships/comments" Target="comments.xml"/><Relationship Id="rId60"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5.xml"/><Relationship Id="rId22" Type="http://schemas.openxmlformats.org/officeDocument/2006/relationships/hyperlink" Target="http://www.json.org/" TargetMode="External"/><Relationship Id="rId27" Type="http://schemas.openxmlformats.org/officeDocument/2006/relationships/hyperlink" Target="https://moodle.org/?lang=es" TargetMode="External"/><Relationship Id="rId30" Type="http://schemas.openxmlformats.org/officeDocument/2006/relationships/hyperlink" Target="https://maven.apache.org/" TargetMode="External"/><Relationship Id="rId35" Type="http://schemas.openxmlformats.org/officeDocument/2006/relationships/hyperlink" Target="https://poedit.net/" TargetMode="External"/><Relationship Id="rId43" Type="http://schemas.openxmlformats.org/officeDocument/2006/relationships/image" Target="media/image14.png"/><Relationship Id="rId48" Type="http://schemas.openxmlformats.org/officeDocument/2006/relationships/image" Target="media/image19.emf"/><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hyperlink" Target="https://github.com/" TargetMode="External"/><Relationship Id="rId33" Type="http://schemas.openxmlformats.org/officeDocument/2006/relationships/hyperlink" Target="http://www.heidisql.com/"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eader" Target="header9.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23.emf"/></Relationships>
</file>

<file path=word/_rels/header7.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CE1CA-DF8D-40DC-91AA-7D7B8C8D8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- 2.dotx</Template>
  <TotalTime>336</TotalTime>
  <Pages>1</Pages>
  <Words>17321</Words>
  <Characters>95270</Characters>
  <Application>Microsoft Office Word</Application>
  <DocSecurity>0</DocSecurity>
  <Lines>793</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BRUNO BARUQUE ZANON</cp:lastModifiedBy>
  <cp:revision>37</cp:revision>
  <cp:lastPrinted>2016-01-30T17:27:00Z</cp:lastPrinted>
  <dcterms:created xsi:type="dcterms:W3CDTF">2016-01-27T16:38:00Z</dcterms:created>
  <dcterms:modified xsi:type="dcterms:W3CDTF">2016-02-03T19:04:00Z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id="p9kM8Jun"/&gt;&lt;style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