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1DC83BE" w:rsidR="00EC0602" w:rsidRDefault="00A61068">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4C556178">
                <wp:simplePos x="0" y="0"/>
                <wp:positionH relativeFrom="column">
                  <wp:posOffset>24765</wp:posOffset>
                </wp:positionH>
                <wp:positionV relativeFrom="paragraph">
                  <wp:posOffset>1421873</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C36510" w:rsidRPr="00CB7E3D" w:rsidRDefault="00C36510"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AD68295" w:rsidR="00C36510" w:rsidRPr="00CB7E3D" w:rsidRDefault="00C36510" w:rsidP="00CB7E3D">
                            <w:pPr>
                              <w:jc w:val="center"/>
                              <w:rPr>
                                <w:b/>
                              </w:rPr>
                            </w:pPr>
                            <w:r w:rsidRPr="00CB7E3D">
                              <w:rPr>
                                <w:b/>
                              </w:rPr>
                              <w:t>Autocorrección de prácticas en Java: Aplicación que permite la corrección de prácticas realizas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1.95pt;margin-top:111.9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" fillcolor="#f2f2f2 [3052]" stroked="f" strokeweight=".5pt">
                <v:textbox>
                  <w:txbxContent>
                    <w:p w14:paraId="27A841A3" w14:textId="490D9994" w:rsidR="00C36510" w:rsidRPr="00CB7E3D" w:rsidRDefault="00C36510"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5AD68295" w:rsidR="00C36510" w:rsidRPr="00CB7E3D" w:rsidRDefault="00C36510" w:rsidP="00CB7E3D">
                      <w:pPr>
                        <w:jc w:val="center"/>
                        <w:rPr>
                          <w:b/>
                        </w:rPr>
                      </w:pPr>
                      <w:r w:rsidRPr="00CB7E3D">
                        <w:rPr>
                          <w:b/>
                        </w:rPr>
                        <w:t>Autocorrección de prácticas en Java: Aplicación que permite la corrección de prácticas realizas en lenguaje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663BAA65">
            <wp:simplePos x="0" y="0"/>
            <wp:positionH relativeFrom="margin">
              <wp:posOffset>2584450</wp:posOffset>
            </wp:positionH>
            <wp:positionV relativeFrom="paragraph">
              <wp:posOffset>1349591</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77777777" w:rsidR="00A61068" w:rsidRDefault="00A61068">
      <w:pPr>
        <w:rPr>
          <w:b/>
          <w:sz w:val="28"/>
        </w:rPr>
      </w:pP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C36510">
          <w:headerReference w:type="even" r:id="rId9"/>
          <w:headerReference w:type="first" r:id="rId10"/>
          <w:type w:val="evenPage"/>
          <w:pgSz w:w="8419" w:h="11906" w:orient="landscape" w:code="9"/>
          <w:pgMar w:top="851" w:right="851" w:bottom="851" w:left="1701" w:header="709" w:footer="709" w:gutter="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CB7E3D">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CB7E3D">
      <w:r w:rsidRPr="00CB7E3D">
        <w:t>Expone:</w:t>
      </w:r>
    </w:p>
    <w:p w14:paraId="61B8B4A3" w14:textId="77777777" w:rsidR="00CB7E3D" w:rsidRDefault="00CB7E3D" w:rsidP="00CB7E3D">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CB7E3D">
      <w:r>
        <w:t>Y que dicho trabajo ha sido realizado por el alumno bajo la dirección del que suscribe, en virtud de lo cual, Se autoriza su presentación y defensa.</w:t>
      </w:r>
    </w:p>
    <w:p w14:paraId="01F7843B" w14:textId="77777777" w:rsidR="00CB7E3D" w:rsidRDefault="00CB7E3D" w:rsidP="00CB7E3D">
      <w:pPr>
        <w:jc w:val="center"/>
      </w:pPr>
      <w:r>
        <w:t>En Burgos a 26 de Enero de 2016</w:t>
      </w:r>
    </w:p>
    <w:p w14:paraId="65DC9E40" w14:textId="77777777" w:rsidR="00CB7E3D" w:rsidRDefault="00CB7E3D" w:rsidP="00CB7E3D">
      <w:pPr>
        <w:jc w:val="center"/>
      </w:pPr>
    </w:p>
    <w:p w14:paraId="5BAFF56F" w14:textId="77777777" w:rsidR="00CB7E3D" w:rsidRDefault="00CB7E3D" w:rsidP="00CB7E3D">
      <w:pPr>
        <w:jc w:val="center"/>
      </w:pPr>
    </w:p>
    <w:p w14:paraId="41EB4B6C" w14:textId="77777777" w:rsidR="00E348A1" w:rsidRDefault="00CB7E3D" w:rsidP="00CB7E3D">
      <w:pPr>
        <w:jc w:val="center"/>
        <w:sectPr w:rsidR="00E348A1" w:rsidSect="00193E19">
          <w:headerReference w:type="even" r:id="rId11"/>
          <w:headerReference w:type="default" r:id="rId12"/>
          <w:pgSz w:w="8419" w:h="11906" w:orient="landscape" w:code="9"/>
          <w:pgMar w:top="851" w:right="851" w:bottom="851" w:left="1701" w:header="709" w:footer="709" w:gutter="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193E19">
          <w:headerReference w:type="first" r:id="rId13"/>
          <w:pgSz w:w="8419" w:h="11906" w:orient="landscape" w:code="9"/>
          <w:pgMar w:top="851" w:right="851" w:bottom="851" w:left="1701" w:header="709" w:footer="709" w:gutter="0"/>
          <w:cols w:space="708"/>
          <w:titlePg/>
          <w:docGrid w:linePitch="360"/>
        </w:sectPr>
      </w:pPr>
    </w:p>
    <w:p w14:paraId="571C8F98" w14:textId="1093ED0E" w:rsidR="0056499F" w:rsidRDefault="0056499F" w:rsidP="0056499F">
      <w:pPr>
        <w:rPr>
          <w:b/>
          <w:sz w:val="28"/>
        </w:rPr>
      </w:pPr>
      <w:r>
        <w:rPr>
          <w:b/>
          <w:sz w:val="28"/>
        </w:rPr>
        <w:lastRenderedPageBreak/>
        <w:t>Índice de contenido</w:t>
      </w:r>
    </w:p>
    <w:p w14:paraId="085D105F" w14:textId="77777777" w:rsidR="00144CD1" w:rsidRDefault="00144CD1">
      <w:pPr>
        <w:pStyle w:val="TDC1"/>
        <w:tabs>
          <w:tab w:val="left" w:pos="480"/>
          <w:tab w:val="right" w:leader="dot" w:pos="8494"/>
        </w:tabs>
        <w:rPr>
          <w:rFonts w:eastAsiaTheme="minorEastAsia"/>
          <w:noProof/>
          <w:lang w:eastAsia="es-ES"/>
        </w:rPr>
      </w:pPr>
      <w:r>
        <w:rPr>
          <w:b/>
          <w:sz w:val="28"/>
        </w:rPr>
        <w:fldChar w:fldCharType="begin"/>
      </w:r>
      <w:r>
        <w:rPr>
          <w:b/>
          <w:sz w:val="28"/>
        </w:rPr>
        <w:instrText xml:space="preserve"> TOC \o "1-4" \h \z \u </w:instrText>
      </w:r>
      <w:r>
        <w:rPr>
          <w:b/>
          <w:sz w:val="28"/>
        </w:rPr>
        <w:fldChar w:fldCharType="separate"/>
      </w:r>
      <w:hyperlink w:anchor="_Toc441582444" w:history="1">
        <w:r w:rsidRPr="00D979DF">
          <w:rPr>
            <w:rStyle w:val="Hipervnculo"/>
            <w:noProof/>
          </w:rPr>
          <w:t>I -</w:t>
        </w:r>
        <w:r>
          <w:rPr>
            <w:rFonts w:eastAsiaTheme="minorEastAsia"/>
            <w:noProof/>
            <w:lang w:eastAsia="es-ES"/>
          </w:rPr>
          <w:tab/>
        </w:r>
        <w:r w:rsidRPr="00D979DF">
          <w:rPr>
            <w:rStyle w:val="Hipervnculo"/>
            <w:noProof/>
          </w:rPr>
          <w:t>Introducción</w:t>
        </w:r>
        <w:r>
          <w:rPr>
            <w:noProof/>
            <w:webHidden/>
          </w:rPr>
          <w:tab/>
        </w:r>
        <w:r>
          <w:rPr>
            <w:noProof/>
            <w:webHidden/>
          </w:rPr>
          <w:fldChar w:fldCharType="begin"/>
        </w:r>
        <w:r>
          <w:rPr>
            <w:noProof/>
            <w:webHidden/>
          </w:rPr>
          <w:instrText xml:space="preserve"> PAGEREF _Toc441582444 \h </w:instrText>
        </w:r>
        <w:r>
          <w:rPr>
            <w:noProof/>
            <w:webHidden/>
          </w:rPr>
        </w:r>
        <w:r>
          <w:rPr>
            <w:noProof/>
            <w:webHidden/>
          </w:rPr>
          <w:fldChar w:fldCharType="separate"/>
        </w:r>
        <w:r>
          <w:rPr>
            <w:noProof/>
            <w:webHidden/>
          </w:rPr>
          <w:t>5</w:t>
        </w:r>
        <w:r>
          <w:rPr>
            <w:noProof/>
            <w:webHidden/>
          </w:rPr>
          <w:fldChar w:fldCharType="end"/>
        </w:r>
      </w:hyperlink>
    </w:p>
    <w:p w14:paraId="7549B9FE" w14:textId="77777777" w:rsidR="00144CD1" w:rsidRDefault="00C36510">
      <w:pPr>
        <w:pStyle w:val="TDC1"/>
        <w:tabs>
          <w:tab w:val="left" w:pos="480"/>
          <w:tab w:val="right" w:leader="dot" w:pos="8494"/>
        </w:tabs>
        <w:rPr>
          <w:rFonts w:eastAsiaTheme="minorEastAsia"/>
          <w:noProof/>
          <w:lang w:eastAsia="es-ES"/>
        </w:rPr>
      </w:pPr>
      <w:hyperlink w:anchor="_Toc441582445" w:history="1">
        <w:r w:rsidR="00144CD1" w:rsidRPr="00D979DF">
          <w:rPr>
            <w:rStyle w:val="Hipervnculo"/>
            <w:noProof/>
          </w:rPr>
          <w:t>II -</w:t>
        </w:r>
        <w:r w:rsidR="00144CD1">
          <w:rPr>
            <w:rFonts w:eastAsiaTheme="minorEastAsia"/>
            <w:noProof/>
            <w:lang w:eastAsia="es-ES"/>
          </w:rPr>
          <w:tab/>
        </w:r>
        <w:r w:rsidR="00144CD1" w:rsidRPr="00D979DF">
          <w:rPr>
            <w:rStyle w:val="Hipervnculo"/>
            <w:noProof/>
          </w:rPr>
          <w:t>Objetivos del proyecto</w:t>
        </w:r>
        <w:r w:rsidR="00144CD1">
          <w:rPr>
            <w:noProof/>
            <w:webHidden/>
          </w:rPr>
          <w:tab/>
        </w:r>
        <w:r w:rsidR="00144CD1">
          <w:rPr>
            <w:noProof/>
            <w:webHidden/>
          </w:rPr>
          <w:fldChar w:fldCharType="begin"/>
        </w:r>
        <w:r w:rsidR="00144CD1">
          <w:rPr>
            <w:noProof/>
            <w:webHidden/>
          </w:rPr>
          <w:instrText xml:space="preserve"> PAGEREF _Toc441582445 \h </w:instrText>
        </w:r>
        <w:r w:rsidR="00144CD1">
          <w:rPr>
            <w:noProof/>
            <w:webHidden/>
          </w:rPr>
        </w:r>
        <w:r w:rsidR="00144CD1">
          <w:rPr>
            <w:noProof/>
            <w:webHidden/>
          </w:rPr>
          <w:fldChar w:fldCharType="separate"/>
        </w:r>
        <w:r w:rsidR="00144CD1">
          <w:rPr>
            <w:noProof/>
            <w:webHidden/>
          </w:rPr>
          <w:t>6</w:t>
        </w:r>
        <w:r w:rsidR="00144CD1">
          <w:rPr>
            <w:noProof/>
            <w:webHidden/>
          </w:rPr>
          <w:fldChar w:fldCharType="end"/>
        </w:r>
      </w:hyperlink>
    </w:p>
    <w:p w14:paraId="287128EE" w14:textId="77777777" w:rsidR="00144CD1" w:rsidRDefault="00C36510">
      <w:pPr>
        <w:pStyle w:val="TDC2"/>
        <w:tabs>
          <w:tab w:val="left" w:pos="660"/>
          <w:tab w:val="right" w:leader="dot" w:pos="8494"/>
        </w:tabs>
        <w:rPr>
          <w:rFonts w:eastAsiaTheme="minorEastAsia"/>
          <w:noProof/>
          <w:lang w:eastAsia="es-ES"/>
        </w:rPr>
      </w:pPr>
      <w:hyperlink w:anchor="_Toc441582446" w:history="1">
        <w:r w:rsidR="00144CD1" w:rsidRPr="00D979DF">
          <w:rPr>
            <w:rStyle w:val="Hipervnculo"/>
            <w:noProof/>
          </w:rPr>
          <w:t>1.</w:t>
        </w:r>
        <w:r w:rsidR="00144CD1">
          <w:rPr>
            <w:rFonts w:eastAsiaTheme="minorEastAsia"/>
            <w:noProof/>
            <w:lang w:eastAsia="es-ES"/>
          </w:rPr>
          <w:tab/>
        </w:r>
        <w:r w:rsidR="00144CD1" w:rsidRPr="00D979DF">
          <w:rPr>
            <w:rStyle w:val="Hipervnculo"/>
            <w:noProof/>
          </w:rPr>
          <w:t>Objetivos funcionales</w:t>
        </w:r>
        <w:r w:rsidR="00144CD1">
          <w:rPr>
            <w:noProof/>
            <w:webHidden/>
          </w:rPr>
          <w:tab/>
        </w:r>
        <w:r w:rsidR="00144CD1">
          <w:rPr>
            <w:noProof/>
            <w:webHidden/>
          </w:rPr>
          <w:fldChar w:fldCharType="begin"/>
        </w:r>
        <w:r w:rsidR="00144CD1">
          <w:rPr>
            <w:noProof/>
            <w:webHidden/>
          </w:rPr>
          <w:instrText xml:space="preserve"> PAGEREF _Toc441582446 \h </w:instrText>
        </w:r>
        <w:r w:rsidR="00144CD1">
          <w:rPr>
            <w:noProof/>
            <w:webHidden/>
          </w:rPr>
        </w:r>
        <w:r w:rsidR="00144CD1">
          <w:rPr>
            <w:noProof/>
            <w:webHidden/>
          </w:rPr>
          <w:fldChar w:fldCharType="separate"/>
        </w:r>
        <w:r w:rsidR="00144CD1">
          <w:rPr>
            <w:noProof/>
            <w:webHidden/>
          </w:rPr>
          <w:t>6</w:t>
        </w:r>
        <w:r w:rsidR="00144CD1">
          <w:rPr>
            <w:noProof/>
            <w:webHidden/>
          </w:rPr>
          <w:fldChar w:fldCharType="end"/>
        </w:r>
      </w:hyperlink>
    </w:p>
    <w:p w14:paraId="183BFC6B" w14:textId="77777777" w:rsidR="00144CD1" w:rsidRDefault="00C36510">
      <w:pPr>
        <w:pStyle w:val="TDC2"/>
        <w:tabs>
          <w:tab w:val="left" w:pos="660"/>
          <w:tab w:val="right" w:leader="dot" w:pos="8494"/>
        </w:tabs>
        <w:rPr>
          <w:rFonts w:eastAsiaTheme="minorEastAsia"/>
          <w:noProof/>
          <w:lang w:eastAsia="es-ES"/>
        </w:rPr>
      </w:pPr>
      <w:hyperlink w:anchor="_Toc441582447" w:history="1">
        <w:r w:rsidR="00144CD1" w:rsidRPr="00D979DF">
          <w:rPr>
            <w:rStyle w:val="Hipervnculo"/>
            <w:noProof/>
          </w:rPr>
          <w:t>2.</w:t>
        </w:r>
        <w:r w:rsidR="00144CD1">
          <w:rPr>
            <w:rFonts w:eastAsiaTheme="minorEastAsia"/>
            <w:noProof/>
            <w:lang w:eastAsia="es-ES"/>
          </w:rPr>
          <w:tab/>
        </w:r>
        <w:r w:rsidR="00144CD1" w:rsidRPr="00D979DF">
          <w:rPr>
            <w:rStyle w:val="Hipervnculo"/>
            <w:noProof/>
          </w:rPr>
          <w:t>Objetivos de carácter técnico</w:t>
        </w:r>
        <w:r w:rsidR="00144CD1">
          <w:rPr>
            <w:noProof/>
            <w:webHidden/>
          </w:rPr>
          <w:tab/>
        </w:r>
        <w:r w:rsidR="00144CD1">
          <w:rPr>
            <w:noProof/>
            <w:webHidden/>
          </w:rPr>
          <w:fldChar w:fldCharType="begin"/>
        </w:r>
        <w:r w:rsidR="00144CD1">
          <w:rPr>
            <w:noProof/>
            <w:webHidden/>
          </w:rPr>
          <w:instrText xml:space="preserve"> PAGEREF _Toc441582447 \h </w:instrText>
        </w:r>
        <w:r w:rsidR="00144CD1">
          <w:rPr>
            <w:noProof/>
            <w:webHidden/>
          </w:rPr>
        </w:r>
        <w:r w:rsidR="00144CD1">
          <w:rPr>
            <w:noProof/>
            <w:webHidden/>
          </w:rPr>
          <w:fldChar w:fldCharType="separate"/>
        </w:r>
        <w:r w:rsidR="00144CD1">
          <w:rPr>
            <w:noProof/>
            <w:webHidden/>
          </w:rPr>
          <w:t>7</w:t>
        </w:r>
        <w:r w:rsidR="00144CD1">
          <w:rPr>
            <w:noProof/>
            <w:webHidden/>
          </w:rPr>
          <w:fldChar w:fldCharType="end"/>
        </w:r>
      </w:hyperlink>
    </w:p>
    <w:p w14:paraId="504F5310" w14:textId="77777777" w:rsidR="00144CD1" w:rsidRDefault="00C36510">
      <w:pPr>
        <w:pStyle w:val="TDC1"/>
        <w:tabs>
          <w:tab w:val="left" w:pos="660"/>
          <w:tab w:val="right" w:leader="dot" w:pos="8494"/>
        </w:tabs>
        <w:rPr>
          <w:rFonts w:eastAsiaTheme="minorEastAsia"/>
          <w:noProof/>
          <w:lang w:eastAsia="es-ES"/>
        </w:rPr>
      </w:pPr>
      <w:hyperlink w:anchor="_Toc441582448" w:history="1">
        <w:r w:rsidR="00144CD1" w:rsidRPr="00D979DF">
          <w:rPr>
            <w:rStyle w:val="Hipervnculo"/>
            <w:noProof/>
          </w:rPr>
          <w:t>III -</w:t>
        </w:r>
        <w:r w:rsidR="00144CD1">
          <w:rPr>
            <w:rFonts w:eastAsiaTheme="minorEastAsia"/>
            <w:noProof/>
            <w:lang w:eastAsia="es-ES"/>
          </w:rPr>
          <w:tab/>
        </w:r>
        <w:r w:rsidR="00144CD1" w:rsidRPr="00D979DF">
          <w:rPr>
            <w:rStyle w:val="Hipervnculo"/>
            <w:noProof/>
          </w:rPr>
          <w:t>Conceptos Teóricos</w:t>
        </w:r>
        <w:r w:rsidR="00144CD1">
          <w:rPr>
            <w:noProof/>
            <w:webHidden/>
          </w:rPr>
          <w:tab/>
        </w:r>
        <w:r w:rsidR="00144CD1">
          <w:rPr>
            <w:noProof/>
            <w:webHidden/>
          </w:rPr>
          <w:fldChar w:fldCharType="begin"/>
        </w:r>
        <w:r w:rsidR="00144CD1">
          <w:rPr>
            <w:noProof/>
            <w:webHidden/>
          </w:rPr>
          <w:instrText xml:space="preserve"> PAGEREF _Toc441582448 \h </w:instrText>
        </w:r>
        <w:r w:rsidR="00144CD1">
          <w:rPr>
            <w:noProof/>
            <w:webHidden/>
          </w:rPr>
        </w:r>
        <w:r w:rsidR="00144CD1">
          <w:rPr>
            <w:noProof/>
            <w:webHidden/>
          </w:rPr>
          <w:fldChar w:fldCharType="separate"/>
        </w:r>
        <w:r w:rsidR="00144CD1">
          <w:rPr>
            <w:noProof/>
            <w:webHidden/>
          </w:rPr>
          <w:t>8</w:t>
        </w:r>
        <w:r w:rsidR="00144CD1">
          <w:rPr>
            <w:noProof/>
            <w:webHidden/>
          </w:rPr>
          <w:fldChar w:fldCharType="end"/>
        </w:r>
      </w:hyperlink>
    </w:p>
    <w:p w14:paraId="0E325D83" w14:textId="77777777" w:rsidR="00144CD1" w:rsidRDefault="00C36510">
      <w:pPr>
        <w:pStyle w:val="TDC2"/>
        <w:tabs>
          <w:tab w:val="left" w:pos="660"/>
          <w:tab w:val="right" w:leader="dot" w:pos="8494"/>
        </w:tabs>
        <w:rPr>
          <w:rFonts w:eastAsiaTheme="minorEastAsia"/>
          <w:noProof/>
          <w:lang w:eastAsia="es-ES"/>
        </w:rPr>
      </w:pPr>
      <w:hyperlink w:anchor="_Toc441582449" w:history="1">
        <w:r w:rsidR="00144CD1" w:rsidRPr="00D979DF">
          <w:rPr>
            <w:rStyle w:val="Hipervnculo"/>
            <w:noProof/>
          </w:rPr>
          <w:t>1.</w:t>
        </w:r>
        <w:r w:rsidR="00144CD1">
          <w:rPr>
            <w:rFonts w:eastAsiaTheme="minorEastAsia"/>
            <w:noProof/>
            <w:lang w:eastAsia="es-ES"/>
          </w:rPr>
          <w:tab/>
        </w:r>
        <w:r w:rsidR="00144CD1" w:rsidRPr="00D979DF">
          <w:rPr>
            <w:rStyle w:val="Hipervnculo"/>
            <w:noProof/>
          </w:rPr>
          <w:t>Learning Management System (LMS)</w:t>
        </w:r>
        <w:r w:rsidR="00144CD1">
          <w:rPr>
            <w:noProof/>
            <w:webHidden/>
          </w:rPr>
          <w:tab/>
        </w:r>
        <w:r w:rsidR="00144CD1">
          <w:rPr>
            <w:noProof/>
            <w:webHidden/>
          </w:rPr>
          <w:fldChar w:fldCharType="begin"/>
        </w:r>
        <w:r w:rsidR="00144CD1">
          <w:rPr>
            <w:noProof/>
            <w:webHidden/>
          </w:rPr>
          <w:instrText xml:space="preserve"> PAGEREF _Toc441582449 \h </w:instrText>
        </w:r>
        <w:r w:rsidR="00144CD1">
          <w:rPr>
            <w:noProof/>
            <w:webHidden/>
          </w:rPr>
        </w:r>
        <w:r w:rsidR="00144CD1">
          <w:rPr>
            <w:noProof/>
            <w:webHidden/>
          </w:rPr>
          <w:fldChar w:fldCharType="separate"/>
        </w:r>
        <w:r w:rsidR="00144CD1">
          <w:rPr>
            <w:noProof/>
            <w:webHidden/>
          </w:rPr>
          <w:t>8</w:t>
        </w:r>
        <w:r w:rsidR="00144CD1">
          <w:rPr>
            <w:noProof/>
            <w:webHidden/>
          </w:rPr>
          <w:fldChar w:fldCharType="end"/>
        </w:r>
      </w:hyperlink>
    </w:p>
    <w:p w14:paraId="3D3A361E" w14:textId="77777777" w:rsidR="00144CD1" w:rsidRDefault="00C36510">
      <w:pPr>
        <w:pStyle w:val="TDC2"/>
        <w:tabs>
          <w:tab w:val="left" w:pos="660"/>
          <w:tab w:val="right" w:leader="dot" w:pos="8494"/>
        </w:tabs>
        <w:rPr>
          <w:rFonts w:eastAsiaTheme="minorEastAsia"/>
          <w:noProof/>
          <w:lang w:eastAsia="es-ES"/>
        </w:rPr>
      </w:pPr>
      <w:hyperlink w:anchor="_Toc441582450" w:history="1">
        <w:r w:rsidR="00144CD1" w:rsidRPr="00D979DF">
          <w:rPr>
            <w:rStyle w:val="Hipervnculo"/>
            <w:noProof/>
          </w:rPr>
          <w:t>2.</w:t>
        </w:r>
        <w:r w:rsidR="00144CD1">
          <w:rPr>
            <w:rFonts w:eastAsiaTheme="minorEastAsia"/>
            <w:noProof/>
            <w:lang w:eastAsia="es-ES"/>
          </w:rPr>
          <w:tab/>
        </w:r>
        <w:r w:rsidR="00144CD1" w:rsidRPr="00D979DF">
          <w:rPr>
            <w:rStyle w:val="Hipervnculo"/>
            <w:noProof/>
          </w:rPr>
          <w:t>Plataforma Moodle</w:t>
        </w:r>
        <w:r w:rsidR="00144CD1">
          <w:rPr>
            <w:noProof/>
            <w:webHidden/>
          </w:rPr>
          <w:tab/>
        </w:r>
        <w:r w:rsidR="00144CD1">
          <w:rPr>
            <w:noProof/>
            <w:webHidden/>
          </w:rPr>
          <w:fldChar w:fldCharType="begin"/>
        </w:r>
        <w:r w:rsidR="00144CD1">
          <w:rPr>
            <w:noProof/>
            <w:webHidden/>
          </w:rPr>
          <w:instrText xml:space="preserve"> PAGEREF _Toc441582450 \h </w:instrText>
        </w:r>
        <w:r w:rsidR="00144CD1">
          <w:rPr>
            <w:noProof/>
            <w:webHidden/>
          </w:rPr>
        </w:r>
        <w:r w:rsidR="00144CD1">
          <w:rPr>
            <w:noProof/>
            <w:webHidden/>
          </w:rPr>
          <w:fldChar w:fldCharType="separate"/>
        </w:r>
        <w:r w:rsidR="00144CD1">
          <w:rPr>
            <w:noProof/>
            <w:webHidden/>
          </w:rPr>
          <w:t>9</w:t>
        </w:r>
        <w:r w:rsidR="00144CD1">
          <w:rPr>
            <w:noProof/>
            <w:webHidden/>
          </w:rPr>
          <w:fldChar w:fldCharType="end"/>
        </w:r>
      </w:hyperlink>
    </w:p>
    <w:p w14:paraId="7D3AFA55" w14:textId="77777777" w:rsidR="00144CD1" w:rsidRDefault="00C36510">
      <w:pPr>
        <w:pStyle w:val="TDC2"/>
        <w:tabs>
          <w:tab w:val="left" w:pos="660"/>
          <w:tab w:val="right" w:leader="dot" w:pos="8494"/>
        </w:tabs>
        <w:rPr>
          <w:rFonts w:eastAsiaTheme="minorEastAsia"/>
          <w:noProof/>
          <w:lang w:eastAsia="es-ES"/>
        </w:rPr>
      </w:pPr>
      <w:hyperlink w:anchor="_Toc441582451" w:history="1">
        <w:r w:rsidR="00144CD1" w:rsidRPr="00D979DF">
          <w:rPr>
            <w:rStyle w:val="Hipervnculo"/>
            <w:noProof/>
          </w:rPr>
          <w:t>3.</w:t>
        </w:r>
        <w:r w:rsidR="00144CD1">
          <w:rPr>
            <w:rFonts w:eastAsiaTheme="minorEastAsia"/>
            <w:noProof/>
            <w:lang w:eastAsia="es-ES"/>
          </w:rPr>
          <w:tab/>
        </w:r>
        <w:r w:rsidR="00144CD1" w:rsidRPr="00D979DF">
          <w:rPr>
            <w:rStyle w:val="Hipervnculo"/>
            <w:noProof/>
          </w:rPr>
          <w:t>Software QA</w:t>
        </w:r>
        <w:r w:rsidR="00144CD1">
          <w:rPr>
            <w:noProof/>
            <w:webHidden/>
          </w:rPr>
          <w:tab/>
        </w:r>
        <w:r w:rsidR="00144CD1">
          <w:rPr>
            <w:noProof/>
            <w:webHidden/>
          </w:rPr>
          <w:fldChar w:fldCharType="begin"/>
        </w:r>
        <w:r w:rsidR="00144CD1">
          <w:rPr>
            <w:noProof/>
            <w:webHidden/>
          </w:rPr>
          <w:instrText xml:space="preserve"> PAGEREF _Toc441582451 \h </w:instrText>
        </w:r>
        <w:r w:rsidR="00144CD1">
          <w:rPr>
            <w:noProof/>
            <w:webHidden/>
          </w:rPr>
        </w:r>
        <w:r w:rsidR="00144CD1">
          <w:rPr>
            <w:noProof/>
            <w:webHidden/>
          </w:rPr>
          <w:fldChar w:fldCharType="separate"/>
        </w:r>
        <w:r w:rsidR="00144CD1">
          <w:rPr>
            <w:noProof/>
            <w:webHidden/>
          </w:rPr>
          <w:t>10</w:t>
        </w:r>
        <w:r w:rsidR="00144CD1">
          <w:rPr>
            <w:noProof/>
            <w:webHidden/>
          </w:rPr>
          <w:fldChar w:fldCharType="end"/>
        </w:r>
      </w:hyperlink>
    </w:p>
    <w:p w14:paraId="5AA27C20" w14:textId="77777777" w:rsidR="00144CD1" w:rsidRDefault="00C36510">
      <w:pPr>
        <w:pStyle w:val="TDC1"/>
        <w:tabs>
          <w:tab w:val="left" w:pos="660"/>
          <w:tab w:val="right" w:leader="dot" w:pos="8494"/>
        </w:tabs>
        <w:rPr>
          <w:rFonts w:eastAsiaTheme="minorEastAsia"/>
          <w:noProof/>
          <w:lang w:eastAsia="es-ES"/>
        </w:rPr>
      </w:pPr>
      <w:hyperlink w:anchor="_Toc441582452" w:history="1">
        <w:r w:rsidR="00144CD1" w:rsidRPr="00D979DF">
          <w:rPr>
            <w:rStyle w:val="Hipervnculo"/>
            <w:noProof/>
          </w:rPr>
          <w:t>IV -</w:t>
        </w:r>
        <w:r w:rsidR="00144CD1">
          <w:rPr>
            <w:rFonts w:eastAsiaTheme="minorEastAsia"/>
            <w:noProof/>
            <w:lang w:eastAsia="es-ES"/>
          </w:rPr>
          <w:tab/>
        </w:r>
        <w:r w:rsidR="00144CD1" w:rsidRPr="00D979DF">
          <w:rPr>
            <w:rStyle w:val="Hipervnculo"/>
            <w:noProof/>
          </w:rPr>
          <w:t>Técnicas y herramientas</w:t>
        </w:r>
        <w:r w:rsidR="00144CD1">
          <w:rPr>
            <w:noProof/>
            <w:webHidden/>
          </w:rPr>
          <w:tab/>
        </w:r>
        <w:r w:rsidR="00144CD1">
          <w:rPr>
            <w:noProof/>
            <w:webHidden/>
          </w:rPr>
          <w:fldChar w:fldCharType="begin"/>
        </w:r>
        <w:r w:rsidR="00144CD1">
          <w:rPr>
            <w:noProof/>
            <w:webHidden/>
          </w:rPr>
          <w:instrText xml:space="preserve"> PAGEREF _Toc441582452 \h </w:instrText>
        </w:r>
        <w:r w:rsidR="00144CD1">
          <w:rPr>
            <w:noProof/>
            <w:webHidden/>
          </w:rPr>
        </w:r>
        <w:r w:rsidR="00144CD1">
          <w:rPr>
            <w:noProof/>
            <w:webHidden/>
          </w:rPr>
          <w:fldChar w:fldCharType="separate"/>
        </w:r>
        <w:r w:rsidR="00144CD1">
          <w:rPr>
            <w:noProof/>
            <w:webHidden/>
          </w:rPr>
          <w:t>12</w:t>
        </w:r>
        <w:r w:rsidR="00144CD1">
          <w:rPr>
            <w:noProof/>
            <w:webHidden/>
          </w:rPr>
          <w:fldChar w:fldCharType="end"/>
        </w:r>
      </w:hyperlink>
    </w:p>
    <w:p w14:paraId="2680AB2C" w14:textId="77777777" w:rsidR="00144CD1" w:rsidRDefault="00C36510">
      <w:pPr>
        <w:pStyle w:val="TDC2"/>
        <w:tabs>
          <w:tab w:val="left" w:pos="660"/>
          <w:tab w:val="right" w:leader="dot" w:pos="8494"/>
        </w:tabs>
        <w:rPr>
          <w:rFonts w:eastAsiaTheme="minorEastAsia"/>
          <w:noProof/>
          <w:lang w:eastAsia="es-ES"/>
        </w:rPr>
      </w:pPr>
      <w:hyperlink w:anchor="_Toc441582453" w:history="1">
        <w:r w:rsidR="00144CD1" w:rsidRPr="00D979DF">
          <w:rPr>
            <w:rStyle w:val="Hipervnculo"/>
            <w:noProof/>
          </w:rPr>
          <w:t>1.</w:t>
        </w:r>
        <w:r w:rsidR="00144CD1">
          <w:rPr>
            <w:rFonts w:eastAsiaTheme="minorEastAsia"/>
            <w:noProof/>
            <w:lang w:eastAsia="es-ES"/>
          </w:rPr>
          <w:tab/>
        </w:r>
        <w:r w:rsidR="00144CD1" w:rsidRPr="00D979DF">
          <w:rPr>
            <w:rStyle w:val="Hipervnculo"/>
            <w:noProof/>
          </w:rPr>
          <w:t>Técnicas de desarrollo</w:t>
        </w:r>
        <w:r w:rsidR="00144CD1">
          <w:rPr>
            <w:noProof/>
            <w:webHidden/>
          </w:rPr>
          <w:tab/>
        </w:r>
        <w:r w:rsidR="00144CD1">
          <w:rPr>
            <w:noProof/>
            <w:webHidden/>
          </w:rPr>
          <w:fldChar w:fldCharType="begin"/>
        </w:r>
        <w:r w:rsidR="00144CD1">
          <w:rPr>
            <w:noProof/>
            <w:webHidden/>
          </w:rPr>
          <w:instrText xml:space="preserve"> PAGEREF _Toc441582453 \h </w:instrText>
        </w:r>
        <w:r w:rsidR="00144CD1">
          <w:rPr>
            <w:noProof/>
            <w:webHidden/>
          </w:rPr>
        </w:r>
        <w:r w:rsidR="00144CD1">
          <w:rPr>
            <w:noProof/>
            <w:webHidden/>
          </w:rPr>
          <w:fldChar w:fldCharType="separate"/>
        </w:r>
        <w:r w:rsidR="00144CD1">
          <w:rPr>
            <w:noProof/>
            <w:webHidden/>
          </w:rPr>
          <w:t>12</w:t>
        </w:r>
        <w:r w:rsidR="00144CD1">
          <w:rPr>
            <w:noProof/>
            <w:webHidden/>
          </w:rPr>
          <w:fldChar w:fldCharType="end"/>
        </w:r>
      </w:hyperlink>
    </w:p>
    <w:p w14:paraId="31337EC4" w14:textId="77777777" w:rsidR="00144CD1" w:rsidRDefault="00C36510">
      <w:pPr>
        <w:pStyle w:val="TDC3"/>
        <w:tabs>
          <w:tab w:val="left" w:pos="1100"/>
          <w:tab w:val="right" w:leader="dot" w:pos="8494"/>
        </w:tabs>
        <w:rPr>
          <w:rFonts w:eastAsiaTheme="minorEastAsia"/>
          <w:noProof/>
          <w:lang w:eastAsia="es-ES"/>
        </w:rPr>
      </w:pPr>
      <w:hyperlink w:anchor="_Toc441582454" w:history="1">
        <w:r w:rsidR="00144CD1" w:rsidRPr="00D979DF">
          <w:rPr>
            <w:rStyle w:val="Hipervnculo"/>
            <w:noProof/>
          </w:rPr>
          <w:t>1.1.</w:t>
        </w:r>
        <w:r w:rsidR="00144CD1">
          <w:rPr>
            <w:rFonts w:eastAsiaTheme="minorEastAsia"/>
            <w:noProof/>
            <w:lang w:eastAsia="es-ES"/>
          </w:rPr>
          <w:tab/>
        </w:r>
        <w:r w:rsidR="00144CD1" w:rsidRPr="00D979DF">
          <w:rPr>
            <w:rStyle w:val="Hipervnculo"/>
            <w:noProof/>
          </w:rPr>
          <w:t>LTI</w:t>
        </w:r>
        <w:r w:rsidR="00144CD1">
          <w:rPr>
            <w:noProof/>
            <w:webHidden/>
          </w:rPr>
          <w:tab/>
        </w:r>
        <w:r w:rsidR="00144CD1">
          <w:rPr>
            <w:noProof/>
            <w:webHidden/>
          </w:rPr>
          <w:fldChar w:fldCharType="begin"/>
        </w:r>
        <w:r w:rsidR="00144CD1">
          <w:rPr>
            <w:noProof/>
            <w:webHidden/>
          </w:rPr>
          <w:instrText xml:space="preserve"> PAGEREF _Toc441582454 \h </w:instrText>
        </w:r>
        <w:r w:rsidR="00144CD1">
          <w:rPr>
            <w:noProof/>
            <w:webHidden/>
          </w:rPr>
        </w:r>
        <w:r w:rsidR="00144CD1">
          <w:rPr>
            <w:noProof/>
            <w:webHidden/>
          </w:rPr>
          <w:fldChar w:fldCharType="separate"/>
        </w:r>
        <w:r w:rsidR="00144CD1">
          <w:rPr>
            <w:noProof/>
            <w:webHidden/>
          </w:rPr>
          <w:t>12</w:t>
        </w:r>
        <w:r w:rsidR="00144CD1">
          <w:rPr>
            <w:noProof/>
            <w:webHidden/>
          </w:rPr>
          <w:fldChar w:fldCharType="end"/>
        </w:r>
      </w:hyperlink>
    </w:p>
    <w:p w14:paraId="1F92FF7E" w14:textId="77777777" w:rsidR="00144CD1" w:rsidRDefault="00C36510">
      <w:pPr>
        <w:pStyle w:val="TDC3"/>
        <w:tabs>
          <w:tab w:val="left" w:pos="1100"/>
          <w:tab w:val="right" w:leader="dot" w:pos="8494"/>
        </w:tabs>
        <w:rPr>
          <w:rFonts w:eastAsiaTheme="minorEastAsia"/>
          <w:noProof/>
          <w:lang w:eastAsia="es-ES"/>
        </w:rPr>
      </w:pPr>
      <w:hyperlink w:anchor="_Toc441582455" w:history="1">
        <w:r w:rsidR="00144CD1" w:rsidRPr="00D979DF">
          <w:rPr>
            <w:rStyle w:val="Hipervnculo"/>
            <w:noProof/>
          </w:rPr>
          <w:t>1.2.</w:t>
        </w:r>
        <w:r w:rsidR="00144CD1">
          <w:rPr>
            <w:rFonts w:eastAsiaTheme="minorEastAsia"/>
            <w:noProof/>
            <w:lang w:eastAsia="es-ES"/>
          </w:rPr>
          <w:tab/>
        </w:r>
        <w:r w:rsidR="00144CD1" w:rsidRPr="00D979DF">
          <w:rPr>
            <w:rStyle w:val="Hipervnculo"/>
            <w:noProof/>
          </w:rPr>
          <w:t>Modelo-vista-controlador (MVC)</w:t>
        </w:r>
        <w:r w:rsidR="00144CD1">
          <w:rPr>
            <w:noProof/>
            <w:webHidden/>
          </w:rPr>
          <w:tab/>
        </w:r>
        <w:r w:rsidR="00144CD1">
          <w:rPr>
            <w:noProof/>
            <w:webHidden/>
          </w:rPr>
          <w:fldChar w:fldCharType="begin"/>
        </w:r>
        <w:r w:rsidR="00144CD1">
          <w:rPr>
            <w:noProof/>
            <w:webHidden/>
          </w:rPr>
          <w:instrText xml:space="preserve"> PAGEREF _Toc441582455 \h </w:instrText>
        </w:r>
        <w:r w:rsidR="00144CD1">
          <w:rPr>
            <w:noProof/>
            <w:webHidden/>
          </w:rPr>
        </w:r>
        <w:r w:rsidR="00144CD1">
          <w:rPr>
            <w:noProof/>
            <w:webHidden/>
          </w:rPr>
          <w:fldChar w:fldCharType="separate"/>
        </w:r>
        <w:r w:rsidR="00144CD1">
          <w:rPr>
            <w:noProof/>
            <w:webHidden/>
          </w:rPr>
          <w:t>12</w:t>
        </w:r>
        <w:r w:rsidR="00144CD1">
          <w:rPr>
            <w:noProof/>
            <w:webHidden/>
          </w:rPr>
          <w:fldChar w:fldCharType="end"/>
        </w:r>
      </w:hyperlink>
    </w:p>
    <w:p w14:paraId="656059E4" w14:textId="77777777" w:rsidR="00144CD1" w:rsidRDefault="00C36510">
      <w:pPr>
        <w:pStyle w:val="TDC3"/>
        <w:tabs>
          <w:tab w:val="left" w:pos="1100"/>
          <w:tab w:val="right" w:leader="dot" w:pos="8494"/>
        </w:tabs>
        <w:rPr>
          <w:rFonts w:eastAsiaTheme="minorEastAsia"/>
          <w:noProof/>
          <w:lang w:eastAsia="es-ES"/>
        </w:rPr>
      </w:pPr>
      <w:hyperlink w:anchor="_Toc441582456" w:history="1">
        <w:r w:rsidR="00144CD1" w:rsidRPr="00D979DF">
          <w:rPr>
            <w:rStyle w:val="Hipervnculo"/>
            <w:noProof/>
          </w:rPr>
          <w:t>1.3.</w:t>
        </w:r>
        <w:r w:rsidR="00144CD1">
          <w:rPr>
            <w:rFonts w:eastAsiaTheme="minorEastAsia"/>
            <w:noProof/>
            <w:lang w:eastAsia="es-ES"/>
          </w:rPr>
          <w:tab/>
        </w:r>
        <w:r w:rsidR="00144CD1" w:rsidRPr="00D979DF">
          <w:rPr>
            <w:rStyle w:val="Hipervnculo"/>
            <w:noProof/>
          </w:rPr>
          <w:t>Desarrollo ágil de software</w:t>
        </w:r>
        <w:r w:rsidR="00144CD1">
          <w:rPr>
            <w:noProof/>
            <w:webHidden/>
          </w:rPr>
          <w:tab/>
        </w:r>
        <w:r w:rsidR="00144CD1">
          <w:rPr>
            <w:noProof/>
            <w:webHidden/>
          </w:rPr>
          <w:fldChar w:fldCharType="begin"/>
        </w:r>
        <w:r w:rsidR="00144CD1">
          <w:rPr>
            <w:noProof/>
            <w:webHidden/>
          </w:rPr>
          <w:instrText xml:space="preserve"> PAGEREF _Toc441582456 \h </w:instrText>
        </w:r>
        <w:r w:rsidR="00144CD1">
          <w:rPr>
            <w:noProof/>
            <w:webHidden/>
          </w:rPr>
        </w:r>
        <w:r w:rsidR="00144CD1">
          <w:rPr>
            <w:noProof/>
            <w:webHidden/>
          </w:rPr>
          <w:fldChar w:fldCharType="separate"/>
        </w:r>
        <w:r w:rsidR="00144CD1">
          <w:rPr>
            <w:noProof/>
            <w:webHidden/>
          </w:rPr>
          <w:t>13</w:t>
        </w:r>
        <w:r w:rsidR="00144CD1">
          <w:rPr>
            <w:noProof/>
            <w:webHidden/>
          </w:rPr>
          <w:fldChar w:fldCharType="end"/>
        </w:r>
      </w:hyperlink>
    </w:p>
    <w:p w14:paraId="3C6566DB" w14:textId="77777777" w:rsidR="00144CD1" w:rsidRDefault="00C36510">
      <w:pPr>
        <w:pStyle w:val="TDC4"/>
        <w:tabs>
          <w:tab w:val="left" w:pos="1540"/>
          <w:tab w:val="right" w:leader="dot" w:pos="8494"/>
        </w:tabs>
        <w:rPr>
          <w:noProof/>
        </w:rPr>
      </w:pPr>
      <w:hyperlink w:anchor="_Toc441582457" w:history="1">
        <w:r w:rsidR="00144CD1" w:rsidRPr="00D979DF">
          <w:rPr>
            <w:rStyle w:val="Hipervnculo"/>
            <w:noProof/>
          </w:rPr>
          <w:t>1.3.1.</w:t>
        </w:r>
        <w:r w:rsidR="00144CD1">
          <w:rPr>
            <w:noProof/>
          </w:rPr>
          <w:tab/>
        </w:r>
        <w:r w:rsidR="00144CD1" w:rsidRPr="00D979DF">
          <w:rPr>
            <w:rStyle w:val="Hipervnculo"/>
            <w:noProof/>
          </w:rPr>
          <w:t>SCRUM</w:t>
        </w:r>
        <w:r w:rsidR="00144CD1">
          <w:rPr>
            <w:noProof/>
            <w:webHidden/>
          </w:rPr>
          <w:tab/>
        </w:r>
        <w:r w:rsidR="00144CD1">
          <w:rPr>
            <w:noProof/>
            <w:webHidden/>
          </w:rPr>
          <w:fldChar w:fldCharType="begin"/>
        </w:r>
        <w:r w:rsidR="00144CD1">
          <w:rPr>
            <w:noProof/>
            <w:webHidden/>
          </w:rPr>
          <w:instrText xml:space="preserve"> PAGEREF _Toc441582457 \h </w:instrText>
        </w:r>
        <w:r w:rsidR="00144CD1">
          <w:rPr>
            <w:noProof/>
            <w:webHidden/>
          </w:rPr>
        </w:r>
        <w:r w:rsidR="00144CD1">
          <w:rPr>
            <w:noProof/>
            <w:webHidden/>
          </w:rPr>
          <w:fldChar w:fldCharType="separate"/>
        </w:r>
        <w:r w:rsidR="00144CD1">
          <w:rPr>
            <w:noProof/>
            <w:webHidden/>
          </w:rPr>
          <w:t>13</w:t>
        </w:r>
        <w:r w:rsidR="00144CD1">
          <w:rPr>
            <w:noProof/>
            <w:webHidden/>
          </w:rPr>
          <w:fldChar w:fldCharType="end"/>
        </w:r>
      </w:hyperlink>
    </w:p>
    <w:p w14:paraId="1927B009" w14:textId="77777777" w:rsidR="00144CD1" w:rsidRDefault="00C36510">
      <w:pPr>
        <w:pStyle w:val="TDC2"/>
        <w:tabs>
          <w:tab w:val="left" w:pos="660"/>
          <w:tab w:val="right" w:leader="dot" w:pos="8494"/>
        </w:tabs>
        <w:rPr>
          <w:rFonts w:eastAsiaTheme="minorEastAsia"/>
          <w:noProof/>
          <w:lang w:eastAsia="es-ES"/>
        </w:rPr>
      </w:pPr>
      <w:hyperlink w:anchor="_Toc441582458" w:history="1">
        <w:r w:rsidR="00144CD1" w:rsidRPr="00D979DF">
          <w:rPr>
            <w:rStyle w:val="Hipervnculo"/>
            <w:noProof/>
          </w:rPr>
          <w:t>2.</w:t>
        </w:r>
        <w:r w:rsidR="00144CD1">
          <w:rPr>
            <w:rFonts w:eastAsiaTheme="minorEastAsia"/>
            <w:noProof/>
            <w:lang w:eastAsia="es-ES"/>
          </w:rPr>
          <w:tab/>
        </w:r>
        <w:r w:rsidR="00144CD1" w:rsidRPr="00D979DF">
          <w:rPr>
            <w:rStyle w:val="Hipervnculo"/>
            <w:noProof/>
          </w:rPr>
          <w:t>Herramientas de software</w:t>
        </w:r>
        <w:r w:rsidR="00144CD1">
          <w:rPr>
            <w:noProof/>
            <w:webHidden/>
          </w:rPr>
          <w:tab/>
        </w:r>
        <w:r w:rsidR="00144CD1">
          <w:rPr>
            <w:noProof/>
            <w:webHidden/>
          </w:rPr>
          <w:fldChar w:fldCharType="begin"/>
        </w:r>
        <w:r w:rsidR="00144CD1">
          <w:rPr>
            <w:noProof/>
            <w:webHidden/>
          </w:rPr>
          <w:instrText xml:space="preserve"> PAGEREF _Toc441582458 \h </w:instrText>
        </w:r>
        <w:r w:rsidR="00144CD1">
          <w:rPr>
            <w:noProof/>
            <w:webHidden/>
          </w:rPr>
        </w:r>
        <w:r w:rsidR="00144CD1">
          <w:rPr>
            <w:noProof/>
            <w:webHidden/>
          </w:rPr>
          <w:fldChar w:fldCharType="separate"/>
        </w:r>
        <w:r w:rsidR="00144CD1">
          <w:rPr>
            <w:noProof/>
            <w:webHidden/>
          </w:rPr>
          <w:t>14</w:t>
        </w:r>
        <w:r w:rsidR="00144CD1">
          <w:rPr>
            <w:noProof/>
            <w:webHidden/>
          </w:rPr>
          <w:fldChar w:fldCharType="end"/>
        </w:r>
      </w:hyperlink>
    </w:p>
    <w:p w14:paraId="2298FFE5" w14:textId="77777777" w:rsidR="00144CD1" w:rsidRDefault="00C36510">
      <w:pPr>
        <w:pStyle w:val="TDC3"/>
        <w:tabs>
          <w:tab w:val="left" w:pos="1100"/>
          <w:tab w:val="right" w:leader="dot" w:pos="8494"/>
        </w:tabs>
        <w:rPr>
          <w:rFonts w:eastAsiaTheme="minorEastAsia"/>
          <w:noProof/>
          <w:lang w:eastAsia="es-ES"/>
        </w:rPr>
      </w:pPr>
      <w:hyperlink w:anchor="_Toc441582459" w:history="1">
        <w:r w:rsidR="00144CD1" w:rsidRPr="00D979DF">
          <w:rPr>
            <w:rStyle w:val="Hipervnculo"/>
            <w:noProof/>
          </w:rPr>
          <w:t>2.1.</w:t>
        </w:r>
        <w:r w:rsidR="00144CD1">
          <w:rPr>
            <w:rFonts w:eastAsiaTheme="minorEastAsia"/>
            <w:noProof/>
            <w:lang w:eastAsia="es-ES"/>
          </w:rPr>
          <w:tab/>
        </w:r>
        <w:r w:rsidR="00144CD1" w:rsidRPr="00D979DF">
          <w:rPr>
            <w:rStyle w:val="Hipervnculo"/>
            <w:noProof/>
          </w:rPr>
          <w:t>Lenguajes</w:t>
        </w:r>
        <w:r w:rsidR="00144CD1">
          <w:rPr>
            <w:noProof/>
            <w:webHidden/>
          </w:rPr>
          <w:tab/>
        </w:r>
        <w:r w:rsidR="00144CD1">
          <w:rPr>
            <w:noProof/>
            <w:webHidden/>
          </w:rPr>
          <w:fldChar w:fldCharType="begin"/>
        </w:r>
        <w:r w:rsidR="00144CD1">
          <w:rPr>
            <w:noProof/>
            <w:webHidden/>
          </w:rPr>
          <w:instrText xml:space="preserve"> PAGEREF _Toc441582459 \h </w:instrText>
        </w:r>
        <w:r w:rsidR="00144CD1">
          <w:rPr>
            <w:noProof/>
            <w:webHidden/>
          </w:rPr>
        </w:r>
        <w:r w:rsidR="00144CD1">
          <w:rPr>
            <w:noProof/>
            <w:webHidden/>
          </w:rPr>
          <w:fldChar w:fldCharType="separate"/>
        </w:r>
        <w:r w:rsidR="00144CD1">
          <w:rPr>
            <w:noProof/>
            <w:webHidden/>
          </w:rPr>
          <w:t>14</w:t>
        </w:r>
        <w:r w:rsidR="00144CD1">
          <w:rPr>
            <w:noProof/>
            <w:webHidden/>
          </w:rPr>
          <w:fldChar w:fldCharType="end"/>
        </w:r>
      </w:hyperlink>
    </w:p>
    <w:p w14:paraId="629DB7A0" w14:textId="77777777" w:rsidR="00144CD1" w:rsidRDefault="00C36510">
      <w:pPr>
        <w:pStyle w:val="TDC4"/>
        <w:tabs>
          <w:tab w:val="left" w:pos="1540"/>
          <w:tab w:val="right" w:leader="dot" w:pos="8494"/>
        </w:tabs>
        <w:rPr>
          <w:noProof/>
        </w:rPr>
      </w:pPr>
      <w:hyperlink w:anchor="_Toc441582460" w:history="1">
        <w:r w:rsidR="00144CD1" w:rsidRPr="00D979DF">
          <w:rPr>
            <w:rStyle w:val="Hipervnculo"/>
            <w:noProof/>
          </w:rPr>
          <w:t>2.1.1.</w:t>
        </w:r>
        <w:r w:rsidR="00144CD1">
          <w:rPr>
            <w:noProof/>
          </w:rPr>
          <w:tab/>
        </w:r>
        <w:r w:rsidR="00144CD1" w:rsidRPr="00D979DF">
          <w:rPr>
            <w:rStyle w:val="Hipervnculo"/>
            <w:noProof/>
          </w:rPr>
          <w:t>HTML5</w:t>
        </w:r>
        <w:r w:rsidR="00144CD1">
          <w:rPr>
            <w:noProof/>
            <w:webHidden/>
          </w:rPr>
          <w:tab/>
        </w:r>
        <w:r w:rsidR="00144CD1">
          <w:rPr>
            <w:noProof/>
            <w:webHidden/>
          </w:rPr>
          <w:fldChar w:fldCharType="begin"/>
        </w:r>
        <w:r w:rsidR="00144CD1">
          <w:rPr>
            <w:noProof/>
            <w:webHidden/>
          </w:rPr>
          <w:instrText xml:space="preserve"> PAGEREF _Toc441582460 \h </w:instrText>
        </w:r>
        <w:r w:rsidR="00144CD1">
          <w:rPr>
            <w:noProof/>
            <w:webHidden/>
          </w:rPr>
        </w:r>
        <w:r w:rsidR="00144CD1">
          <w:rPr>
            <w:noProof/>
            <w:webHidden/>
          </w:rPr>
          <w:fldChar w:fldCharType="separate"/>
        </w:r>
        <w:r w:rsidR="00144CD1">
          <w:rPr>
            <w:noProof/>
            <w:webHidden/>
          </w:rPr>
          <w:t>14</w:t>
        </w:r>
        <w:r w:rsidR="00144CD1">
          <w:rPr>
            <w:noProof/>
            <w:webHidden/>
          </w:rPr>
          <w:fldChar w:fldCharType="end"/>
        </w:r>
      </w:hyperlink>
    </w:p>
    <w:p w14:paraId="579A613F" w14:textId="77777777" w:rsidR="00144CD1" w:rsidRDefault="00C36510">
      <w:pPr>
        <w:pStyle w:val="TDC4"/>
        <w:tabs>
          <w:tab w:val="left" w:pos="1540"/>
          <w:tab w:val="right" w:leader="dot" w:pos="8494"/>
        </w:tabs>
        <w:rPr>
          <w:noProof/>
        </w:rPr>
      </w:pPr>
      <w:hyperlink w:anchor="_Toc441582461" w:history="1">
        <w:r w:rsidR="00144CD1" w:rsidRPr="00D979DF">
          <w:rPr>
            <w:rStyle w:val="Hipervnculo"/>
            <w:noProof/>
          </w:rPr>
          <w:t>2.1.2.</w:t>
        </w:r>
        <w:r w:rsidR="00144CD1">
          <w:rPr>
            <w:noProof/>
          </w:rPr>
          <w:tab/>
        </w:r>
        <w:r w:rsidR="00144CD1" w:rsidRPr="00D979DF">
          <w:rPr>
            <w:rStyle w:val="Hipervnculo"/>
            <w:noProof/>
          </w:rPr>
          <w:t>PHP</w:t>
        </w:r>
        <w:r w:rsidR="00144CD1">
          <w:rPr>
            <w:noProof/>
            <w:webHidden/>
          </w:rPr>
          <w:tab/>
        </w:r>
        <w:r w:rsidR="00144CD1">
          <w:rPr>
            <w:noProof/>
            <w:webHidden/>
          </w:rPr>
          <w:fldChar w:fldCharType="begin"/>
        </w:r>
        <w:r w:rsidR="00144CD1">
          <w:rPr>
            <w:noProof/>
            <w:webHidden/>
          </w:rPr>
          <w:instrText xml:space="preserve"> PAGEREF _Toc441582461 \h </w:instrText>
        </w:r>
        <w:r w:rsidR="00144CD1">
          <w:rPr>
            <w:noProof/>
            <w:webHidden/>
          </w:rPr>
        </w:r>
        <w:r w:rsidR="00144CD1">
          <w:rPr>
            <w:noProof/>
            <w:webHidden/>
          </w:rPr>
          <w:fldChar w:fldCharType="separate"/>
        </w:r>
        <w:r w:rsidR="00144CD1">
          <w:rPr>
            <w:noProof/>
            <w:webHidden/>
          </w:rPr>
          <w:t>14</w:t>
        </w:r>
        <w:r w:rsidR="00144CD1">
          <w:rPr>
            <w:noProof/>
            <w:webHidden/>
          </w:rPr>
          <w:fldChar w:fldCharType="end"/>
        </w:r>
      </w:hyperlink>
    </w:p>
    <w:p w14:paraId="58918BD8" w14:textId="77777777" w:rsidR="00144CD1" w:rsidRDefault="00C36510">
      <w:pPr>
        <w:pStyle w:val="TDC4"/>
        <w:tabs>
          <w:tab w:val="left" w:pos="1540"/>
          <w:tab w:val="right" w:leader="dot" w:pos="8494"/>
        </w:tabs>
        <w:rPr>
          <w:noProof/>
        </w:rPr>
      </w:pPr>
      <w:hyperlink w:anchor="_Toc441582462" w:history="1">
        <w:r w:rsidR="00144CD1" w:rsidRPr="00D979DF">
          <w:rPr>
            <w:rStyle w:val="Hipervnculo"/>
            <w:noProof/>
          </w:rPr>
          <w:t>2.1.3.</w:t>
        </w:r>
        <w:r w:rsidR="00144CD1">
          <w:rPr>
            <w:noProof/>
          </w:rPr>
          <w:tab/>
        </w:r>
        <w:r w:rsidR="00144CD1" w:rsidRPr="00D979DF">
          <w:rPr>
            <w:rStyle w:val="Hipervnculo"/>
            <w:noProof/>
          </w:rPr>
          <w:t>JavaScript</w:t>
        </w:r>
        <w:r w:rsidR="00144CD1">
          <w:rPr>
            <w:noProof/>
            <w:webHidden/>
          </w:rPr>
          <w:tab/>
        </w:r>
        <w:r w:rsidR="00144CD1">
          <w:rPr>
            <w:noProof/>
            <w:webHidden/>
          </w:rPr>
          <w:fldChar w:fldCharType="begin"/>
        </w:r>
        <w:r w:rsidR="00144CD1">
          <w:rPr>
            <w:noProof/>
            <w:webHidden/>
          </w:rPr>
          <w:instrText xml:space="preserve"> PAGEREF _Toc441582462 \h </w:instrText>
        </w:r>
        <w:r w:rsidR="00144CD1">
          <w:rPr>
            <w:noProof/>
            <w:webHidden/>
          </w:rPr>
        </w:r>
        <w:r w:rsidR="00144CD1">
          <w:rPr>
            <w:noProof/>
            <w:webHidden/>
          </w:rPr>
          <w:fldChar w:fldCharType="separate"/>
        </w:r>
        <w:r w:rsidR="00144CD1">
          <w:rPr>
            <w:noProof/>
            <w:webHidden/>
          </w:rPr>
          <w:t>15</w:t>
        </w:r>
        <w:r w:rsidR="00144CD1">
          <w:rPr>
            <w:noProof/>
            <w:webHidden/>
          </w:rPr>
          <w:fldChar w:fldCharType="end"/>
        </w:r>
      </w:hyperlink>
    </w:p>
    <w:p w14:paraId="62AED521" w14:textId="77777777" w:rsidR="00144CD1" w:rsidRDefault="00C36510">
      <w:pPr>
        <w:pStyle w:val="TDC4"/>
        <w:tabs>
          <w:tab w:val="left" w:pos="1540"/>
          <w:tab w:val="right" w:leader="dot" w:pos="8494"/>
        </w:tabs>
        <w:rPr>
          <w:noProof/>
        </w:rPr>
      </w:pPr>
      <w:hyperlink w:anchor="_Toc441582463" w:history="1">
        <w:r w:rsidR="00144CD1" w:rsidRPr="00D979DF">
          <w:rPr>
            <w:rStyle w:val="Hipervnculo"/>
            <w:noProof/>
          </w:rPr>
          <w:t>2.1.4.</w:t>
        </w:r>
        <w:r w:rsidR="00144CD1">
          <w:rPr>
            <w:noProof/>
          </w:rPr>
          <w:tab/>
        </w:r>
        <w:r w:rsidR="00144CD1" w:rsidRPr="00D979DF">
          <w:rPr>
            <w:rStyle w:val="Hipervnculo"/>
            <w:noProof/>
          </w:rPr>
          <w:t>AJAX</w:t>
        </w:r>
        <w:r w:rsidR="00144CD1">
          <w:rPr>
            <w:noProof/>
            <w:webHidden/>
          </w:rPr>
          <w:tab/>
        </w:r>
        <w:r w:rsidR="00144CD1">
          <w:rPr>
            <w:noProof/>
            <w:webHidden/>
          </w:rPr>
          <w:fldChar w:fldCharType="begin"/>
        </w:r>
        <w:r w:rsidR="00144CD1">
          <w:rPr>
            <w:noProof/>
            <w:webHidden/>
          </w:rPr>
          <w:instrText xml:space="preserve"> PAGEREF _Toc441582463 \h </w:instrText>
        </w:r>
        <w:r w:rsidR="00144CD1">
          <w:rPr>
            <w:noProof/>
            <w:webHidden/>
          </w:rPr>
        </w:r>
        <w:r w:rsidR="00144CD1">
          <w:rPr>
            <w:noProof/>
            <w:webHidden/>
          </w:rPr>
          <w:fldChar w:fldCharType="separate"/>
        </w:r>
        <w:r w:rsidR="00144CD1">
          <w:rPr>
            <w:noProof/>
            <w:webHidden/>
          </w:rPr>
          <w:t>15</w:t>
        </w:r>
        <w:r w:rsidR="00144CD1">
          <w:rPr>
            <w:noProof/>
            <w:webHidden/>
          </w:rPr>
          <w:fldChar w:fldCharType="end"/>
        </w:r>
      </w:hyperlink>
    </w:p>
    <w:p w14:paraId="68332FE6" w14:textId="77777777" w:rsidR="00144CD1" w:rsidRDefault="00C36510">
      <w:pPr>
        <w:pStyle w:val="TDC4"/>
        <w:tabs>
          <w:tab w:val="left" w:pos="1540"/>
          <w:tab w:val="right" w:leader="dot" w:pos="8494"/>
        </w:tabs>
        <w:rPr>
          <w:noProof/>
        </w:rPr>
      </w:pPr>
      <w:hyperlink w:anchor="_Toc441582464" w:history="1">
        <w:r w:rsidR="00144CD1" w:rsidRPr="00D979DF">
          <w:rPr>
            <w:rStyle w:val="Hipervnculo"/>
            <w:noProof/>
          </w:rPr>
          <w:t>2.1.5.</w:t>
        </w:r>
        <w:r w:rsidR="00144CD1">
          <w:rPr>
            <w:noProof/>
          </w:rPr>
          <w:tab/>
        </w:r>
        <w:r w:rsidR="00144CD1" w:rsidRPr="00D979DF">
          <w:rPr>
            <w:rStyle w:val="Hipervnculo"/>
            <w:noProof/>
          </w:rPr>
          <w:t>JQuery</w:t>
        </w:r>
        <w:r w:rsidR="00144CD1">
          <w:rPr>
            <w:noProof/>
            <w:webHidden/>
          </w:rPr>
          <w:tab/>
        </w:r>
        <w:r w:rsidR="00144CD1">
          <w:rPr>
            <w:noProof/>
            <w:webHidden/>
          </w:rPr>
          <w:fldChar w:fldCharType="begin"/>
        </w:r>
        <w:r w:rsidR="00144CD1">
          <w:rPr>
            <w:noProof/>
            <w:webHidden/>
          </w:rPr>
          <w:instrText xml:space="preserve"> PAGEREF _Toc441582464 \h </w:instrText>
        </w:r>
        <w:r w:rsidR="00144CD1">
          <w:rPr>
            <w:noProof/>
            <w:webHidden/>
          </w:rPr>
        </w:r>
        <w:r w:rsidR="00144CD1">
          <w:rPr>
            <w:noProof/>
            <w:webHidden/>
          </w:rPr>
          <w:fldChar w:fldCharType="separate"/>
        </w:r>
        <w:r w:rsidR="00144CD1">
          <w:rPr>
            <w:noProof/>
            <w:webHidden/>
          </w:rPr>
          <w:t>15</w:t>
        </w:r>
        <w:r w:rsidR="00144CD1">
          <w:rPr>
            <w:noProof/>
            <w:webHidden/>
          </w:rPr>
          <w:fldChar w:fldCharType="end"/>
        </w:r>
      </w:hyperlink>
    </w:p>
    <w:p w14:paraId="0EC16D63" w14:textId="77777777" w:rsidR="00144CD1" w:rsidRDefault="00C36510">
      <w:pPr>
        <w:pStyle w:val="TDC4"/>
        <w:tabs>
          <w:tab w:val="left" w:pos="1540"/>
          <w:tab w:val="right" w:leader="dot" w:pos="8494"/>
        </w:tabs>
        <w:rPr>
          <w:noProof/>
        </w:rPr>
      </w:pPr>
      <w:hyperlink w:anchor="_Toc441582465" w:history="1">
        <w:r w:rsidR="00144CD1" w:rsidRPr="00D979DF">
          <w:rPr>
            <w:rStyle w:val="Hipervnculo"/>
            <w:noProof/>
          </w:rPr>
          <w:t>2.1.6.</w:t>
        </w:r>
        <w:r w:rsidR="00144CD1">
          <w:rPr>
            <w:noProof/>
          </w:rPr>
          <w:tab/>
        </w:r>
        <w:r w:rsidR="00144CD1" w:rsidRPr="00D979DF">
          <w:rPr>
            <w:rStyle w:val="Hipervnculo"/>
            <w:noProof/>
          </w:rPr>
          <w:t>JSON</w:t>
        </w:r>
        <w:r w:rsidR="00144CD1">
          <w:rPr>
            <w:noProof/>
            <w:webHidden/>
          </w:rPr>
          <w:tab/>
        </w:r>
        <w:r w:rsidR="00144CD1">
          <w:rPr>
            <w:noProof/>
            <w:webHidden/>
          </w:rPr>
          <w:fldChar w:fldCharType="begin"/>
        </w:r>
        <w:r w:rsidR="00144CD1">
          <w:rPr>
            <w:noProof/>
            <w:webHidden/>
          </w:rPr>
          <w:instrText xml:space="preserve"> PAGEREF _Toc441582465 \h </w:instrText>
        </w:r>
        <w:r w:rsidR="00144CD1">
          <w:rPr>
            <w:noProof/>
            <w:webHidden/>
          </w:rPr>
        </w:r>
        <w:r w:rsidR="00144CD1">
          <w:rPr>
            <w:noProof/>
            <w:webHidden/>
          </w:rPr>
          <w:fldChar w:fldCharType="separate"/>
        </w:r>
        <w:r w:rsidR="00144CD1">
          <w:rPr>
            <w:noProof/>
            <w:webHidden/>
          </w:rPr>
          <w:t>16</w:t>
        </w:r>
        <w:r w:rsidR="00144CD1">
          <w:rPr>
            <w:noProof/>
            <w:webHidden/>
          </w:rPr>
          <w:fldChar w:fldCharType="end"/>
        </w:r>
      </w:hyperlink>
    </w:p>
    <w:p w14:paraId="2D8E38D8" w14:textId="77777777" w:rsidR="00144CD1" w:rsidRDefault="00C36510">
      <w:pPr>
        <w:pStyle w:val="TDC4"/>
        <w:tabs>
          <w:tab w:val="left" w:pos="1540"/>
          <w:tab w:val="right" w:leader="dot" w:pos="8494"/>
        </w:tabs>
        <w:rPr>
          <w:noProof/>
        </w:rPr>
      </w:pPr>
      <w:hyperlink w:anchor="_Toc441582466" w:history="1">
        <w:r w:rsidR="00144CD1" w:rsidRPr="00D979DF">
          <w:rPr>
            <w:rStyle w:val="Hipervnculo"/>
            <w:noProof/>
          </w:rPr>
          <w:t>2.1.7.</w:t>
        </w:r>
        <w:r w:rsidR="00144CD1">
          <w:rPr>
            <w:noProof/>
          </w:rPr>
          <w:tab/>
        </w:r>
        <w:r w:rsidR="00144CD1" w:rsidRPr="00D979DF">
          <w:rPr>
            <w:rStyle w:val="Hipervnculo"/>
            <w:noProof/>
          </w:rPr>
          <w:t>Bootstrap</w:t>
        </w:r>
        <w:r w:rsidR="00144CD1">
          <w:rPr>
            <w:noProof/>
            <w:webHidden/>
          </w:rPr>
          <w:tab/>
        </w:r>
        <w:r w:rsidR="00144CD1">
          <w:rPr>
            <w:noProof/>
            <w:webHidden/>
          </w:rPr>
          <w:fldChar w:fldCharType="begin"/>
        </w:r>
        <w:r w:rsidR="00144CD1">
          <w:rPr>
            <w:noProof/>
            <w:webHidden/>
          </w:rPr>
          <w:instrText xml:space="preserve"> PAGEREF _Toc441582466 \h </w:instrText>
        </w:r>
        <w:r w:rsidR="00144CD1">
          <w:rPr>
            <w:noProof/>
            <w:webHidden/>
          </w:rPr>
        </w:r>
        <w:r w:rsidR="00144CD1">
          <w:rPr>
            <w:noProof/>
            <w:webHidden/>
          </w:rPr>
          <w:fldChar w:fldCharType="separate"/>
        </w:r>
        <w:r w:rsidR="00144CD1">
          <w:rPr>
            <w:noProof/>
            <w:webHidden/>
          </w:rPr>
          <w:t>16</w:t>
        </w:r>
        <w:r w:rsidR="00144CD1">
          <w:rPr>
            <w:noProof/>
            <w:webHidden/>
          </w:rPr>
          <w:fldChar w:fldCharType="end"/>
        </w:r>
      </w:hyperlink>
    </w:p>
    <w:p w14:paraId="4427940E" w14:textId="77777777" w:rsidR="00144CD1" w:rsidRDefault="00C36510">
      <w:pPr>
        <w:pStyle w:val="TDC4"/>
        <w:tabs>
          <w:tab w:val="left" w:pos="1540"/>
          <w:tab w:val="right" w:leader="dot" w:pos="8494"/>
        </w:tabs>
        <w:rPr>
          <w:noProof/>
        </w:rPr>
      </w:pPr>
      <w:hyperlink w:anchor="_Toc441582467" w:history="1">
        <w:r w:rsidR="00144CD1" w:rsidRPr="00D979DF">
          <w:rPr>
            <w:rStyle w:val="Hipervnculo"/>
            <w:noProof/>
          </w:rPr>
          <w:t>2.1.8.</w:t>
        </w:r>
        <w:r w:rsidR="00144CD1">
          <w:rPr>
            <w:noProof/>
          </w:rPr>
          <w:tab/>
        </w:r>
        <w:r w:rsidR="00144CD1" w:rsidRPr="00D979DF">
          <w:rPr>
            <w:rStyle w:val="Hipervnculo"/>
            <w:noProof/>
          </w:rPr>
          <w:t>XML</w:t>
        </w:r>
        <w:r w:rsidR="00144CD1">
          <w:rPr>
            <w:noProof/>
            <w:webHidden/>
          </w:rPr>
          <w:tab/>
        </w:r>
        <w:r w:rsidR="00144CD1">
          <w:rPr>
            <w:noProof/>
            <w:webHidden/>
          </w:rPr>
          <w:fldChar w:fldCharType="begin"/>
        </w:r>
        <w:r w:rsidR="00144CD1">
          <w:rPr>
            <w:noProof/>
            <w:webHidden/>
          </w:rPr>
          <w:instrText xml:space="preserve"> PAGEREF _Toc441582467 \h </w:instrText>
        </w:r>
        <w:r w:rsidR="00144CD1">
          <w:rPr>
            <w:noProof/>
            <w:webHidden/>
          </w:rPr>
        </w:r>
        <w:r w:rsidR="00144CD1">
          <w:rPr>
            <w:noProof/>
            <w:webHidden/>
          </w:rPr>
          <w:fldChar w:fldCharType="separate"/>
        </w:r>
        <w:r w:rsidR="00144CD1">
          <w:rPr>
            <w:noProof/>
            <w:webHidden/>
          </w:rPr>
          <w:t>16</w:t>
        </w:r>
        <w:r w:rsidR="00144CD1">
          <w:rPr>
            <w:noProof/>
            <w:webHidden/>
          </w:rPr>
          <w:fldChar w:fldCharType="end"/>
        </w:r>
      </w:hyperlink>
    </w:p>
    <w:p w14:paraId="3D67B1E8" w14:textId="77777777" w:rsidR="00144CD1" w:rsidRDefault="00C36510">
      <w:pPr>
        <w:pStyle w:val="TDC3"/>
        <w:tabs>
          <w:tab w:val="left" w:pos="1100"/>
          <w:tab w:val="right" w:leader="dot" w:pos="8494"/>
        </w:tabs>
        <w:rPr>
          <w:rFonts w:eastAsiaTheme="minorEastAsia"/>
          <w:noProof/>
          <w:lang w:eastAsia="es-ES"/>
        </w:rPr>
      </w:pPr>
      <w:hyperlink w:anchor="_Toc441582468" w:history="1">
        <w:r w:rsidR="00144CD1" w:rsidRPr="00D979DF">
          <w:rPr>
            <w:rStyle w:val="Hipervnculo"/>
            <w:noProof/>
          </w:rPr>
          <w:t>2.2.</w:t>
        </w:r>
        <w:r w:rsidR="00144CD1">
          <w:rPr>
            <w:rFonts w:eastAsiaTheme="minorEastAsia"/>
            <w:noProof/>
            <w:lang w:eastAsia="es-ES"/>
          </w:rPr>
          <w:tab/>
        </w:r>
        <w:r w:rsidR="00144CD1" w:rsidRPr="00D979DF">
          <w:rPr>
            <w:rStyle w:val="Hipervnculo"/>
            <w:noProof/>
          </w:rPr>
          <w:t>Herramientas</w:t>
        </w:r>
        <w:r w:rsidR="00144CD1">
          <w:rPr>
            <w:noProof/>
            <w:webHidden/>
          </w:rPr>
          <w:tab/>
        </w:r>
        <w:r w:rsidR="00144CD1">
          <w:rPr>
            <w:noProof/>
            <w:webHidden/>
          </w:rPr>
          <w:fldChar w:fldCharType="begin"/>
        </w:r>
        <w:r w:rsidR="00144CD1">
          <w:rPr>
            <w:noProof/>
            <w:webHidden/>
          </w:rPr>
          <w:instrText xml:space="preserve"> PAGEREF _Toc441582468 \h </w:instrText>
        </w:r>
        <w:r w:rsidR="00144CD1">
          <w:rPr>
            <w:noProof/>
            <w:webHidden/>
          </w:rPr>
        </w:r>
        <w:r w:rsidR="00144CD1">
          <w:rPr>
            <w:noProof/>
            <w:webHidden/>
          </w:rPr>
          <w:fldChar w:fldCharType="separate"/>
        </w:r>
        <w:r w:rsidR="00144CD1">
          <w:rPr>
            <w:noProof/>
            <w:webHidden/>
          </w:rPr>
          <w:t>17</w:t>
        </w:r>
        <w:r w:rsidR="00144CD1">
          <w:rPr>
            <w:noProof/>
            <w:webHidden/>
          </w:rPr>
          <w:fldChar w:fldCharType="end"/>
        </w:r>
      </w:hyperlink>
    </w:p>
    <w:p w14:paraId="4E20DC6F" w14:textId="77777777" w:rsidR="00144CD1" w:rsidRDefault="00C36510">
      <w:pPr>
        <w:pStyle w:val="TDC4"/>
        <w:tabs>
          <w:tab w:val="left" w:pos="1540"/>
          <w:tab w:val="right" w:leader="dot" w:pos="8494"/>
        </w:tabs>
        <w:rPr>
          <w:noProof/>
        </w:rPr>
      </w:pPr>
      <w:hyperlink w:anchor="_Toc441582469" w:history="1">
        <w:r w:rsidR="00144CD1" w:rsidRPr="00D979DF">
          <w:rPr>
            <w:rStyle w:val="Hipervnculo"/>
            <w:noProof/>
          </w:rPr>
          <w:t>2.2.1.</w:t>
        </w:r>
        <w:r w:rsidR="00144CD1">
          <w:rPr>
            <w:noProof/>
          </w:rPr>
          <w:tab/>
        </w:r>
        <w:r w:rsidR="00144CD1" w:rsidRPr="00D979DF">
          <w:rPr>
            <w:rStyle w:val="Hipervnculo"/>
            <w:noProof/>
          </w:rPr>
          <w:t>GitHub</w:t>
        </w:r>
        <w:r w:rsidR="00144CD1">
          <w:rPr>
            <w:noProof/>
            <w:webHidden/>
          </w:rPr>
          <w:tab/>
        </w:r>
        <w:r w:rsidR="00144CD1">
          <w:rPr>
            <w:noProof/>
            <w:webHidden/>
          </w:rPr>
          <w:fldChar w:fldCharType="begin"/>
        </w:r>
        <w:r w:rsidR="00144CD1">
          <w:rPr>
            <w:noProof/>
            <w:webHidden/>
          </w:rPr>
          <w:instrText xml:space="preserve"> PAGEREF _Toc441582469 \h </w:instrText>
        </w:r>
        <w:r w:rsidR="00144CD1">
          <w:rPr>
            <w:noProof/>
            <w:webHidden/>
          </w:rPr>
        </w:r>
        <w:r w:rsidR="00144CD1">
          <w:rPr>
            <w:noProof/>
            <w:webHidden/>
          </w:rPr>
          <w:fldChar w:fldCharType="separate"/>
        </w:r>
        <w:r w:rsidR="00144CD1">
          <w:rPr>
            <w:noProof/>
            <w:webHidden/>
          </w:rPr>
          <w:t>17</w:t>
        </w:r>
        <w:r w:rsidR="00144CD1">
          <w:rPr>
            <w:noProof/>
            <w:webHidden/>
          </w:rPr>
          <w:fldChar w:fldCharType="end"/>
        </w:r>
      </w:hyperlink>
    </w:p>
    <w:p w14:paraId="5DB56F48" w14:textId="77777777" w:rsidR="00144CD1" w:rsidRDefault="00C36510">
      <w:pPr>
        <w:pStyle w:val="TDC4"/>
        <w:tabs>
          <w:tab w:val="left" w:pos="1540"/>
          <w:tab w:val="right" w:leader="dot" w:pos="8494"/>
        </w:tabs>
        <w:rPr>
          <w:noProof/>
        </w:rPr>
      </w:pPr>
      <w:hyperlink w:anchor="_Toc441582470" w:history="1">
        <w:r w:rsidR="00144CD1" w:rsidRPr="00D979DF">
          <w:rPr>
            <w:rStyle w:val="Hipervnculo"/>
            <w:noProof/>
          </w:rPr>
          <w:t>2.2.2.</w:t>
        </w:r>
        <w:r w:rsidR="00144CD1">
          <w:rPr>
            <w:noProof/>
          </w:rPr>
          <w:tab/>
        </w:r>
        <w:r w:rsidR="00144CD1" w:rsidRPr="00D979DF">
          <w:rPr>
            <w:rStyle w:val="Hipervnculo"/>
            <w:noProof/>
          </w:rPr>
          <w:t>XP-DEV</w:t>
        </w:r>
        <w:r w:rsidR="00144CD1">
          <w:rPr>
            <w:noProof/>
            <w:webHidden/>
          </w:rPr>
          <w:tab/>
        </w:r>
        <w:r w:rsidR="00144CD1">
          <w:rPr>
            <w:noProof/>
            <w:webHidden/>
          </w:rPr>
          <w:fldChar w:fldCharType="begin"/>
        </w:r>
        <w:r w:rsidR="00144CD1">
          <w:rPr>
            <w:noProof/>
            <w:webHidden/>
          </w:rPr>
          <w:instrText xml:space="preserve"> PAGEREF _Toc441582470 \h </w:instrText>
        </w:r>
        <w:r w:rsidR="00144CD1">
          <w:rPr>
            <w:noProof/>
            <w:webHidden/>
          </w:rPr>
        </w:r>
        <w:r w:rsidR="00144CD1">
          <w:rPr>
            <w:noProof/>
            <w:webHidden/>
          </w:rPr>
          <w:fldChar w:fldCharType="separate"/>
        </w:r>
        <w:r w:rsidR="00144CD1">
          <w:rPr>
            <w:noProof/>
            <w:webHidden/>
          </w:rPr>
          <w:t>17</w:t>
        </w:r>
        <w:r w:rsidR="00144CD1">
          <w:rPr>
            <w:noProof/>
            <w:webHidden/>
          </w:rPr>
          <w:fldChar w:fldCharType="end"/>
        </w:r>
      </w:hyperlink>
    </w:p>
    <w:p w14:paraId="147AF8A6" w14:textId="77777777" w:rsidR="00144CD1" w:rsidRDefault="00C36510">
      <w:pPr>
        <w:pStyle w:val="TDC4"/>
        <w:tabs>
          <w:tab w:val="left" w:pos="1540"/>
          <w:tab w:val="right" w:leader="dot" w:pos="8494"/>
        </w:tabs>
        <w:rPr>
          <w:noProof/>
        </w:rPr>
      </w:pPr>
      <w:hyperlink w:anchor="_Toc441582471" w:history="1">
        <w:r w:rsidR="00144CD1" w:rsidRPr="00D979DF">
          <w:rPr>
            <w:rStyle w:val="Hipervnculo"/>
            <w:noProof/>
          </w:rPr>
          <w:t>2.2.3.</w:t>
        </w:r>
        <w:r w:rsidR="00144CD1">
          <w:rPr>
            <w:noProof/>
          </w:rPr>
          <w:tab/>
        </w:r>
        <w:r w:rsidR="00144CD1" w:rsidRPr="00D979DF">
          <w:rPr>
            <w:rStyle w:val="Hipervnculo"/>
            <w:noProof/>
          </w:rPr>
          <w:t>Moodle</w:t>
        </w:r>
        <w:r w:rsidR="00144CD1">
          <w:rPr>
            <w:noProof/>
            <w:webHidden/>
          </w:rPr>
          <w:tab/>
        </w:r>
        <w:r w:rsidR="00144CD1">
          <w:rPr>
            <w:noProof/>
            <w:webHidden/>
          </w:rPr>
          <w:fldChar w:fldCharType="begin"/>
        </w:r>
        <w:r w:rsidR="00144CD1">
          <w:rPr>
            <w:noProof/>
            <w:webHidden/>
          </w:rPr>
          <w:instrText xml:space="preserve"> PAGEREF _Toc441582471 \h </w:instrText>
        </w:r>
        <w:r w:rsidR="00144CD1">
          <w:rPr>
            <w:noProof/>
            <w:webHidden/>
          </w:rPr>
        </w:r>
        <w:r w:rsidR="00144CD1">
          <w:rPr>
            <w:noProof/>
            <w:webHidden/>
          </w:rPr>
          <w:fldChar w:fldCharType="separate"/>
        </w:r>
        <w:r w:rsidR="00144CD1">
          <w:rPr>
            <w:noProof/>
            <w:webHidden/>
          </w:rPr>
          <w:t>17</w:t>
        </w:r>
        <w:r w:rsidR="00144CD1">
          <w:rPr>
            <w:noProof/>
            <w:webHidden/>
          </w:rPr>
          <w:fldChar w:fldCharType="end"/>
        </w:r>
      </w:hyperlink>
    </w:p>
    <w:p w14:paraId="4CA1A377" w14:textId="77777777" w:rsidR="00144CD1" w:rsidRDefault="00C36510">
      <w:pPr>
        <w:pStyle w:val="TDC4"/>
        <w:tabs>
          <w:tab w:val="left" w:pos="1540"/>
          <w:tab w:val="right" w:leader="dot" w:pos="8494"/>
        </w:tabs>
        <w:rPr>
          <w:noProof/>
        </w:rPr>
      </w:pPr>
      <w:hyperlink w:anchor="_Toc441582472" w:history="1">
        <w:r w:rsidR="00144CD1" w:rsidRPr="00D979DF">
          <w:rPr>
            <w:rStyle w:val="Hipervnculo"/>
            <w:noProof/>
          </w:rPr>
          <w:t>2.2.4.</w:t>
        </w:r>
        <w:r w:rsidR="00144CD1">
          <w:rPr>
            <w:noProof/>
          </w:rPr>
          <w:tab/>
        </w:r>
        <w:r w:rsidR="00144CD1" w:rsidRPr="00D979DF">
          <w:rPr>
            <w:rStyle w:val="Hipervnculo"/>
            <w:noProof/>
          </w:rPr>
          <w:t>WampServer</w:t>
        </w:r>
        <w:r w:rsidR="00144CD1">
          <w:rPr>
            <w:noProof/>
            <w:webHidden/>
          </w:rPr>
          <w:tab/>
        </w:r>
        <w:r w:rsidR="00144CD1">
          <w:rPr>
            <w:noProof/>
            <w:webHidden/>
          </w:rPr>
          <w:fldChar w:fldCharType="begin"/>
        </w:r>
        <w:r w:rsidR="00144CD1">
          <w:rPr>
            <w:noProof/>
            <w:webHidden/>
          </w:rPr>
          <w:instrText xml:space="preserve"> PAGEREF _Toc441582472 \h </w:instrText>
        </w:r>
        <w:r w:rsidR="00144CD1">
          <w:rPr>
            <w:noProof/>
            <w:webHidden/>
          </w:rPr>
        </w:r>
        <w:r w:rsidR="00144CD1">
          <w:rPr>
            <w:noProof/>
            <w:webHidden/>
          </w:rPr>
          <w:fldChar w:fldCharType="separate"/>
        </w:r>
        <w:r w:rsidR="00144CD1">
          <w:rPr>
            <w:noProof/>
            <w:webHidden/>
          </w:rPr>
          <w:t>18</w:t>
        </w:r>
        <w:r w:rsidR="00144CD1">
          <w:rPr>
            <w:noProof/>
            <w:webHidden/>
          </w:rPr>
          <w:fldChar w:fldCharType="end"/>
        </w:r>
      </w:hyperlink>
    </w:p>
    <w:p w14:paraId="7008D7AE" w14:textId="77777777" w:rsidR="00144CD1" w:rsidRDefault="00C36510">
      <w:pPr>
        <w:pStyle w:val="TDC4"/>
        <w:tabs>
          <w:tab w:val="left" w:pos="1540"/>
          <w:tab w:val="right" w:leader="dot" w:pos="8494"/>
        </w:tabs>
        <w:rPr>
          <w:noProof/>
        </w:rPr>
      </w:pPr>
      <w:hyperlink w:anchor="_Toc441582473" w:history="1">
        <w:r w:rsidR="00144CD1" w:rsidRPr="00D979DF">
          <w:rPr>
            <w:rStyle w:val="Hipervnculo"/>
            <w:noProof/>
          </w:rPr>
          <w:t>2.2.5.</w:t>
        </w:r>
        <w:r w:rsidR="00144CD1">
          <w:rPr>
            <w:noProof/>
          </w:rPr>
          <w:tab/>
        </w:r>
        <w:r w:rsidR="00144CD1" w:rsidRPr="00D979DF">
          <w:rPr>
            <w:rStyle w:val="Hipervnculo"/>
            <w:noProof/>
          </w:rPr>
          <w:t>Eclipse for PHP Developers</w:t>
        </w:r>
        <w:r w:rsidR="00144CD1">
          <w:rPr>
            <w:noProof/>
            <w:webHidden/>
          </w:rPr>
          <w:tab/>
        </w:r>
        <w:r w:rsidR="00144CD1">
          <w:rPr>
            <w:noProof/>
            <w:webHidden/>
          </w:rPr>
          <w:fldChar w:fldCharType="begin"/>
        </w:r>
        <w:r w:rsidR="00144CD1">
          <w:rPr>
            <w:noProof/>
            <w:webHidden/>
          </w:rPr>
          <w:instrText xml:space="preserve"> PAGEREF _Toc441582473 \h </w:instrText>
        </w:r>
        <w:r w:rsidR="00144CD1">
          <w:rPr>
            <w:noProof/>
            <w:webHidden/>
          </w:rPr>
        </w:r>
        <w:r w:rsidR="00144CD1">
          <w:rPr>
            <w:noProof/>
            <w:webHidden/>
          </w:rPr>
          <w:fldChar w:fldCharType="separate"/>
        </w:r>
        <w:r w:rsidR="00144CD1">
          <w:rPr>
            <w:noProof/>
            <w:webHidden/>
          </w:rPr>
          <w:t>18</w:t>
        </w:r>
        <w:r w:rsidR="00144CD1">
          <w:rPr>
            <w:noProof/>
            <w:webHidden/>
          </w:rPr>
          <w:fldChar w:fldCharType="end"/>
        </w:r>
      </w:hyperlink>
    </w:p>
    <w:p w14:paraId="1E472B0B" w14:textId="77777777" w:rsidR="00144CD1" w:rsidRDefault="00C36510">
      <w:pPr>
        <w:pStyle w:val="TDC4"/>
        <w:tabs>
          <w:tab w:val="left" w:pos="1540"/>
          <w:tab w:val="right" w:leader="dot" w:pos="8494"/>
        </w:tabs>
        <w:rPr>
          <w:noProof/>
        </w:rPr>
      </w:pPr>
      <w:hyperlink w:anchor="_Toc441582474" w:history="1">
        <w:r w:rsidR="00144CD1" w:rsidRPr="00D979DF">
          <w:rPr>
            <w:rStyle w:val="Hipervnculo"/>
            <w:noProof/>
          </w:rPr>
          <w:t>2.2.6.</w:t>
        </w:r>
        <w:r w:rsidR="00144CD1">
          <w:rPr>
            <w:noProof/>
          </w:rPr>
          <w:tab/>
        </w:r>
        <w:r w:rsidR="00144CD1" w:rsidRPr="00D979DF">
          <w:rPr>
            <w:rStyle w:val="Hipervnculo"/>
            <w:noProof/>
          </w:rPr>
          <w:t>MySQL</w:t>
        </w:r>
        <w:r w:rsidR="00144CD1">
          <w:rPr>
            <w:noProof/>
            <w:webHidden/>
          </w:rPr>
          <w:tab/>
        </w:r>
        <w:r w:rsidR="00144CD1">
          <w:rPr>
            <w:noProof/>
            <w:webHidden/>
          </w:rPr>
          <w:fldChar w:fldCharType="begin"/>
        </w:r>
        <w:r w:rsidR="00144CD1">
          <w:rPr>
            <w:noProof/>
            <w:webHidden/>
          </w:rPr>
          <w:instrText xml:space="preserve"> PAGEREF _Toc441582474 \h </w:instrText>
        </w:r>
        <w:r w:rsidR="00144CD1">
          <w:rPr>
            <w:noProof/>
            <w:webHidden/>
          </w:rPr>
        </w:r>
        <w:r w:rsidR="00144CD1">
          <w:rPr>
            <w:noProof/>
            <w:webHidden/>
          </w:rPr>
          <w:fldChar w:fldCharType="separate"/>
        </w:r>
        <w:r w:rsidR="00144CD1">
          <w:rPr>
            <w:noProof/>
            <w:webHidden/>
          </w:rPr>
          <w:t>18</w:t>
        </w:r>
        <w:r w:rsidR="00144CD1">
          <w:rPr>
            <w:noProof/>
            <w:webHidden/>
          </w:rPr>
          <w:fldChar w:fldCharType="end"/>
        </w:r>
      </w:hyperlink>
    </w:p>
    <w:p w14:paraId="2B4B1027" w14:textId="77777777" w:rsidR="00144CD1" w:rsidRDefault="00C36510">
      <w:pPr>
        <w:pStyle w:val="TDC4"/>
        <w:tabs>
          <w:tab w:val="left" w:pos="1540"/>
          <w:tab w:val="right" w:leader="dot" w:pos="8494"/>
        </w:tabs>
        <w:rPr>
          <w:noProof/>
        </w:rPr>
      </w:pPr>
      <w:hyperlink w:anchor="_Toc441582475" w:history="1">
        <w:r w:rsidR="00144CD1" w:rsidRPr="00D979DF">
          <w:rPr>
            <w:rStyle w:val="Hipervnculo"/>
            <w:noProof/>
          </w:rPr>
          <w:t>2.2.7.</w:t>
        </w:r>
        <w:r w:rsidR="00144CD1">
          <w:rPr>
            <w:noProof/>
          </w:rPr>
          <w:tab/>
        </w:r>
        <w:r w:rsidR="00144CD1" w:rsidRPr="00D979DF">
          <w:rPr>
            <w:rStyle w:val="Hipervnculo"/>
            <w:noProof/>
          </w:rPr>
          <w:t>HeidiSQL</w:t>
        </w:r>
        <w:r w:rsidR="00144CD1">
          <w:rPr>
            <w:noProof/>
            <w:webHidden/>
          </w:rPr>
          <w:tab/>
        </w:r>
        <w:r w:rsidR="00144CD1">
          <w:rPr>
            <w:noProof/>
            <w:webHidden/>
          </w:rPr>
          <w:fldChar w:fldCharType="begin"/>
        </w:r>
        <w:r w:rsidR="00144CD1">
          <w:rPr>
            <w:noProof/>
            <w:webHidden/>
          </w:rPr>
          <w:instrText xml:space="preserve"> PAGEREF _Toc441582475 \h </w:instrText>
        </w:r>
        <w:r w:rsidR="00144CD1">
          <w:rPr>
            <w:noProof/>
            <w:webHidden/>
          </w:rPr>
        </w:r>
        <w:r w:rsidR="00144CD1">
          <w:rPr>
            <w:noProof/>
            <w:webHidden/>
          </w:rPr>
          <w:fldChar w:fldCharType="separate"/>
        </w:r>
        <w:r w:rsidR="00144CD1">
          <w:rPr>
            <w:noProof/>
            <w:webHidden/>
          </w:rPr>
          <w:t>18</w:t>
        </w:r>
        <w:r w:rsidR="00144CD1">
          <w:rPr>
            <w:noProof/>
            <w:webHidden/>
          </w:rPr>
          <w:fldChar w:fldCharType="end"/>
        </w:r>
      </w:hyperlink>
    </w:p>
    <w:p w14:paraId="79B762C2" w14:textId="77777777" w:rsidR="00144CD1" w:rsidRDefault="00C36510">
      <w:pPr>
        <w:pStyle w:val="TDC4"/>
        <w:tabs>
          <w:tab w:val="left" w:pos="1540"/>
          <w:tab w:val="right" w:leader="dot" w:pos="8494"/>
        </w:tabs>
        <w:rPr>
          <w:noProof/>
        </w:rPr>
      </w:pPr>
      <w:hyperlink w:anchor="_Toc441582476" w:history="1">
        <w:r w:rsidR="00144CD1" w:rsidRPr="00D979DF">
          <w:rPr>
            <w:rStyle w:val="Hipervnculo"/>
            <w:noProof/>
          </w:rPr>
          <w:t>2.2.8.</w:t>
        </w:r>
        <w:r w:rsidR="00144CD1">
          <w:rPr>
            <w:noProof/>
          </w:rPr>
          <w:tab/>
        </w:r>
        <w:r w:rsidR="00144CD1" w:rsidRPr="00D979DF">
          <w:rPr>
            <w:rStyle w:val="Hipervnculo"/>
            <w:noProof/>
          </w:rPr>
          <w:t>Astah</w:t>
        </w:r>
        <w:r w:rsidR="00144CD1">
          <w:rPr>
            <w:noProof/>
            <w:webHidden/>
          </w:rPr>
          <w:tab/>
        </w:r>
        <w:r w:rsidR="00144CD1">
          <w:rPr>
            <w:noProof/>
            <w:webHidden/>
          </w:rPr>
          <w:fldChar w:fldCharType="begin"/>
        </w:r>
        <w:r w:rsidR="00144CD1">
          <w:rPr>
            <w:noProof/>
            <w:webHidden/>
          </w:rPr>
          <w:instrText xml:space="preserve"> PAGEREF _Toc441582476 \h </w:instrText>
        </w:r>
        <w:r w:rsidR="00144CD1">
          <w:rPr>
            <w:noProof/>
            <w:webHidden/>
          </w:rPr>
        </w:r>
        <w:r w:rsidR="00144CD1">
          <w:rPr>
            <w:noProof/>
            <w:webHidden/>
          </w:rPr>
          <w:fldChar w:fldCharType="separate"/>
        </w:r>
        <w:r w:rsidR="00144CD1">
          <w:rPr>
            <w:noProof/>
            <w:webHidden/>
          </w:rPr>
          <w:t>19</w:t>
        </w:r>
        <w:r w:rsidR="00144CD1">
          <w:rPr>
            <w:noProof/>
            <w:webHidden/>
          </w:rPr>
          <w:fldChar w:fldCharType="end"/>
        </w:r>
      </w:hyperlink>
    </w:p>
    <w:p w14:paraId="0B54AE55" w14:textId="77777777" w:rsidR="00144CD1" w:rsidRDefault="00C36510">
      <w:pPr>
        <w:pStyle w:val="TDC4"/>
        <w:tabs>
          <w:tab w:val="left" w:pos="1540"/>
          <w:tab w:val="right" w:leader="dot" w:pos="8494"/>
        </w:tabs>
        <w:rPr>
          <w:noProof/>
        </w:rPr>
      </w:pPr>
      <w:hyperlink w:anchor="_Toc441582477" w:history="1">
        <w:r w:rsidR="00144CD1" w:rsidRPr="00D979DF">
          <w:rPr>
            <w:rStyle w:val="Hipervnculo"/>
            <w:noProof/>
          </w:rPr>
          <w:t>2.2.9.</w:t>
        </w:r>
        <w:r w:rsidR="00144CD1">
          <w:rPr>
            <w:noProof/>
          </w:rPr>
          <w:tab/>
        </w:r>
        <w:r w:rsidR="00144CD1" w:rsidRPr="00D979DF">
          <w:rPr>
            <w:rStyle w:val="Hipervnculo"/>
            <w:noProof/>
          </w:rPr>
          <w:t>PoEdit</w:t>
        </w:r>
        <w:r w:rsidR="00144CD1">
          <w:rPr>
            <w:noProof/>
            <w:webHidden/>
          </w:rPr>
          <w:tab/>
        </w:r>
        <w:r w:rsidR="00144CD1">
          <w:rPr>
            <w:noProof/>
            <w:webHidden/>
          </w:rPr>
          <w:fldChar w:fldCharType="begin"/>
        </w:r>
        <w:r w:rsidR="00144CD1">
          <w:rPr>
            <w:noProof/>
            <w:webHidden/>
          </w:rPr>
          <w:instrText xml:space="preserve"> PAGEREF _Toc441582477 \h </w:instrText>
        </w:r>
        <w:r w:rsidR="00144CD1">
          <w:rPr>
            <w:noProof/>
            <w:webHidden/>
          </w:rPr>
        </w:r>
        <w:r w:rsidR="00144CD1">
          <w:rPr>
            <w:noProof/>
            <w:webHidden/>
          </w:rPr>
          <w:fldChar w:fldCharType="separate"/>
        </w:r>
        <w:r w:rsidR="00144CD1">
          <w:rPr>
            <w:noProof/>
            <w:webHidden/>
          </w:rPr>
          <w:t>19</w:t>
        </w:r>
        <w:r w:rsidR="00144CD1">
          <w:rPr>
            <w:noProof/>
            <w:webHidden/>
          </w:rPr>
          <w:fldChar w:fldCharType="end"/>
        </w:r>
      </w:hyperlink>
    </w:p>
    <w:p w14:paraId="4AB09E1D" w14:textId="77777777" w:rsidR="00144CD1" w:rsidRDefault="00C36510">
      <w:pPr>
        <w:pStyle w:val="TDC4"/>
        <w:tabs>
          <w:tab w:val="left" w:pos="1540"/>
          <w:tab w:val="right" w:leader="dot" w:pos="8494"/>
        </w:tabs>
        <w:rPr>
          <w:noProof/>
        </w:rPr>
      </w:pPr>
      <w:hyperlink w:anchor="_Toc441582478" w:history="1">
        <w:r w:rsidR="00144CD1" w:rsidRPr="00D979DF">
          <w:rPr>
            <w:rStyle w:val="Hipervnculo"/>
            <w:noProof/>
          </w:rPr>
          <w:t>2.2.10.</w:t>
        </w:r>
        <w:r w:rsidR="00144CD1">
          <w:rPr>
            <w:noProof/>
          </w:rPr>
          <w:tab/>
        </w:r>
        <w:r w:rsidR="00144CD1" w:rsidRPr="00D979DF">
          <w:rPr>
            <w:rStyle w:val="Hipervnculo"/>
            <w:noProof/>
          </w:rPr>
          <w:t>PHPUnit</w:t>
        </w:r>
        <w:r w:rsidR="00144CD1">
          <w:rPr>
            <w:noProof/>
            <w:webHidden/>
          </w:rPr>
          <w:tab/>
        </w:r>
        <w:r w:rsidR="00144CD1">
          <w:rPr>
            <w:noProof/>
            <w:webHidden/>
          </w:rPr>
          <w:fldChar w:fldCharType="begin"/>
        </w:r>
        <w:r w:rsidR="00144CD1">
          <w:rPr>
            <w:noProof/>
            <w:webHidden/>
          </w:rPr>
          <w:instrText xml:space="preserve"> PAGEREF _Toc441582478 \h </w:instrText>
        </w:r>
        <w:r w:rsidR="00144CD1">
          <w:rPr>
            <w:noProof/>
            <w:webHidden/>
          </w:rPr>
        </w:r>
        <w:r w:rsidR="00144CD1">
          <w:rPr>
            <w:noProof/>
            <w:webHidden/>
          </w:rPr>
          <w:fldChar w:fldCharType="separate"/>
        </w:r>
        <w:r w:rsidR="00144CD1">
          <w:rPr>
            <w:noProof/>
            <w:webHidden/>
          </w:rPr>
          <w:t>19</w:t>
        </w:r>
        <w:r w:rsidR="00144CD1">
          <w:rPr>
            <w:noProof/>
            <w:webHidden/>
          </w:rPr>
          <w:fldChar w:fldCharType="end"/>
        </w:r>
      </w:hyperlink>
    </w:p>
    <w:p w14:paraId="74AE90F4" w14:textId="77777777" w:rsidR="00144CD1" w:rsidRDefault="00C36510">
      <w:pPr>
        <w:pStyle w:val="TDC4"/>
        <w:tabs>
          <w:tab w:val="left" w:pos="1540"/>
          <w:tab w:val="right" w:leader="dot" w:pos="8494"/>
        </w:tabs>
        <w:rPr>
          <w:noProof/>
        </w:rPr>
      </w:pPr>
      <w:hyperlink w:anchor="_Toc441582479" w:history="1">
        <w:r w:rsidR="00144CD1" w:rsidRPr="00D979DF">
          <w:rPr>
            <w:rStyle w:val="Hipervnculo"/>
            <w:noProof/>
          </w:rPr>
          <w:t>2.2.11.</w:t>
        </w:r>
        <w:r w:rsidR="00144CD1">
          <w:rPr>
            <w:noProof/>
          </w:rPr>
          <w:tab/>
        </w:r>
        <w:r w:rsidR="00144CD1" w:rsidRPr="00D979DF">
          <w:rPr>
            <w:rStyle w:val="Hipervnculo"/>
            <w:noProof/>
          </w:rPr>
          <w:t>FileSync</w:t>
        </w:r>
        <w:r w:rsidR="00144CD1">
          <w:rPr>
            <w:noProof/>
            <w:webHidden/>
          </w:rPr>
          <w:tab/>
        </w:r>
        <w:r w:rsidR="00144CD1">
          <w:rPr>
            <w:noProof/>
            <w:webHidden/>
          </w:rPr>
          <w:fldChar w:fldCharType="begin"/>
        </w:r>
        <w:r w:rsidR="00144CD1">
          <w:rPr>
            <w:noProof/>
            <w:webHidden/>
          </w:rPr>
          <w:instrText xml:space="preserve"> PAGEREF _Toc441582479 \h </w:instrText>
        </w:r>
        <w:r w:rsidR="00144CD1">
          <w:rPr>
            <w:noProof/>
            <w:webHidden/>
          </w:rPr>
        </w:r>
        <w:r w:rsidR="00144CD1">
          <w:rPr>
            <w:noProof/>
            <w:webHidden/>
          </w:rPr>
          <w:fldChar w:fldCharType="separate"/>
        </w:r>
        <w:r w:rsidR="00144CD1">
          <w:rPr>
            <w:noProof/>
            <w:webHidden/>
          </w:rPr>
          <w:t>20</w:t>
        </w:r>
        <w:r w:rsidR="00144CD1">
          <w:rPr>
            <w:noProof/>
            <w:webHidden/>
          </w:rPr>
          <w:fldChar w:fldCharType="end"/>
        </w:r>
      </w:hyperlink>
    </w:p>
    <w:p w14:paraId="67FBD959" w14:textId="77777777" w:rsidR="00144CD1" w:rsidRDefault="00C36510">
      <w:pPr>
        <w:pStyle w:val="TDC1"/>
        <w:tabs>
          <w:tab w:val="left" w:pos="480"/>
          <w:tab w:val="right" w:leader="dot" w:pos="8494"/>
        </w:tabs>
        <w:rPr>
          <w:rFonts w:eastAsiaTheme="minorEastAsia"/>
          <w:noProof/>
          <w:lang w:eastAsia="es-ES"/>
        </w:rPr>
      </w:pPr>
      <w:hyperlink w:anchor="_Toc441582480" w:history="1">
        <w:r w:rsidR="00144CD1" w:rsidRPr="00D979DF">
          <w:rPr>
            <w:rStyle w:val="Hipervnculo"/>
            <w:noProof/>
          </w:rPr>
          <w:t>V -</w:t>
        </w:r>
        <w:r w:rsidR="00144CD1">
          <w:rPr>
            <w:rFonts w:eastAsiaTheme="minorEastAsia"/>
            <w:noProof/>
            <w:lang w:eastAsia="es-ES"/>
          </w:rPr>
          <w:tab/>
        </w:r>
        <w:r w:rsidR="00144CD1" w:rsidRPr="00D979DF">
          <w:rPr>
            <w:rStyle w:val="Hipervnculo"/>
            <w:noProof/>
          </w:rPr>
          <w:t>Trabajos relacionados</w:t>
        </w:r>
        <w:r w:rsidR="00144CD1">
          <w:rPr>
            <w:noProof/>
            <w:webHidden/>
          </w:rPr>
          <w:tab/>
        </w:r>
        <w:r w:rsidR="00144CD1">
          <w:rPr>
            <w:noProof/>
            <w:webHidden/>
          </w:rPr>
          <w:fldChar w:fldCharType="begin"/>
        </w:r>
        <w:r w:rsidR="00144CD1">
          <w:rPr>
            <w:noProof/>
            <w:webHidden/>
          </w:rPr>
          <w:instrText xml:space="preserve"> PAGEREF _Toc441582480 \h </w:instrText>
        </w:r>
        <w:r w:rsidR="00144CD1">
          <w:rPr>
            <w:noProof/>
            <w:webHidden/>
          </w:rPr>
        </w:r>
        <w:r w:rsidR="00144CD1">
          <w:rPr>
            <w:noProof/>
            <w:webHidden/>
          </w:rPr>
          <w:fldChar w:fldCharType="separate"/>
        </w:r>
        <w:r w:rsidR="00144CD1">
          <w:rPr>
            <w:noProof/>
            <w:webHidden/>
          </w:rPr>
          <w:t>21</w:t>
        </w:r>
        <w:r w:rsidR="00144CD1">
          <w:rPr>
            <w:noProof/>
            <w:webHidden/>
          </w:rPr>
          <w:fldChar w:fldCharType="end"/>
        </w:r>
      </w:hyperlink>
    </w:p>
    <w:p w14:paraId="43CE1D26" w14:textId="77777777" w:rsidR="00144CD1" w:rsidRDefault="00C36510">
      <w:pPr>
        <w:pStyle w:val="TDC2"/>
        <w:tabs>
          <w:tab w:val="left" w:pos="660"/>
          <w:tab w:val="right" w:leader="dot" w:pos="8494"/>
        </w:tabs>
        <w:rPr>
          <w:rFonts w:eastAsiaTheme="minorEastAsia"/>
          <w:noProof/>
          <w:lang w:eastAsia="es-ES"/>
        </w:rPr>
      </w:pPr>
      <w:hyperlink w:anchor="_Toc441582481" w:history="1">
        <w:r w:rsidR="00144CD1" w:rsidRPr="00D979DF">
          <w:rPr>
            <w:rStyle w:val="Hipervnculo"/>
            <w:noProof/>
          </w:rPr>
          <w:t>1.</w:t>
        </w:r>
        <w:r w:rsidR="00144CD1">
          <w:rPr>
            <w:rFonts w:eastAsiaTheme="minorEastAsia"/>
            <w:noProof/>
            <w:lang w:eastAsia="es-ES"/>
          </w:rPr>
          <w:tab/>
        </w:r>
        <w:r w:rsidR="00144CD1" w:rsidRPr="00D979DF">
          <w:rPr>
            <w:rStyle w:val="Hipervnculo"/>
            <w:noProof/>
          </w:rPr>
          <w:t>UBUVirtual</w:t>
        </w:r>
        <w:r w:rsidR="00144CD1">
          <w:rPr>
            <w:noProof/>
            <w:webHidden/>
          </w:rPr>
          <w:tab/>
        </w:r>
        <w:r w:rsidR="00144CD1">
          <w:rPr>
            <w:noProof/>
            <w:webHidden/>
          </w:rPr>
          <w:fldChar w:fldCharType="begin"/>
        </w:r>
        <w:r w:rsidR="00144CD1">
          <w:rPr>
            <w:noProof/>
            <w:webHidden/>
          </w:rPr>
          <w:instrText xml:space="preserve"> PAGEREF _Toc441582481 \h </w:instrText>
        </w:r>
        <w:r w:rsidR="00144CD1">
          <w:rPr>
            <w:noProof/>
            <w:webHidden/>
          </w:rPr>
        </w:r>
        <w:r w:rsidR="00144CD1">
          <w:rPr>
            <w:noProof/>
            <w:webHidden/>
          </w:rPr>
          <w:fldChar w:fldCharType="separate"/>
        </w:r>
        <w:r w:rsidR="00144CD1">
          <w:rPr>
            <w:noProof/>
            <w:webHidden/>
          </w:rPr>
          <w:t>21</w:t>
        </w:r>
        <w:r w:rsidR="00144CD1">
          <w:rPr>
            <w:noProof/>
            <w:webHidden/>
          </w:rPr>
          <w:fldChar w:fldCharType="end"/>
        </w:r>
      </w:hyperlink>
    </w:p>
    <w:p w14:paraId="55411145" w14:textId="77777777" w:rsidR="00144CD1" w:rsidRDefault="00C36510">
      <w:pPr>
        <w:pStyle w:val="TDC3"/>
        <w:tabs>
          <w:tab w:val="left" w:pos="1100"/>
          <w:tab w:val="right" w:leader="dot" w:pos="8494"/>
        </w:tabs>
        <w:rPr>
          <w:rFonts w:eastAsiaTheme="minorEastAsia"/>
          <w:noProof/>
          <w:lang w:eastAsia="es-ES"/>
        </w:rPr>
      </w:pPr>
      <w:hyperlink w:anchor="_Toc441582482" w:history="1">
        <w:r w:rsidR="00144CD1" w:rsidRPr="00D979DF">
          <w:rPr>
            <w:rStyle w:val="Hipervnculo"/>
            <w:noProof/>
          </w:rPr>
          <w:t>1.1.</w:t>
        </w:r>
        <w:r w:rsidR="00144CD1">
          <w:rPr>
            <w:rFonts w:eastAsiaTheme="minorEastAsia"/>
            <w:noProof/>
            <w:lang w:eastAsia="es-ES"/>
          </w:rPr>
          <w:tab/>
        </w:r>
        <w:r w:rsidR="00144CD1" w:rsidRPr="00D979DF">
          <w:rPr>
            <w:rStyle w:val="Hipervnculo"/>
            <w:noProof/>
          </w:rPr>
          <w:t>Similitudes con nuestra aplicación web</w:t>
        </w:r>
        <w:r w:rsidR="00144CD1">
          <w:rPr>
            <w:noProof/>
            <w:webHidden/>
          </w:rPr>
          <w:tab/>
        </w:r>
        <w:r w:rsidR="00144CD1">
          <w:rPr>
            <w:noProof/>
            <w:webHidden/>
          </w:rPr>
          <w:fldChar w:fldCharType="begin"/>
        </w:r>
        <w:r w:rsidR="00144CD1">
          <w:rPr>
            <w:noProof/>
            <w:webHidden/>
          </w:rPr>
          <w:instrText xml:space="preserve"> PAGEREF _Toc441582482 \h </w:instrText>
        </w:r>
        <w:r w:rsidR="00144CD1">
          <w:rPr>
            <w:noProof/>
            <w:webHidden/>
          </w:rPr>
        </w:r>
        <w:r w:rsidR="00144CD1">
          <w:rPr>
            <w:noProof/>
            <w:webHidden/>
          </w:rPr>
          <w:fldChar w:fldCharType="separate"/>
        </w:r>
        <w:r w:rsidR="00144CD1">
          <w:rPr>
            <w:noProof/>
            <w:webHidden/>
          </w:rPr>
          <w:t>21</w:t>
        </w:r>
        <w:r w:rsidR="00144CD1">
          <w:rPr>
            <w:noProof/>
            <w:webHidden/>
          </w:rPr>
          <w:fldChar w:fldCharType="end"/>
        </w:r>
      </w:hyperlink>
    </w:p>
    <w:p w14:paraId="3C40756F" w14:textId="77777777" w:rsidR="00144CD1" w:rsidRDefault="00C36510">
      <w:pPr>
        <w:pStyle w:val="TDC2"/>
        <w:tabs>
          <w:tab w:val="left" w:pos="660"/>
          <w:tab w:val="right" w:leader="dot" w:pos="8494"/>
        </w:tabs>
        <w:rPr>
          <w:rFonts w:eastAsiaTheme="minorEastAsia"/>
          <w:noProof/>
          <w:lang w:eastAsia="es-ES"/>
        </w:rPr>
      </w:pPr>
      <w:hyperlink w:anchor="_Toc441582483" w:history="1">
        <w:r w:rsidR="00144CD1" w:rsidRPr="00D979DF">
          <w:rPr>
            <w:rStyle w:val="Hipervnculo"/>
            <w:noProof/>
          </w:rPr>
          <w:t>2.</w:t>
        </w:r>
        <w:r w:rsidR="00144CD1">
          <w:rPr>
            <w:rFonts w:eastAsiaTheme="minorEastAsia"/>
            <w:noProof/>
            <w:lang w:eastAsia="es-ES"/>
          </w:rPr>
          <w:tab/>
        </w:r>
        <w:r w:rsidR="00144CD1" w:rsidRPr="00D979DF">
          <w:rPr>
            <w:rStyle w:val="Hipervnculo"/>
            <w:noProof/>
          </w:rPr>
          <w:t>SonarQube</w:t>
        </w:r>
        <w:r w:rsidR="00144CD1">
          <w:rPr>
            <w:noProof/>
            <w:webHidden/>
          </w:rPr>
          <w:tab/>
        </w:r>
        <w:r w:rsidR="00144CD1">
          <w:rPr>
            <w:noProof/>
            <w:webHidden/>
          </w:rPr>
          <w:fldChar w:fldCharType="begin"/>
        </w:r>
        <w:r w:rsidR="00144CD1">
          <w:rPr>
            <w:noProof/>
            <w:webHidden/>
          </w:rPr>
          <w:instrText xml:space="preserve"> PAGEREF _Toc441582483 \h </w:instrText>
        </w:r>
        <w:r w:rsidR="00144CD1">
          <w:rPr>
            <w:noProof/>
            <w:webHidden/>
          </w:rPr>
        </w:r>
        <w:r w:rsidR="00144CD1">
          <w:rPr>
            <w:noProof/>
            <w:webHidden/>
          </w:rPr>
          <w:fldChar w:fldCharType="separate"/>
        </w:r>
        <w:r w:rsidR="00144CD1">
          <w:rPr>
            <w:noProof/>
            <w:webHidden/>
          </w:rPr>
          <w:t>23</w:t>
        </w:r>
        <w:r w:rsidR="00144CD1">
          <w:rPr>
            <w:noProof/>
            <w:webHidden/>
          </w:rPr>
          <w:fldChar w:fldCharType="end"/>
        </w:r>
      </w:hyperlink>
    </w:p>
    <w:p w14:paraId="0FE5F659" w14:textId="77777777" w:rsidR="00144CD1" w:rsidRDefault="00C36510">
      <w:pPr>
        <w:pStyle w:val="TDC3"/>
        <w:tabs>
          <w:tab w:val="left" w:pos="1100"/>
          <w:tab w:val="right" w:leader="dot" w:pos="8494"/>
        </w:tabs>
        <w:rPr>
          <w:rFonts w:eastAsiaTheme="minorEastAsia"/>
          <w:noProof/>
          <w:lang w:eastAsia="es-ES"/>
        </w:rPr>
      </w:pPr>
      <w:hyperlink w:anchor="_Toc441582484" w:history="1">
        <w:r w:rsidR="00144CD1" w:rsidRPr="00D979DF">
          <w:rPr>
            <w:rStyle w:val="Hipervnculo"/>
            <w:noProof/>
          </w:rPr>
          <w:t>2.1.</w:t>
        </w:r>
        <w:r w:rsidR="00144CD1">
          <w:rPr>
            <w:rFonts w:eastAsiaTheme="minorEastAsia"/>
            <w:noProof/>
            <w:lang w:eastAsia="es-ES"/>
          </w:rPr>
          <w:tab/>
        </w:r>
        <w:r w:rsidR="00144CD1" w:rsidRPr="00D979DF">
          <w:rPr>
            <w:rStyle w:val="Hipervnculo"/>
            <w:noProof/>
          </w:rPr>
          <w:t>Similitudes con nuestra aplicación web</w:t>
        </w:r>
        <w:r w:rsidR="00144CD1">
          <w:rPr>
            <w:noProof/>
            <w:webHidden/>
          </w:rPr>
          <w:tab/>
        </w:r>
        <w:r w:rsidR="00144CD1">
          <w:rPr>
            <w:noProof/>
            <w:webHidden/>
          </w:rPr>
          <w:fldChar w:fldCharType="begin"/>
        </w:r>
        <w:r w:rsidR="00144CD1">
          <w:rPr>
            <w:noProof/>
            <w:webHidden/>
          </w:rPr>
          <w:instrText xml:space="preserve"> PAGEREF _Toc441582484 \h </w:instrText>
        </w:r>
        <w:r w:rsidR="00144CD1">
          <w:rPr>
            <w:noProof/>
            <w:webHidden/>
          </w:rPr>
        </w:r>
        <w:r w:rsidR="00144CD1">
          <w:rPr>
            <w:noProof/>
            <w:webHidden/>
          </w:rPr>
          <w:fldChar w:fldCharType="separate"/>
        </w:r>
        <w:r w:rsidR="00144CD1">
          <w:rPr>
            <w:noProof/>
            <w:webHidden/>
          </w:rPr>
          <w:t>24</w:t>
        </w:r>
        <w:r w:rsidR="00144CD1">
          <w:rPr>
            <w:noProof/>
            <w:webHidden/>
          </w:rPr>
          <w:fldChar w:fldCharType="end"/>
        </w:r>
      </w:hyperlink>
    </w:p>
    <w:p w14:paraId="042871B4" w14:textId="77777777" w:rsidR="00144CD1" w:rsidRDefault="00C36510">
      <w:pPr>
        <w:pStyle w:val="TDC2"/>
        <w:tabs>
          <w:tab w:val="left" w:pos="660"/>
          <w:tab w:val="right" w:leader="dot" w:pos="8494"/>
        </w:tabs>
        <w:rPr>
          <w:rFonts w:eastAsiaTheme="minorEastAsia"/>
          <w:noProof/>
          <w:lang w:eastAsia="es-ES"/>
        </w:rPr>
      </w:pPr>
      <w:hyperlink w:anchor="_Toc441582485" w:history="1">
        <w:r w:rsidR="00144CD1" w:rsidRPr="00D979DF">
          <w:rPr>
            <w:rStyle w:val="Hipervnculo"/>
            <w:noProof/>
          </w:rPr>
          <w:t>3.</w:t>
        </w:r>
        <w:r w:rsidR="00144CD1">
          <w:rPr>
            <w:rFonts w:eastAsiaTheme="minorEastAsia"/>
            <w:noProof/>
            <w:lang w:eastAsia="es-ES"/>
          </w:rPr>
          <w:tab/>
        </w:r>
        <w:r w:rsidR="00144CD1" w:rsidRPr="00D979DF">
          <w:rPr>
            <w:rStyle w:val="Hipervnculo"/>
            <w:noProof/>
          </w:rPr>
          <w:t>Laboratorio Virtual de Programación para Moodle (VPL)</w:t>
        </w:r>
        <w:r w:rsidR="00144CD1">
          <w:rPr>
            <w:noProof/>
            <w:webHidden/>
          </w:rPr>
          <w:tab/>
        </w:r>
        <w:r w:rsidR="00144CD1">
          <w:rPr>
            <w:noProof/>
            <w:webHidden/>
          </w:rPr>
          <w:fldChar w:fldCharType="begin"/>
        </w:r>
        <w:r w:rsidR="00144CD1">
          <w:rPr>
            <w:noProof/>
            <w:webHidden/>
          </w:rPr>
          <w:instrText xml:space="preserve"> PAGEREF _Toc441582485 \h </w:instrText>
        </w:r>
        <w:r w:rsidR="00144CD1">
          <w:rPr>
            <w:noProof/>
            <w:webHidden/>
          </w:rPr>
        </w:r>
        <w:r w:rsidR="00144CD1">
          <w:rPr>
            <w:noProof/>
            <w:webHidden/>
          </w:rPr>
          <w:fldChar w:fldCharType="separate"/>
        </w:r>
        <w:r w:rsidR="00144CD1">
          <w:rPr>
            <w:noProof/>
            <w:webHidden/>
          </w:rPr>
          <w:t>24</w:t>
        </w:r>
        <w:r w:rsidR="00144CD1">
          <w:rPr>
            <w:noProof/>
            <w:webHidden/>
          </w:rPr>
          <w:fldChar w:fldCharType="end"/>
        </w:r>
      </w:hyperlink>
    </w:p>
    <w:p w14:paraId="1E9EB0CD" w14:textId="77777777" w:rsidR="00144CD1" w:rsidRDefault="00C36510">
      <w:pPr>
        <w:pStyle w:val="TDC3"/>
        <w:tabs>
          <w:tab w:val="left" w:pos="1100"/>
          <w:tab w:val="right" w:leader="dot" w:pos="8494"/>
        </w:tabs>
        <w:rPr>
          <w:rFonts w:eastAsiaTheme="minorEastAsia"/>
          <w:noProof/>
          <w:lang w:eastAsia="es-ES"/>
        </w:rPr>
      </w:pPr>
      <w:hyperlink w:anchor="_Toc441582486" w:history="1">
        <w:r w:rsidR="00144CD1" w:rsidRPr="00D979DF">
          <w:rPr>
            <w:rStyle w:val="Hipervnculo"/>
            <w:noProof/>
          </w:rPr>
          <w:t>3.1.</w:t>
        </w:r>
        <w:r w:rsidR="00144CD1">
          <w:rPr>
            <w:rFonts w:eastAsiaTheme="minorEastAsia"/>
            <w:noProof/>
            <w:lang w:eastAsia="es-ES"/>
          </w:rPr>
          <w:tab/>
        </w:r>
        <w:r w:rsidR="00144CD1" w:rsidRPr="00D979DF">
          <w:rPr>
            <w:rStyle w:val="Hipervnculo"/>
            <w:noProof/>
          </w:rPr>
          <w:t>Similitudes con nuestra aplicación web</w:t>
        </w:r>
        <w:r w:rsidR="00144CD1">
          <w:rPr>
            <w:noProof/>
            <w:webHidden/>
          </w:rPr>
          <w:tab/>
        </w:r>
        <w:r w:rsidR="00144CD1">
          <w:rPr>
            <w:noProof/>
            <w:webHidden/>
          </w:rPr>
          <w:fldChar w:fldCharType="begin"/>
        </w:r>
        <w:r w:rsidR="00144CD1">
          <w:rPr>
            <w:noProof/>
            <w:webHidden/>
          </w:rPr>
          <w:instrText xml:space="preserve"> PAGEREF _Toc441582486 \h </w:instrText>
        </w:r>
        <w:r w:rsidR="00144CD1">
          <w:rPr>
            <w:noProof/>
            <w:webHidden/>
          </w:rPr>
        </w:r>
        <w:r w:rsidR="00144CD1">
          <w:rPr>
            <w:noProof/>
            <w:webHidden/>
          </w:rPr>
          <w:fldChar w:fldCharType="separate"/>
        </w:r>
        <w:r w:rsidR="00144CD1">
          <w:rPr>
            <w:noProof/>
            <w:webHidden/>
          </w:rPr>
          <w:t>25</w:t>
        </w:r>
        <w:r w:rsidR="00144CD1">
          <w:rPr>
            <w:noProof/>
            <w:webHidden/>
          </w:rPr>
          <w:fldChar w:fldCharType="end"/>
        </w:r>
      </w:hyperlink>
    </w:p>
    <w:p w14:paraId="48F17AF8" w14:textId="77777777" w:rsidR="00144CD1" w:rsidRDefault="00C36510">
      <w:pPr>
        <w:pStyle w:val="TDC1"/>
        <w:tabs>
          <w:tab w:val="left" w:pos="660"/>
          <w:tab w:val="right" w:leader="dot" w:pos="8494"/>
        </w:tabs>
        <w:rPr>
          <w:rFonts w:eastAsiaTheme="minorEastAsia"/>
          <w:noProof/>
          <w:lang w:eastAsia="es-ES"/>
        </w:rPr>
      </w:pPr>
      <w:hyperlink w:anchor="_Toc441582487" w:history="1">
        <w:r w:rsidR="00144CD1" w:rsidRPr="00D979DF">
          <w:rPr>
            <w:rStyle w:val="Hipervnculo"/>
            <w:noProof/>
          </w:rPr>
          <w:t>VI -</w:t>
        </w:r>
        <w:r w:rsidR="00144CD1">
          <w:rPr>
            <w:rFonts w:eastAsiaTheme="minorEastAsia"/>
            <w:noProof/>
            <w:lang w:eastAsia="es-ES"/>
          </w:rPr>
          <w:tab/>
        </w:r>
        <w:r w:rsidR="00144CD1" w:rsidRPr="00D979DF">
          <w:rPr>
            <w:rStyle w:val="Hipervnculo"/>
            <w:noProof/>
          </w:rPr>
          <w:t>Aspectos relevantes del desarrollo</w:t>
        </w:r>
        <w:r w:rsidR="00144CD1">
          <w:rPr>
            <w:noProof/>
            <w:webHidden/>
          </w:rPr>
          <w:tab/>
        </w:r>
        <w:r w:rsidR="00144CD1">
          <w:rPr>
            <w:noProof/>
            <w:webHidden/>
          </w:rPr>
          <w:fldChar w:fldCharType="begin"/>
        </w:r>
        <w:r w:rsidR="00144CD1">
          <w:rPr>
            <w:noProof/>
            <w:webHidden/>
          </w:rPr>
          <w:instrText xml:space="preserve"> PAGEREF _Toc441582487 \h </w:instrText>
        </w:r>
        <w:r w:rsidR="00144CD1">
          <w:rPr>
            <w:noProof/>
            <w:webHidden/>
          </w:rPr>
        </w:r>
        <w:r w:rsidR="00144CD1">
          <w:rPr>
            <w:noProof/>
            <w:webHidden/>
          </w:rPr>
          <w:fldChar w:fldCharType="separate"/>
        </w:r>
        <w:r w:rsidR="00144CD1">
          <w:rPr>
            <w:noProof/>
            <w:webHidden/>
          </w:rPr>
          <w:t>28</w:t>
        </w:r>
        <w:r w:rsidR="00144CD1">
          <w:rPr>
            <w:noProof/>
            <w:webHidden/>
          </w:rPr>
          <w:fldChar w:fldCharType="end"/>
        </w:r>
      </w:hyperlink>
    </w:p>
    <w:p w14:paraId="73075568" w14:textId="77777777" w:rsidR="00144CD1" w:rsidRDefault="00C36510">
      <w:pPr>
        <w:pStyle w:val="TDC2"/>
        <w:tabs>
          <w:tab w:val="left" w:pos="660"/>
          <w:tab w:val="right" w:leader="dot" w:pos="8494"/>
        </w:tabs>
        <w:rPr>
          <w:rFonts w:eastAsiaTheme="minorEastAsia"/>
          <w:noProof/>
          <w:lang w:eastAsia="es-ES"/>
        </w:rPr>
      </w:pPr>
      <w:hyperlink w:anchor="_Toc441582488" w:history="1">
        <w:r w:rsidR="00144CD1" w:rsidRPr="00D979DF">
          <w:rPr>
            <w:rStyle w:val="Hipervnculo"/>
            <w:noProof/>
          </w:rPr>
          <w:t>1.</w:t>
        </w:r>
        <w:r w:rsidR="00144CD1">
          <w:rPr>
            <w:rFonts w:eastAsiaTheme="minorEastAsia"/>
            <w:noProof/>
            <w:lang w:eastAsia="es-ES"/>
          </w:rPr>
          <w:tab/>
        </w:r>
        <w:r w:rsidR="00144CD1" w:rsidRPr="00D979DF">
          <w:rPr>
            <w:rStyle w:val="Hipervnculo"/>
            <w:noProof/>
          </w:rPr>
          <w:t>Utilizar LTI y desarrollar una aplicación web</w:t>
        </w:r>
        <w:r w:rsidR="00144CD1">
          <w:rPr>
            <w:noProof/>
            <w:webHidden/>
          </w:rPr>
          <w:tab/>
        </w:r>
        <w:r w:rsidR="00144CD1">
          <w:rPr>
            <w:noProof/>
            <w:webHidden/>
          </w:rPr>
          <w:fldChar w:fldCharType="begin"/>
        </w:r>
        <w:r w:rsidR="00144CD1">
          <w:rPr>
            <w:noProof/>
            <w:webHidden/>
          </w:rPr>
          <w:instrText xml:space="preserve"> PAGEREF _Toc441582488 \h </w:instrText>
        </w:r>
        <w:r w:rsidR="00144CD1">
          <w:rPr>
            <w:noProof/>
            <w:webHidden/>
          </w:rPr>
        </w:r>
        <w:r w:rsidR="00144CD1">
          <w:rPr>
            <w:noProof/>
            <w:webHidden/>
          </w:rPr>
          <w:fldChar w:fldCharType="separate"/>
        </w:r>
        <w:r w:rsidR="00144CD1">
          <w:rPr>
            <w:noProof/>
            <w:webHidden/>
          </w:rPr>
          <w:t>28</w:t>
        </w:r>
        <w:r w:rsidR="00144CD1">
          <w:rPr>
            <w:noProof/>
            <w:webHidden/>
          </w:rPr>
          <w:fldChar w:fldCharType="end"/>
        </w:r>
      </w:hyperlink>
    </w:p>
    <w:p w14:paraId="7B646466" w14:textId="77777777" w:rsidR="00144CD1" w:rsidRDefault="00C36510">
      <w:pPr>
        <w:pStyle w:val="TDC2"/>
        <w:tabs>
          <w:tab w:val="left" w:pos="660"/>
          <w:tab w:val="right" w:leader="dot" w:pos="8494"/>
        </w:tabs>
        <w:rPr>
          <w:rFonts w:eastAsiaTheme="minorEastAsia"/>
          <w:noProof/>
          <w:lang w:eastAsia="es-ES"/>
        </w:rPr>
      </w:pPr>
      <w:hyperlink w:anchor="_Toc441582489" w:history="1">
        <w:r w:rsidR="00144CD1" w:rsidRPr="00D979DF">
          <w:rPr>
            <w:rStyle w:val="Hipervnculo"/>
            <w:noProof/>
          </w:rPr>
          <w:t>2.</w:t>
        </w:r>
        <w:r w:rsidR="00144CD1">
          <w:rPr>
            <w:rFonts w:eastAsiaTheme="minorEastAsia"/>
            <w:noProof/>
            <w:lang w:eastAsia="es-ES"/>
          </w:rPr>
          <w:tab/>
        </w:r>
        <w:r w:rsidR="00144CD1" w:rsidRPr="00D979DF">
          <w:rPr>
            <w:rStyle w:val="Hipervnculo"/>
            <w:noProof/>
          </w:rPr>
          <w:t>Multiplataforma y seguridad de la aplicación</w:t>
        </w:r>
        <w:r w:rsidR="00144CD1">
          <w:rPr>
            <w:noProof/>
            <w:webHidden/>
          </w:rPr>
          <w:tab/>
        </w:r>
        <w:r w:rsidR="00144CD1">
          <w:rPr>
            <w:noProof/>
            <w:webHidden/>
          </w:rPr>
          <w:fldChar w:fldCharType="begin"/>
        </w:r>
        <w:r w:rsidR="00144CD1">
          <w:rPr>
            <w:noProof/>
            <w:webHidden/>
          </w:rPr>
          <w:instrText xml:space="preserve"> PAGEREF _Toc441582489 \h </w:instrText>
        </w:r>
        <w:r w:rsidR="00144CD1">
          <w:rPr>
            <w:noProof/>
            <w:webHidden/>
          </w:rPr>
        </w:r>
        <w:r w:rsidR="00144CD1">
          <w:rPr>
            <w:noProof/>
            <w:webHidden/>
          </w:rPr>
          <w:fldChar w:fldCharType="separate"/>
        </w:r>
        <w:r w:rsidR="00144CD1">
          <w:rPr>
            <w:noProof/>
            <w:webHidden/>
          </w:rPr>
          <w:t>28</w:t>
        </w:r>
        <w:r w:rsidR="00144CD1">
          <w:rPr>
            <w:noProof/>
            <w:webHidden/>
          </w:rPr>
          <w:fldChar w:fldCharType="end"/>
        </w:r>
      </w:hyperlink>
    </w:p>
    <w:p w14:paraId="556C935E" w14:textId="77777777" w:rsidR="00144CD1" w:rsidRDefault="00C36510">
      <w:pPr>
        <w:pStyle w:val="TDC2"/>
        <w:tabs>
          <w:tab w:val="left" w:pos="660"/>
          <w:tab w:val="right" w:leader="dot" w:pos="8494"/>
        </w:tabs>
        <w:rPr>
          <w:rFonts w:eastAsiaTheme="minorEastAsia"/>
          <w:noProof/>
          <w:lang w:eastAsia="es-ES"/>
        </w:rPr>
      </w:pPr>
      <w:hyperlink w:anchor="_Toc441582490" w:history="1">
        <w:r w:rsidR="00144CD1" w:rsidRPr="00D979DF">
          <w:rPr>
            <w:rStyle w:val="Hipervnculo"/>
            <w:noProof/>
          </w:rPr>
          <w:t>3.</w:t>
        </w:r>
        <w:r w:rsidR="00144CD1">
          <w:rPr>
            <w:rFonts w:eastAsiaTheme="minorEastAsia"/>
            <w:noProof/>
            <w:lang w:eastAsia="es-ES"/>
          </w:rPr>
          <w:tab/>
        </w:r>
        <w:r w:rsidR="00144CD1" w:rsidRPr="00D979DF">
          <w:rPr>
            <w:rStyle w:val="Hipervnculo"/>
            <w:noProof/>
          </w:rPr>
          <w:t>Estructura de carpetas por debajo de la aplicación</w:t>
        </w:r>
        <w:r w:rsidR="00144CD1">
          <w:rPr>
            <w:noProof/>
            <w:webHidden/>
          </w:rPr>
          <w:tab/>
        </w:r>
        <w:r w:rsidR="00144CD1">
          <w:rPr>
            <w:noProof/>
            <w:webHidden/>
          </w:rPr>
          <w:fldChar w:fldCharType="begin"/>
        </w:r>
        <w:r w:rsidR="00144CD1">
          <w:rPr>
            <w:noProof/>
            <w:webHidden/>
          </w:rPr>
          <w:instrText xml:space="preserve"> PAGEREF _Toc441582490 \h </w:instrText>
        </w:r>
        <w:r w:rsidR="00144CD1">
          <w:rPr>
            <w:noProof/>
            <w:webHidden/>
          </w:rPr>
        </w:r>
        <w:r w:rsidR="00144CD1">
          <w:rPr>
            <w:noProof/>
            <w:webHidden/>
          </w:rPr>
          <w:fldChar w:fldCharType="separate"/>
        </w:r>
        <w:r w:rsidR="00144CD1">
          <w:rPr>
            <w:noProof/>
            <w:webHidden/>
          </w:rPr>
          <w:t>29</w:t>
        </w:r>
        <w:r w:rsidR="00144CD1">
          <w:rPr>
            <w:noProof/>
            <w:webHidden/>
          </w:rPr>
          <w:fldChar w:fldCharType="end"/>
        </w:r>
      </w:hyperlink>
    </w:p>
    <w:p w14:paraId="415E4FCB" w14:textId="77777777" w:rsidR="00144CD1" w:rsidRDefault="00C36510">
      <w:pPr>
        <w:pStyle w:val="TDC2"/>
        <w:tabs>
          <w:tab w:val="left" w:pos="660"/>
          <w:tab w:val="right" w:leader="dot" w:pos="8494"/>
        </w:tabs>
        <w:rPr>
          <w:rFonts w:eastAsiaTheme="minorEastAsia"/>
          <w:noProof/>
          <w:lang w:eastAsia="es-ES"/>
        </w:rPr>
      </w:pPr>
      <w:hyperlink w:anchor="_Toc441582491" w:history="1">
        <w:r w:rsidR="00144CD1" w:rsidRPr="00D979DF">
          <w:rPr>
            <w:rStyle w:val="Hipervnculo"/>
            <w:noProof/>
          </w:rPr>
          <w:t>4.</w:t>
        </w:r>
        <w:r w:rsidR="00144CD1">
          <w:rPr>
            <w:rFonts w:eastAsiaTheme="minorEastAsia"/>
            <w:noProof/>
            <w:lang w:eastAsia="es-ES"/>
          </w:rPr>
          <w:tab/>
        </w:r>
        <w:r w:rsidR="00144CD1" w:rsidRPr="00D979DF">
          <w:rPr>
            <w:rStyle w:val="Hipervnculo"/>
            <w:noProof/>
          </w:rPr>
          <w:t>Elección de la forma de validar el consumer key</w:t>
        </w:r>
        <w:r w:rsidR="00144CD1">
          <w:rPr>
            <w:noProof/>
            <w:webHidden/>
          </w:rPr>
          <w:tab/>
        </w:r>
        <w:r w:rsidR="00144CD1">
          <w:rPr>
            <w:noProof/>
            <w:webHidden/>
          </w:rPr>
          <w:fldChar w:fldCharType="begin"/>
        </w:r>
        <w:r w:rsidR="00144CD1">
          <w:rPr>
            <w:noProof/>
            <w:webHidden/>
          </w:rPr>
          <w:instrText xml:space="preserve"> PAGEREF _Toc441582491 \h </w:instrText>
        </w:r>
        <w:r w:rsidR="00144CD1">
          <w:rPr>
            <w:noProof/>
            <w:webHidden/>
          </w:rPr>
        </w:r>
        <w:r w:rsidR="00144CD1">
          <w:rPr>
            <w:noProof/>
            <w:webHidden/>
          </w:rPr>
          <w:fldChar w:fldCharType="separate"/>
        </w:r>
        <w:r w:rsidR="00144CD1">
          <w:rPr>
            <w:noProof/>
            <w:webHidden/>
          </w:rPr>
          <w:t>29</w:t>
        </w:r>
        <w:r w:rsidR="00144CD1">
          <w:rPr>
            <w:noProof/>
            <w:webHidden/>
          </w:rPr>
          <w:fldChar w:fldCharType="end"/>
        </w:r>
      </w:hyperlink>
    </w:p>
    <w:p w14:paraId="5A2805FF" w14:textId="77777777" w:rsidR="00144CD1" w:rsidRDefault="00C36510">
      <w:pPr>
        <w:pStyle w:val="TDC2"/>
        <w:tabs>
          <w:tab w:val="left" w:pos="660"/>
          <w:tab w:val="right" w:leader="dot" w:pos="8494"/>
        </w:tabs>
        <w:rPr>
          <w:rFonts w:eastAsiaTheme="minorEastAsia"/>
          <w:noProof/>
          <w:lang w:eastAsia="es-ES"/>
        </w:rPr>
      </w:pPr>
      <w:hyperlink w:anchor="_Toc441582492" w:history="1">
        <w:r w:rsidR="00144CD1" w:rsidRPr="00D979DF">
          <w:rPr>
            <w:rStyle w:val="Hipervnculo"/>
            <w:noProof/>
          </w:rPr>
          <w:t>5.</w:t>
        </w:r>
        <w:r w:rsidR="00144CD1">
          <w:rPr>
            <w:rFonts w:eastAsiaTheme="minorEastAsia"/>
            <w:noProof/>
            <w:lang w:eastAsia="es-ES"/>
          </w:rPr>
          <w:tab/>
        </w:r>
        <w:r w:rsidR="00144CD1" w:rsidRPr="00D979DF">
          <w:rPr>
            <w:rStyle w:val="Hipervnculo"/>
            <w:noProof/>
          </w:rPr>
          <w:t>Elección del framework CakePHP</w:t>
        </w:r>
        <w:r w:rsidR="00144CD1">
          <w:rPr>
            <w:noProof/>
            <w:webHidden/>
          </w:rPr>
          <w:tab/>
        </w:r>
        <w:r w:rsidR="00144CD1">
          <w:rPr>
            <w:noProof/>
            <w:webHidden/>
          </w:rPr>
          <w:fldChar w:fldCharType="begin"/>
        </w:r>
        <w:r w:rsidR="00144CD1">
          <w:rPr>
            <w:noProof/>
            <w:webHidden/>
          </w:rPr>
          <w:instrText xml:space="preserve"> PAGEREF _Toc441582492 \h </w:instrText>
        </w:r>
        <w:r w:rsidR="00144CD1">
          <w:rPr>
            <w:noProof/>
            <w:webHidden/>
          </w:rPr>
        </w:r>
        <w:r w:rsidR="00144CD1">
          <w:rPr>
            <w:noProof/>
            <w:webHidden/>
          </w:rPr>
          <w:fldChar w:fldCharType="separate"/>
        </w:r>
        <w:r w:rsidR="00144CD1">
          <w:rPr>
            <w:noProof/>
            <w:webHidden/>
          </w:rPr>
          <w:t>30</w:t>
        </w:r>
        <w:r w:rsidR="00144CD1">
          <w:rPr>
            <w:noProof/>
            <w:webHidden/>
          </w:rPr>
          <w:fldChar w:fldCharType="end"/>
        </w:r>
      </w:hyperlink>
    </w:p>
    <w:p w14:paraId="4C7AED04" w14:textId="77777777" w:rsidR="00144CD1" w:rsidRDefault="00C36510">
      <w:pPr>
        <w:pStyle w:val="TDC2"/>
        <w:tabs>
          <w:tab w:val="left" w:pos="660"/>
          <w:tab w:val="right" w:leader="dot" w:pos="8494"/>
        </w:tabs>
        <w:rPr>
          <w:rFonts w:eastAsiaTheme="minorEastAsia"/>
          <w:noProof/>
          <w:lang w:eastAsia="es-ES"/>
        </w:rPr>
      </w:pPr>
      <w:hyperlink w:anchor="_Toc441582493" w:history="1">
        <w:r w:rsidR="00144CD1" w:rsidRPr="00D979DF">
          <w:rPr>
            <w:rStyle w:val="Hipervnculo"/>
            <w:noProof/>
          </w:rPr>
          <w:t>6.</w:t>
        </w:r>
        <w:r w:rsidR="00144CD1">
          <w:rPr>
            <w:rFonts w:eastAsiaTheme="minorEastAsia"/>
            <w:noProof/>
            <w:lang w:eastAsia="es-ES"/>
          </w:rPr>
          <w:tab/>
        </w:r>
        <w:r w:rsidR="00144CD1" w:rsidRPr="00D979DF">
          <w:rPr>
            <w:rStyle w:val="Hipervnculo"/>
            <w:noProof/>
          </w:rPr>
          <w:t>Elección de Maven</w:t>
        </w:r>
        <w:r w:rsidR="00144CD1">
          <w:rPr>
            <w:noProof/>
            <w:webHidden/>
          </w:rPr>
          <w:tab/>
        </w:r>
        <w:r w:rsidR="00144CD1">
          <w:rPr>
            <w:noProof/>
            <w:webHidden/>
          </w:rPr>
          <w:fldChar w:fldCharType="begin"/>
        </w:r>
        <w:r w:rsidR="00144CD1">
          <w:rPr>
            <w:noProof/>
            <w:webHidden/>
          </w:rPr>
          <w:instrText xml:space="preserve"> PAGEREF _Toc441582493 \h </w:instrText>
        </w:r>
        <w:r w:rsidR="00144CD1">
          <w:rPr>
            <w:noProof/>
            <w:webHidden/>
          </w:rPr>
        </w:r>
        <w:r w:rsidR="00144CD1">
          <w:rPr>
            <w:noProof/>
            <w:webHidden/>
          </w:rPr>
          <w:fldChar w:fldCharType="separate"/>
        </w:r>
        <w:r w:rsidR="00144CD1">
          <w:rPr>
            <w:noProof/>
            <w:webHidden/>
          </w:rPr>
          <w:t>30</w:t>
        </w:r>
        <w:r w:rsidR="00144CD1">
          <w:rPr>
            <w:noProof/>
            <w:webHidden/>
          </w:rPr>
          <w:fldChar w:fldCharType="end"/>
        </w:r>
      </w:hyperlink>
    </w:p>
    <w:p w14:paraId="22E38314" w14:textId="77777777" w:rsidR="00144CD1" w:rsidRDefault="00C36510">
      <w:pPr>
        <w:pStyle w:val="TDC2"/>
        <w:tabs>
          <w:tab w:val="left" w:pos="660"/>
          <w:tab w:val="right" w:leader="dot" w:pos="8494"/>
        </w:tabs>
        <w:rPr>
          <w:rFonts w:eastAsiaTheme="minorEastAsia"/>
          <w:noProof/>
          <w:lang w:eastAsia="es-ES"/>
        </w:rPr>
      </w:pPr>
      <w:hyperlink w:anchor="_Toc441582494" w:history="1">
        <w:r w:rsidR="00144CD1" w:rsidRPr="00D979DF">
          <w:rPr>
            <w:rStyle w:val="Hipervnculo"/>
            <w:noProof/>
          </w:rPr>
          <w:t>7.</w:t>
        </w:r>
        <w:r w:rsidR="00144CD1">
          <w:rPr>
            <w:rFonts w:eastAsiaTheme="minorEastAsia"/>
            <w:noProof/>
            <w:lang w:eastAsia="es-ES"/>
          </w:rPr>
          <w:tab/>
        </w:r>
        <w:r w:rsidR="00144CD1" w:rsidRPr="00D979DF">
          <w:rPr>
            <w:rStyle w:val="Hipervnculo"/>
            <w:noProof/>
          </w:rPr>
          <w:t>Elección de Bootstrap</w:t>
        </w:r>
        <w:r w:rsidR="00144CD1">
          <w:rPr>
            <w:noProof/>
            <w:webHidden/>
          </w:rPr>
          <w:tab/>
        </w:r>
        <w:r w:rsidR="00144CD1">
          <w:rPr>
            <w:noProof/>
            <w:webHidden/>
          </w:rPr>
          <w:fldChar w:fldCharType="begin"/>
        </w:r>
        <w:r w:rsidR="00144CD1">
          <w:rPr>
            <w:noProof/>
            <w:webHidden/>
          </w:rPr>
          <w:instrText xml:space="preserve"> PAGEREF _Toc441582494 \h </w:instrText>
        </w:r>
        <w:r w:rsidR="00144CD1">
          <w:rPr>
            <w:noProof/>
            <w:webHidden/>
          </w:rPr>
        </w:r>
        <w:r w:rsidR="00144CD1">
          <w:rPr>
            <w:noProof/>
            <w:webHidden/>
          </w:rPr>
          <w:fldChar w:fldCharType="separate"/>
        </w:r>
        <w:r w:rsidR="00144CD1">
          <w:rPr>
            <w:noProof/>
            <w:webHidden/>
          </w:rPr>
          <w:t>30</w:t>
        </w:r>
        <w:r w:rsidR="00144CD1">
          <w:rPr>
            <w:noProof/>
            <w:webHidden/>
          </w:rPr>
          <w:fldChar w:fldCharType="end"/>
        </w:r>
      </w:hyperlink>
    </w:p>
    <w:p w14:paraId="0D285AD4" w14:textId="77777777" w:rsidR="00144CD1" w:rsidRDefault="00C36510">
      <w:pPr>
        <w:pStyle w:val="TDC2"/>
        <w:tabs>
          <w:tab w:val="left" w:pos="660"/>
          <w:tab w:val="right" w:leader="dot" w:pos="8494"/>
        </w:tabs>
        <w:rPr>
          <w:rFonts w:eastAsiaTheme="minorEastAsia"/>
          <w:noProof/>
          <w:lang w:eastAsia="es-ES"/>
        </w:rPr>
      </w:pPr>
      <w:hyperlink w:anchor="_Toc441582495" w:history="1">
        <w:r w:rsidR="00144CD1" w:rsidRPr="00D979DF">
          <w:rPr>
            <w:rStyle w:val="Hipervnculo"/>
            <w:noProof/>
          </w:rPr>
          <w:t>8.</w:t>
        </w:r>
        <w:r w:rsidR="00144CD1">
          <w:rPr>
            <w:rFonts w:eastAsiaTheme="minorEastAsia"/>
            <w:noProof/>
            <w:lang w:eastAsia="es-ES"/>
          </w:rPr>
          <w:tab/>
        </w:r>
        <w:r w:rsidR="00144CD1" w:rsidRPr="00D979DF">
          <w:rPr>
            <w:rStyle w:val="Hipervnculo"/>
            <w:noProof/>
          </w:rPr>
          <w:t>Elección de los plugins para los reportes</w:t>
        </w:r>
        <w:r w:rsidR="00144CD1">
          <w:rPr>
            <w:noProof/>
            <w:webHidden/>
          </w:rPr>
          <w:tab/>
        </w:r>
        <w:r w:rsidR="00144CD1">
          <w:rPr>
            <w:noProof/>
            <w:webHidden/>
          </w:rPr>
          <w:fldChar w:fldCharType="begin"/>
        </w:r>
        <w:r w:rsidR="00144CD1">
          <w:rPr>
            <w:noProof/>
            <w:webHidden/>
          </w:rPr>
          <w:instrText xml:space="preserve"> PAGEREF _Toc441582495 \h </w:instrText>
        </w:r>
        <w:r w:rsidR="00144CD1">
          <w:rPr>
            <w:noProof/>
            <w:webHidden/>
          </w:rPr>
        </w:r>
        <w:r w:rsidR="00144CD1">
          <w:rPr>
            <w:noProof/>
            <w:webHidden/>
          </w:rPr>
          <w:fldChar w:fldCharType="separate"/>
        </w:r>
        <w:r w:rsidR="00144CD1">
          <w:rPr>
            <w:noProof/>
            <w:webHidden/>
          </w:rPr>
          <w:t>30</w:t>
        </w:r>
        <w:r w:rsidR="00144CD1">
          <w:rPr>
            <w:noProof/>
            <w:webHidden/>
          </w:rPr>
          <w:fldChar w:fldCharType="end"/>
        </w:r>
      </w:hyperlink>
    </w:p>
    <w:p w14:paraId="60313235" w14:textId="77777777" w:rsidR="00144CD1" w:rsidRDefault="00C36510">
      <w:pPr>
        <w:pStyle w:val="TDC2"/>
        <w:tabs>
          <w:tab w:val="left" w:pos="660"/>
          <w:tab w:val="right" w:leader="dot" w:pos="8494"/>
        </w:tabs>
        <w:rPr>
          <w:rFonts w:eastAsiaTheme="minorEastAsia"/>
          <w:noProof/>
          <w:lang w:eastAsia="es-ES"/>
        </w:rPr>
      </w:pPr>
      <w:hyperlink w:anchor="_Toc441582496" w:history="1">
        <w:r w:rsidR="00144CD1" w:rsidRPr="00D979DF">
          <w:rPr>
            <w:rStyle w:val="Hipervnculo"/>
            <w:noProof/>
          </w:rPr>
          <w:t>9.</w:t>
        </w:r>
        <w:r w:rsidR="00144CD1">
          <w:rPr>
            <w:rFonts w:eastAsiaTheme="minorEastAsia"/>
            <w:noProof/>
            <w:lang w:eastAsia="es-ES"/>
          </w:rPr>
          <w:tab/>
        </w:r>
        <w:r w:rsidR="00144CD1" w:rsidRPr="00D979DF">
          <w:rPr>
            <w:rStyle w:val="Hipervnculo"/>
            <w:noProof/>
          </w:rPr>
          <w:t>Elección de la forma de añadir los plugins</w:t>
        </w:r>
        <w:r w:rsidR="00144CD1">
          <w:rPr>
            <w:noProof/>
            <w:webHidden/>
          </w:rPr>
          <w:tab/>
        </w:r>
        <w:r w:rsidR="00144CD1">
          <w:rPr>
            <w:noProof/>
            <w:webHidden/>
          </w:rPr>
          <w:fldChar w:fldCharType="begin"/>
        </w:r>
        <w:r w:rsidR="00144CD1">
          <w:rPr>
            <w:noProof/>
            <w:webHidden/>
          </w:rPr>
          <w:instrText xml:space="preserve"> PAGEREF _Toc441582496 \h </w:instrText>
        </w:r>
        <w:r w:rsidR="00144CD1">
          <w:rPr>
            <w:noProof/>
            <w:webHidden/>
          </w:rPr>
        </w:r>
        <w:r w:rsidR="00144CD1">
          <w:rPr>
            <w:noProof/>
            <w:webHidden/>
          </w:rPr>
          <w:fldChar w:fldCharType="separate"/>
        </w:r>
        <w:r w:rsidR="00144CD1">
          <w:rPr>
            <w:noProof/>
            <w:webHidden/>
          </w:rPr>
          <w:t>31</w:t>
        </w:r>
        <w:r w:rsidR="00144CD1">
          <w:rPr>
            <w:noProof/>
            <w:webHidden/>
          </w:rPr>
          <w:fldChar w:fldCharType="end"/>
        </w:r>
      </w:hyperlink>
    </w:p>
    <w:p w14:paraId="5A600820" w14:textId="77777777" w:rsidR="00144CD1" w:rsidRDefault="00C36510">
      <w:pPr>
        <w:pStyle w:val="TDC2"/>
        <w:tabs>
          <w:tab w:val="left" w:pos="880"/>
          <w:tab w:val="right" w:leader="dot" w:pos="8494"/>
        </w:tabs>
        <w:rPr>
          <w:rFonts w:eastAsiaTheme="minorEastAsia"/>
          <w:noProof/>
          <w:lang w:eastAsia="es-ES"/>
        </w:rPr>
      </w:pPr>
      <w:hyperlink w:anchor="_Toc441582497" w:history="1">
        <w:r w:rsidR="00144CD1" w:rsidRPr="00D979DF">
          <w:rPr>
            <w:rStyle w:val="Hipervnculo"/>
            <w:noProof/>
          </w:rPr>
          <w:t>10.</w:t>
        </w:r>
        <w:r w:rsidR="00144CD1">
          <w:rPr>
            <w:rFonts w:eastAsiaTheme="minorEastAsia"/>
            <w:noProof/>
            <w:lang w:eastAsia="es-ES"/>
          </w:rPr>
          <w:tab/>
        </w:r>
        <w:r w:rsidR="00144CD1" w:rsidRPr="00D979DF">
          <w:rPr>
            <w:rStyle w:val="Hipervnculo"/>
            <w:noProof/>
          </w:rPr>
          <w:t>Elección de la herramienta para los plagios</w:t>
        </w:r>
        <w:r w:rsidR="00144CD1">
          <w:rPr>
            <w:noProof/>
            <w:webHidden/>
          </w:rPr>
          <w:tab/>
        </w:r>
        <w:r w:rsidR="00144CD1">
          <w:rPr>
            <w:noProof/>
            <w:webHidden/>
          </w:rPr>
          <w:fldChar w:fldCharType="begin"/>
        </w:r>
        <w:r w:rsidR="00144CD1">
          <w:rPr>
            <w:noProof/>
            <w:webHidden/>
          </w:rPr>
          <w:instrText xml:space="preserve"> PAGEREF _Toc441582497 \h </w:instrText>
        </w:r>
        <w:r w:rsidR="00144CD1">
          <w:rPr>
            <w:noProof/>
            <w:webHidden/>
          </w:rPr>
        </w:r>
        <w:r w:rsidR="00144CD1">
          <w:rPr>
            <w:noProof/>
            <w:webHidden/>
          </w:rPr>
          <w:fldChar w:fldCharType="separate"/>
        </w:r>
        <w:r w:rsidR="00144CD1">
          <w:rPr>
            <w:noProof/>
            <w:webHidden/>
          </w:rPr>
          <w:t>31</w:t>
        </w:r>
        <w:r w:rsidR="00144CD1">
          <w:rPr>
            <w:noProof/>
            <w:webHidden/>
          </w:rPr>
          <w:fldChar w:fldCharType="end"/>
        </w:r>
      </w:hyperlink>
    </w:p>
    <w:p w14:paraId="31248A8B" w14:textId="77777777" w:rsidR="00144CD1" w:rsidRDefault="00C36510">
      <w:pPr>
        <w:pStyle w:val="TDC1"/>
        <w:tabs>
          <w:tab w:val="left" w:pos="660"/>
          <w:tab w:val="right" w:leader="dot" w:pos="8494"/>
        </w:tabs>
        <w:rPr>
          <w:rFonts w:eastAsiaTheme="minorEastAsia"/>
          <w:noProof/>
          <w:lang w:eastAsia="es-ES"/>
        </w:rPr>
      </w:pPr>
      <w:hyperlink w:anchor="_Toc441582498" w:history="1">
        <w:r w:rsidR="00144CD1" w:rsidRPr="00D979DF">
          <w:rPr>
            <w:rStyle w:val="Hipervnculo"/>
            <w:noProof/>
          </w:rPr>
          <w:t>VII -</w:t>
        </w:r>
        <w:r w:rsidR="00144CD1">
          <w:rPr>
            <w:rFonts w:eastAsiaTheme="minorEastAsia"/>
            <w:noProof/>
            <w:lang w:eastAsia="es-ES"/>
          </w:rPr>
          <w:tab/>
        </w:r>
        <w:r w:rsidR="00144CD1" w:rsidRPr="00D979DF">
          <w:rPr>
            <w:rStyle w:val="Hipervnculo"/>
            <w:noProof/>
          </w:rPr>
          <w:t>Conclusiones y líneas de trabajo futuras</w:t>
        </w:r>
        <w:r w:rsidR="00144CD1">
          <w:rPr>
            <w:noProof/>
            <w:webHidden/>
          </w:rPr>
          <w:tab/>
        </w:r>
        <w:r w:rsidR="00144CD1">
          <w:rPr>
            <w:noProof/>
            <w:webHidden/>
          </w:rPr>
          <w:fldChar w:fldCharType="begin"/>
        </w:r>
        <w:r w:rsidR="00144CD1">
          <w:rPr>
            <w:noProof/>
            <w:webHidden/>
          </w:rPr>
          <w:instrText xml:space="preserve"> PAGEREF _Toc441582498 \h </w:instrText>
        </w:r>
        <w:r w:rsidR="00144CD1">
          <w:rPr>
            <w:noProof/>
            <w:webHidden/>
          </w:rPr>
        </w:r>
        <w:r w:rsidR="00144CD1">
          <w:rPr>
            <w:noProof/>
            <w:webHidden/>
          </w:rPr>
          <w:fldChar w:fldCharType="separate"/>
        </w:r>
        <w:r w:rsidR="00144CD1">
          <w:rPr>
            <w:noProof/>
            <w:webHidden/>
          </w:rPr>
          <w:t>32</w:t>
        </w:r>
        <w:r w:rsidR="00144CD1">
          <w:rPr>
            <w:noProof/>
            <w:webHidden/>
          </w:rPr>
          <w:fldChar w:fldCharType="end"/>
        </w:r>
      </w:hyperlink>
    </w:p>
    <w:p w14:paraId="61E3C4F2" w14:textId="77777777" w:rsidR="00144CD1" w:rsidRDefault="00C36510">
      <w:pPr>
        <w:pStyle w:val="TDC2"/>
        <w:tabs>
          <w:tab w:val="left" w:pos="660"/>
          <w:tab w:val="right" w:leader="dot" w:pos="8494"/>
        </w:tabs>
        <w:rPr>
          <w:rFonts w:eastAsiaTheme="minorEastAsia"/>
          <w:noProof/>
          <w:lang w:eastAsia="es-ES"/>
        </w:rPr>
      </w:pPr>
      <w:hyperlink w:anchor="_Toc441582499" w:history="1">
        <w:r w:rsidR="00144CD1" w:rsidRPr="00D979DF">
          <w:rPr>
            <w:rStyle w:val="Hipervnculo"/>
            <w:noProof/>
          </w:rPr>
          <w:t>1.</w:t>
        </w:r>
        <w:r w:rsidR="00144CD1">
          <w:rPr>
            <w:rFonts w:eastAsiaTheme="minorEastAsia"/>
            <w:noProof/>
            <w:lang w:eastAsia="es-ES"/>
          </w:rPr>
          <w:tab/>
        </w:r>
        <w:r w:rsidR="00144CD1" w:rsidRPr="00D979DF">
          <w:rPr>
            <w:rStyle w:val="Hipervnculo"/>
            <w:noProof/>
          </w:rPr>
          <w:t>Conclusiones</w:t>
        </w:r>
        <w:r w:rsidR="00144CD1">
          <w:rPr>
            <w:noProof/>
            <w:webHidden/>
          </w:rPr>
          <w:tab/>
        </w:r>
        <w:r w:rsidR="00144CD1">
          <w:rPr>
            <w:noProof/>
            <w:webHidden/>
          </w:rPr>
          <w:fldChar w:fldCharType="begin"/>
        </w:r>
        <w:r w:rsidR="00144CD1">
          <w:rPr>
            <w:noProof/>
            <w:webHidden/>
          </w:rPr>
          <w:instrText xml:space="preserve"> PAGEREF _Toc441582499 \h </w:instrText>
        </w:r>
        <w:r w:rsidR="00144CD1">
          <w:rPr>
            <w:noProof/>
            <w:webHidden/>
          </w:rPr>
        </w:r>
        <w:r w:rsidR="00144CD1">
          <w:rPr>
            <w:noProof/>
            <w:webHidden/>
          </w:rPr>
          <w:fldChar w:fldCharType="separate"/>
        </w:r>
        <w:r w:rsidR="00144CD1">
          <w:rPr>
            <w:noProof/>
            <w:webHidden/>
          </w:rPr>
          <w:t>32</w:t>
        </w:r>
        <w:r w:rsidR="00144CD1">
          <w:rPr>
            <w:noProof/>
            <w:webHidden/>
          </w:rPr>
          <w:fldChar w:fldCharType="end"/>
        </w:r>
      </w:hyperlink>
    </w:p>
    <w:p w14:paraId="7A075891" w14:textId="77777777" w:rsidR="00144CD1" w:rsidRDefault="00C36510">
      <w:pPr>
        <w:pStyle w:val="TDC2"/>
        <w:tabs>
          <w:tab w:val="left" w:pos="660"/>
          <w:tab w:val="right" w:leader="dot" w:pos="8494"/>
        </w:tabs>
        <w:rPr>
          <w:rFonts w:eastAsiaTheme="minorEastAsia"/>
          <w:noProof/>
          <w:lang w:eastAsia="es-ES"/>
        </w:rPr>
      </w:pPr>
      <w:hyperlink w:anchor="_Toc441582500" w:history="1">
        <w:r w:rsidR="00144CD1" w:rsidRPr="00D979DF">
          <w:rPr>
            <w:rStyle w:val="Hipervnculo"/>
            <w:noProof/>
          </w:rPr>
          <w:t>2.</w:t>
        </w:r>
        <w:r w:rsidR="00144CD1">
          <w:rPr>
            <w:rFonts w:eastAsiaTheme="minorEastAsia"/>
            <w:noProof/>
            <w:lang w:eastAsia="es-ES"/>
          </w:rPr>
          <w:tab/>
        </w:r>
        <w:r w:rsidR="00144CD1" w:rsidRPr="00D979DF">
          <w:rPr>
            <w:rStyle w:val="Hipervnculo"/>
            <w:noProof/>
          </w:rPr>
          <w:t>Líneas de trabajo futuras</w:t>
        </w:r>
        <w:r w:rsidR="00144CD1">
          <w:rPr>
            <w:noProof/>
            <w:webHidden/>
          </w:rPr>
          <w:tab/>
        </w:r>
        <w:r w:rsidR="00144CD1">
          <w:rPr>
            <w:noProof/>
            <w:webHidden/>
          </w:rPr>
          <w:fldChar w:fldCharType="begin"/>
        </w:r>
        <w:r w:rsidR="00144CD1">
          <w:rPr>
            <w:noProof/>
            <w:webHidden/>
          </w:rPr>
          <w:instrText xml:space="preserve"> PAGEREF _Toc441582500 \h </w:instrText>
        </w:r>
        <w:r w:rsidR="00144CD1">
          <w:rPr>
            <w:noProof/>
            <w:webHidden/>
          </w:rPr>
        </w:r>
        <w:r w:rsidR="00144CD1">
          <w:rPr>
            <w:noProof/>
            <w:webHidden/>
          </w:rPr>
          <w:fldChar w:fldCharType="separate"/>
        </w:r>
        <w:r w:rsidR="00144CD1">
          <w:rPr>
            <w:noProof/>
            <w:webHidden/>
          </w:rPr>
          <w:t>33</w:t>
        </w:r>
        <w:r w:rsidR="00144CD1">
          <w:rPr>
            <w:noProof/>
            <w:webHidden/>
          </w:rPr>
          <w:fldChar w:fldCharType="end"/>
        </w:r>
      </w:hyperlink>
    </w:p>
    <w:p w14:paraId="06DDBF05" w14:textId="77777777" w:rsidR="00144CD1" w:rsidRDefault="00C36510">
      <w:pPr>
        <w:pStyle w:val="TDC1"/>
        <w:tabs>
          <w:tab w:val="left" w:pos="660"/>
          <w:tab w:val="right" w:leader="dot" w:pos="8494"/>
        </w:tabs>
        <w:rPr>
          <w:rFonts w:eastAsiaTheme="minorEastAsia"/>
          <w:noProof/>
          <w:lang w:eastAsia="es-ES"/>
        </w:rPr>
      </w:pPr>
      <w:hyperlink w:anchor="_Toc441582501" w:history="1">
        <w:r w:rsidR="00144CD1" w:rsidRPr="00D979DF">
          <w:rPr>
            <w:rStyle w:val="Hipervnculo"/>
            <w:noProof/>
          </w:rPr>
          <w:t>VIII -</w:t>
        </w:r>
        <w:r w:rsidR="00144CD1">
          <w:rPr>
            <w:rFonts w:eastAsiaTheme="minorEastAsia"/>
            <w:noProof/>
            <w:lang w:eastAsia="es-ES"/>
          </w:rPr>
          <w:tab/>
        </w:r>
        <w:r w:rsidR="00144CD1" w:rsidRPr="00D979DF">
          <w:rPr>
            <w:rStyle w:val="Hipervnculo"/>
            <w:noProof/>
          </w:rPr>
          <w:t>Bibliografía</w:t>
        </w:r>
        <w:r w:rsidR="00144CD1">
          <w:rPr>
            <w:noProof/>
            <w:webHidden/>
          </w:rPr>
          <w:tab/>
        </w:r>
        <w:r w:rsidR="00144CD1">
          <w:rPr>
            <w:noProof/>
            <w:webHidden/>
          </w:rPr>
          <w:fldChar w:fldCharType="begin"/>
        </w:r>
        <w:r w:rsidR="00144CD1">
          <w:rPr>
            <w:noProof/>
            <w:webHidden/>
          </w:rPr>
          <w:instrText xml:space="preserve"> PAGEREF _Toc441582501 \h </w:instrText>
        </w:r>
        <w:r w:rsidR="00144CD1">
          <w:rPr>
            <w:noProof/>
            <w:webHidden/>
          </w:rPr>
        </w:r>
        <w:r w:rsidR="00144CD1">
          <w:rPr>
            <w:noProof/>
            <w:webHidden/>
          </w:rPr>
          <w:fldChar w:fldCharType="separate"/>
        </w:r>
        <w:r w:rsidR="00144CD1">
          <w:rPr>
            <w:noProof/>
            <w:webHidden/>
          </w:rPr>
          <w:t>34</w:t>
        </w:r>
        <w:r w:rsidR="00144CD1">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Default="00144CD1" w:rsidP="00144CD1">
      <w:pPr>
        <w:rPr>
          <w:b/>
          <w:sz w:val="28"/>
        </w:rPr>
      </w:pPr>
      <w:r>
        <w:rPr>
          <w:b/>
          <w:sz w:val="28"/>
        </w:rPr>
        <w:lastRenderedPageBreak/>
        <w:t>Índice de ilustraciones</w:t>
      </w:r>
    </w:p>
    <w:p w14:paraId="7B84A5A9" w14:textId="77777777" w:rsidR="00144CD1" w:rsidRDefault="00144CD1">
      <w:pPr>
        <w:pStyle w:val="Tabladeilustraciones"/>
        <w:tabs>
          <w:tab w:val="right" w:leader="dot" w:pos="8494"/>
        </w:tabs>
        <w:rPr>
          <w:rFonts w:eastAsiaTheme="minorEastAsia"/>
          <w:smallCaps w:val="0"/>
          <w:noProof/>
          <w:sz w:val="22"/>
          <w:szCs w:val="22"/>
          <w:lang w:eastAsia="es-ES"/>
        </w:rPr>
      </w:pPr>
      <w:r>
        <w:rPr>
          <w:b/>
          <w:sz w:val="28"/>
        </w:rPr>
        <w:fldChar w:fldCharType="begin"/>
      </w:r>
      <w:r>
        <w:rPr>
          <w:b/>
          <w:sz w:val="28"/>
        </w:rPr>
        <w:instrText xml:space="preserve"> TOC \h \z \c "Ilustración" </w:instrText>
      </w:r>
      <w:r>
        <w:rPr>
          <w:b/>
          <w:sz w:val="28"/>
        </w:rPr>
        <w:fldChar w:fldCharType="separate"/>
      </w:r>
      <w:hyperlink w:anchor="_Toc441582502" w:history="1">
        <w:r w:rsidRPr="004F087C">
          <w:rPr>
            <w:rStyle w:val="Hipervnculo"/>
            <w:noProof/>
          </w:rPr>
          <w:t>Ilustración 1: Partes involucradas en un LMS</w:t>
        </w:r>
        <w:r>
          <w:rPr>
            <w:noProof/>
            <w:webHidden/>
          </w:rPr>
          <w:tab/>
        </w:r>
        <w:r>
          <w:rPr>
            <w:noProof/>
            <w:webHidden/>
          </w:rPr>
          <w:fldChar w:fldCharType="begin"/>
        </w:r>
        <w:r>
          <w:rPr>
            <w:noProof/>
            <w:webHidden/>
          </w:rPr>
          <w:instrText xml:space="preserve"> PAGEREF _Toc441582502 \h </w:instrText>
        </w:r>
        <w:r>
          <w:rPr>
            <w:noProof/>
            <w:webHidden/>
          </w:rPr>
        </w:r>
        <w:r>
          <w:rPr>
            <w:noProof/>
            <w:webHidden/>
          </w:rPr>
          <w:fldChar w:fldCharType="separate"/>
        </w:r>
        <w:r>
          <w:rPr>
            <w:noProof/>
            <w:webHidden/>
          </w:rPr>
          <w:t>9</w:t>
        </w:r>
        <w:r>
          <w:rPr>
            <w:noProof/>
            <w:webHidden/>
          </w:rPr>
          <w:fldChar w:fldCharType="end"/>
        </w:r>
      </w:hyperlink>
    </w:p>
    <w:p w14:paraId="2AD42FD8"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03" w:history="1">
        <w:r w:rsidR="00144CD1" w:rsidRPr="004F087C">
          <w:rPr>
            <w:rStyle w:val="Hipervnculo"/>
            <w:noProof/>
          </w:rPr>
          <w:t>Ilustración 2: Interacción en Moodle</w:t>
        </w:r>
        <w:r w:rsidR="00144CD1">
          <w:rPr>
            <w:noProof/>
            <w:webHidden/>
          </w:rPr>
          <w:tab/>
        </w:r>
        <w:r w:rsidR="00144CD1">
          <w:rPr>
            <w:noProof/>
            <w:webHidden/>
          </w:rPr>
          <w:fldChar w:fldCharType="begin"/>
        </w:r>
        <w:r w:rsidR="00144CD1">
          <w:rPr>
            <w:noProof/>
            <w:webHidden/>
          </w:rPr>
          <w:instrText xml:space="preserve"> PAGEREF _Toc441582503 \h </w:instrText>
        </w:r>
        <w:r w:rsidR="00144CD1">
          <w:rPr>
            <w:noProof/>
            <w:webHidden/>
          </w:rPr>
        </w:r>
        <w:r w:rsidR="00144CD1">
          <w:rPr>
            <w:noProof/>
            <w:webHidden/>
          </w:rPr>
          <w:fldChar w:fldCharType="separate"/>
        </w:r>
        <w:r w:rsidR="00144CD1">
          <w:rPr>
            <w:noProof/>
            <w:webHidden/>
          </w:rPr>
          <w:t>10</w:t>
        </w:r>
        <w:r w:rsidR="00144CD1">
          <w:rPr>
            <w:noProof/>
            <w:webHidden/>
          </w:rPr>
          <w:fldChar w:fldCharType="end"/>
        </w:r>
      </w:hyperlink>
    </w:p>
    <w:p w14:paraId="293C373B"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04" w:history="1">
        <w:r w:rsidR="00144CD1" w:rsidRPr="004F087C">
          <w:rPr>
            <w:rStyle w:val="Hipervnculo"/>
            <w:noProof/>
          </w:rPr>
          <w:t>Ilustración 3: Tareas del Quality Assurance (QA)</w:t>
        </w:r>
        <w:r w:rsidR="00144CD1">
          <w:rPr>
            <w:noProof/>
            <w:webHidden/>
          </w:rPr>
          <w:tab/>
        </w:r>
        <w:r w:rsidR="00144CD1">
          <w:rPr>
            <w:noProof/>
            <w:webHidden/>
          </w:rPr>
          <w:fldChar w:fldCharType="begin"/>
        </w:r>
        <w:r w:rsidR="00144CD1">
          <w:rPr>
            <w:noProof/>
            <w:webHidden/>
          </w:rPr>
          <w:instrText xml:space="preserve"> PAGEREF _Toc441582504 \h </w:instrText>
        </w:r>
        <w:r w:rsidR="00144CD1">
          <w:rPr>
            <w:noProof/>
            <w:webHidden/>
          </w:rPr>
        </w:r>
        <w:r w:rsidR="00144CD1">
          <w:rPr>
            <w:noProof/>
            <w:webHidden/>
          </w:rPr>
          <w:fldChar w:fldCharType="separate"/>
        </w:r>
        <w:r w:rsidR="00144CD1">
          <w:rPr>
            <w:noProof/>
            <w:webHidden/>
          </w:rPr>
          <w:t>11</w:t>
        </w:r>
        <w:r w:rsidR="00144CD1">
          <w:rPr>
            <w:noProof/>
            <w:webHidden/>
          </w:rPr>
          <w:fldChar w:fldCharType="end"/>
        </w:r>
      </w:hyperlink>
    </w:p>
    <w:p w14:paraId="061F8A09"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05" w:history="1">
        <w:r w:rsidR="00144CD1" w:rsidRPr="004F087C">
          <w:rPr>
            <w:rStyle w:val="Hipervnculo"/>
            <w:noProof/>
          </w:rPr>
          <w:t>Ilustración 4: Ciclo de vida del MVC</w:t>
        </w:r>
        <w:r w:rsidR="00144CD1">
          <w:rPr>
            <w:noProof/>
            <w:webHidden/>
          </w:rPr>
          <w:tab/>
        </w:r>
        <w:r w:rsidR="00144CD1">
          <w:rPr>
            <w:noProof/>
            <w:webHidden/>
          </w:rPr>
          <w:fldChar w:fldCharType="begin"/>
        </w:r>
        <w:r w:rsidR="00144CD1">
          <w:rPr>
            <w:noProof/>
            <w:webHidden/>
          </w:rPr>
          <w:instrText xml:space="preserve"> PAGEREF _Toc441582505 \h </w:instrText>
        </w:r>
        <w:r w:rsidR="00144CD1">
          <w:rPr>
            <w:noProof/>
            <w:webHidden/>
          </w:rPr>
        </w:r>
        <w:r w:rsidR="00144CD1">
          <w:rPr>
            <w:noProof/>
            <w:webHidden/>
          </w:rPr>
          <w:fldChar w:fldCharType="separate"/>
        </w:r>
        <w:r w:rsidR="00144CD1">
          <w:rPr>
            <w:noProof/>
            <w:webHidden/>
          </w:rPr>
          <w:t>13</w:t>
        </w:r>
        <w:r w:rsidR="00144CD1">
          <w:rPr>
            <w:noProof/>
            <w:webHidden/>
          </w:rPr>
          <w:fldChar w:fldCharType="end"/>
        </w:r>
      </w:hyperlink>
    </w:p>
    <w:p w14:paraId="02FF2635"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06" w:history="1">
        <w:r w:rsidR="00144CD1" w:rsidRPr="004F087C">
          <w:rPr>
            <w:rStyle w:val="Hipervnculo"/>
            <w:noProof/>
          </w:rPr>
          <w:t>Ilustración 5: Parámetros de la tarea en UBUVirtual</w:t>
        </w:r>
        <w:r w:rsidR="00144CD1">
          <w:rPr>
            <w:noProof/>
            <w:webHidden/>
          </w:rPr>
          <w:tab/>
        </w:r>
        <w:r w:rsidR="00144CD1">
          <w:rPr>
            <w:noProof/>
            <w:webHidden/>
          </w:rPr>
          <w:fldChar w:fldCharType="begin"/>
        </w:r>
        <w:r w:rsidR="00144CD1">
          <w:rPr>
            <w:noProof/>
            <w:webHidden/>
          </w:rPr>
          <w:instrText xml:space="preserve"> PAGEREF _Toc441582506 \h </w:instrText>
        </w:r>
        <w:r w:rsidR="00144CD1">
          <w:rPr>
            <w:noProof/>
            <w:webHidden/>
          </w:rPr>
        </w:r>
        <w:r w:rsidR="00144CD1">
          <w:rPr>
            <w:noProof/>
            <w:webHidden/>
          </w:rPr>
          <w:fldChar w:fldCharType="separate"/>
        </w:r>
        <w:r w:rsidR="00144CD1">
          <w:rPr>
            <w:noProof/>
            <w:webHidden/>
          </w:rPr>
          <w:t>22</w:t>
        </w:r>
        <w:r w:rsidR="00144CD1">
          <w:rPr>
            <w:noProof/>
            <w:webHidden/>
          </w:rPr>
          <w:fldChar w:fldCharType="end"/>
        </w:r>
      </w:hyperlink>
    </w:p>
    <w:p w14:paraId="116975CE"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07" w:history="1">
        <w:r w:rsidR="00144CD1" w:rsidRPr="004F087C">
          <w:rPr>
            <w:rStyle w:val="Hipervnculo"/>
            <w:noProof/>
          </w:rPr>
          <w:t>Ilustración 6: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_Toc441582507 \h </w:instrText>
        </w:r>
        <w:r w:rsidR="00144CD1">
          <w:rPr>
            <w:noProof/>
            <w:webHidden/>
          </w:rPr>
        </w:r>
        <w:r w:rsidR="00144CD1">
          <w:rPr>
            <w:noProof/>
            <w:webHidden/>
          </w:rPr>
          <w:fldChar w:fldCharType="separate"/>
        </w:r>
        <w:r w:rsidR="00144CD1">
          <w:rPr>
            <w:noProof/>
            <w:webHidden/>
          </w:rPr>
          <w:t>23</w:t>
        </w:r>
        <w:r w:rsidR="00144CD1">
          <w:rPr>
            <w:noProof/>
            <w:webHidden/>
          </w:rPr>
          <w:fldChar w:fldCharType="end"/>
        </w:r>
      </w:hyperlink>
    </w:p>
    <w:p w14:paraId="15D91C4F"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08" w:history="1">
        <w:r w:rsidR="00144CD1" w:rsidRPr="004F087C">
          <w:rPr>
            <w:rStyle w:val="Hipervnculo"/>
            <w:noProof/>
          </w:rPr>
          <w:t>Ilustración 7: Formulario de subida de ficheros en UBUVirtual</w:t>
        </w:r>
        <w:r w:rsidR="00144CD1">
          <w:rPr>
            <w:noProof/>
            <w:webHidden/>
          </w:rPr>
          <w:tab/>
        </w:r>
        <w:r w:rsidR="00144CD1">
          <w:rPr>
            <w:noProof/>
            <w:webHidden/>
          </w:rPr>
          <w:fldChar w:fldCharType="begin"/>
        </w:r>
        <w:r w:rsidR="00144CD1">
          <w:rPr>
            <w:noProof/>
            <w:webHidden/>
          </w:rPr>
          <w:instrText xml:space="preserve"> PAGEREF _Toc441582508 \h </w:instrText>
        </w:r>
        <w:r w:rsidR="00144CD1">
          <w:rPr>
            <w:noProof/>
            <w:webHidden/>
          </w:rPr>
        </w:r>
        <w:r w:rsidR="00144CD1">
          <w:rPr>
            <w:noProof/>
            <w:webHidden/>
          </w:rPr>
          <w:fldChar w:fldCharType="separate"/>
        </w:r>
        <w:r w:rsidR="00144CD1">
          <w:rPr>
            <w:noProof/>
            <w:webHidden/>
          </w:rPr>
          <w:t>23</w:t>
        </w:r>
        <w:r w:rsidR="00144CD1">
          <w:rPr>
            <w:noProof/>
            <w:webHidden/>
          </w:rPr>
          <w:fldChar w:fldCharType="end"/>
        </w:r>
      </w:hyperlink>
    </w:p>
    <w:p w14:paraId="451FBD38"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09" w:history="1">
        <w:r w:rsidR="00144CD1" w:rsidRPr="004F087C">
          <w:rPr>
            <w:rStyle w:val="Hipervnculo"/>
            <w:noProof/>
          </w:rPr>
          <w:t>Ilustración 8: Formulario de subida de ficheros en nuestra aplicación</w:t>
        </w:r>
        <w:r w:rsidR="00144CD1">
          <w:rPr>
            <w:noProof/>
            <w:webHidden/>
          </w:rPr>
          <w:tab/>
        </w:r>
        <w:r w:rsidR="00144CD1">
          <w:rPr>
            <w:noProof/>
            <w:webHidden/>
          </w:rPr>
          <w:fldChar w:fldCharType="begin"/>
        </w:r>
        <w:r w:rsidR="00144CD1">
          <w:rPr>
            <w:noProof/>
            <w:webHidden/>
          </w:rPr>
          <w:instrText xml:space="preserve"> PAGEREF _Toc441582509 \h </w:instrText>
        </w:r>
        <w:r w:rsidR="00144CD1">
          <w:rPr>
            <w:noProof/>
            <w:webHidden/>
          </w:rPr>
        </w:r>
        <w:r w:rsidR="00144CD1">
          <w:rPr>
            <w:noProof/>
            <w:webHidden/>
          </w:rPr>
          <w:fldChar w:fldCharType="separate"/>
        </w:r>
        <w:r w:rsidR="00144CD1">
          <w:rPr>
            <w:noProof/>
            <w:webHidden/>
          </w:rPr>
          <w:t>24</w:t>
        </w:r>
        <w:r w:rsidR="00144CD1">
          <w:rPr>
            <w:noProof/>
            <w:webHidden/>
          </w:rPr>
          <w:fldChar w:fldCharType="end"/>
        </w:r>
      </w:hyperlink>
    </w:p>
    <w:p w14:paraId="6DAAE1DC"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10" w:history="1">
        <w:r w:rsidR="00144CD1" w:rsidRPr="004F087C">
          <w:rPr>
            <w:rStyle w:val="Hipervnculo"/>
            <w:noProof/>
          </w:rPr>
          <w:t>Ilustración 9: Ejes de la calidad de código en SonarQube</w:t>
        </w:r>
        <w:r w:rsidR="00144CD1">
          <w:rPr>
            <w:noProof/>
            <w:webHidden/>
          </w:rPr>
          <w:tab/>
        </w:r>
        <w:r w:rsidR="00144CD1">
          <w:rPr>
            <w:noProof/>
            <w:webHidden/>
          </w:rPr>
          <w:fldChar w:fldCharType="begin"/>
        </w:r>
        <w:r w:rsidR="00144CD1">
          <w:rPr>
            <w:noProof/>
            <w:webHidden/>
          </w:rPr>
          <w:instrText xml:space="preserve"> PAGEREF _Toc441582510 \h </w:instrText>
        </w:r>
        <w:r w:rsidR="00144CD1">
          <w:rPr>
            <w:noProof/>
            <w:webHidden/>
          </w:rPr>
        </w:r>
        <w:r w:rsidR="00144CD1">
          <w:rPr>
            <w:noProof/>
            <w:webHidden/>
          </w:rPr>
          <w:fldChar w:fldCharType="separate"/>
        </w:r>
        <w:r w:rsidR="00144CD1">
          <w:rPr>
            <w:noProof/>
            <w:webHidden/>
          </w:rPr>
          <w:t>24</w:t>
        </w:r>
        <w:r w:rsidR="00144CD1">
          <w:rPr>
            <w:noProof/>
            <w:webHidden/>
          </w:rPr>
          <w:fldChar w:fldCharType="end"/>
        </w:r>
      </w:hyperlink>
    </w:p>
    <w:p w14:paraId="4FA7B0ED"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11" w:history="1">
        <w:r w:rsidR="00144CD1" w:rsidRPr="004F087C">
          <w:rPr>
            <w:rStyle w:val="Hipervnculo"/>
            <w:noProof/>
          </w:rPr>
          <w:t>Ilustración 10: Parámetros de la tarea en VPL</w:t>
        </w:r>
        <w:r w:rsidR="00144CD1">
          <w:rPr>
            <w:noProof/>
            <w:webHidden/>
          </w:rPr>
          <w:tab/>
        </w:r>
        <w:r w:rsidR="00144CD1">
          <w:rPr>
            <w:noProof/>
            <w:webHidden/>
          </w:rPr>
          <w:fldChar w:fldCharType="begin"/>
        </w:r>
        <w:r w:rsidR="00144CD1">
          <w:rPr>
            <w:noProof/>
            <w:webHidden/>
          </w:rPr>
          <w:instrText xml:space="preserve"> PAGEREF _Toc441582511 \h </w:instrText>
        </w:r>
        <w:r w:rsidR="00144CD1">
          <w:rPr>
            <w:noProof/>
            <w:webHidden/>
          </w:rPr>
        </w:r>
        <w:r w:rsidR="00144CD1">
          <w:rPr>
            <w:noProof/>
            <w:webHidden/>
          </w:rPr>
          <w:fldChar w:fldCharType="separate"/>
        </w:r>
        <w:r w:rsidR="00144CD1">
          <w:rPr>
            <w:noProof/>
            <w:webHidden/>
          </w:rPr>
          <w:t>26</w:t>
        </w:r>
        <w:r w:rsidR="00144CD1">
          <w:rPr>
            <w:noProof/>
            <w:webHidden/>
          </w:rPr>
          <w:fldChar w:fldCharType="end"/>
        </w:r>
      </w:hyperlink>
    </w:p>
    <w:p w14:paraId="6F3B659D"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12" w:history="1">
        <w:r w:rsidR="00144CD1" w:rsidRPr="004F087C">
          <w:rPr>
            <w:rStyle w:val="Hipervnculo"/>
            <w:noProof/>
          </w:rPr>
          <w:t>Ilustración 11: Ver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_Toc441582512 \h </w:instrText>
        </w:r>
        <w:r w:rsidR="00144CD1">
          <w:rPr>
            <w:noProof/>
            <w:webHidden/>
          </w:rPr>
        </w:r>
        <w:r w:rsidR="00144CD1">
          <w:rPr>
            <w:noProof/>
            <w:webHidden/>
          </w:rPr>
          <w:fldChar w:fldCharType="separate"/>
        </w:r>
        <w:r w:rsidR="00144CD1">
          <w:rPr>
            <w:noProof/>
            <w:webHidden/>
          </w:rPr>
          <w:t>26</w:t>
        </w:r>
        <w:r w:rsidR="00144CD1">
          <w:rPr>
            <w:noProof/>
            <w:webHidden/>
          </w:rPr>
          <w:fldChar w:fldCharType="end"/>
        </w:r>
      </w:hyperlink>
    </w:p>
    <w:p w14:paraId="54B618FE"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13" w:history="1">
        <w:r w:rsidR="00144CD1" w:rsidRPr="004F087C">
          <w:rPr>
            <w:rStyle w:val="Hipervnculo"/>
            <w:noProof/>
          </w:rPr>
          <w:t>Ilustración 12: Parámetros de la tarea en nuestra aplicación</w:t>
        </w:r>
        <w:r w:rsidR="00144CD1">
          <w:rPr>
            <w:noProof/>
            <w:webHidden/>
          </w:rPr>
          <w:tab/>
        </w:r>
        <w:r w:rsidR="00144CD1">
          <w:rPr>
            <w:noProof/>
            <w:webHidden/>
          </w:rPr>
          <w:fldChar w:fldCharType="begin"/>
        </w:r>
        <w:r w:rsidR="00144CD1">
          <w:rPr>
            <w:noProof/>
            <w:webHidden/>
          </w:rPr>
          <w:instrText xml:space="preserve"> PAGEREF _Toc441582513 \h </w:instrText>
        </w:r>
        <w:r w:rsidR="00144CD1">
          <w:rPr>
            <w:noProof/>
            <w:webHidden/>
          </w:rPr>
        </w:r>
        <w:r w:rsidR="00144CD1">
          <w:rPr>
            <w:noProof/>
            <w:webHidden/>
          </w:rPr>
          <w:fldChar w:fldCharType="separate"/>
        </w:r>
        <w:r w:rsidR="00144CD1">
          <w:rPr>
            <w:noProof/>
            <w:webHidden/>
          </w:rPr>
          <w:t>26</w:t>
        </w:r>
        <w:r w:rsidR="00144CD1">
          <w:rPr>
            <w:noProof/>
            <w:webHidden/>
          </w:rPr>
          <w:fldChar w:fldCharType="end"/>
        </w:r>
      </w:hyperlink>
    </w:p>
    <w:p w14:paraId="68E9A3E9"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14" w:history="1">
        <w:r w:rsidR="00144CD1" w:rsidRPr="004F087C">
          <w:rPr>
            <w:rStyle w:val="Hipervnculo"/>
            <w:noProof/>
          </w:rPr>
          <w:t>Ilustración 13: Enunciado de prácticas en nuestra aplicación</w:t>
        </w:r>
        <w:r w:rsidR="00144CD1">
          <w:rPr>
            <w:noProof/>
            <w:webHidden/>
          </w:rPr>
          <w:tab/>
        </w:r>
        <w:r w:rsidR="00144CD1">
          <w:rPr>
            <w:noProof/>
            <w:webHidden/>
          </w:rPr>
          <w:fldChar w:fldCharType="begin"/>
        </w:r>
        <w:r w:rsidR="00144CD1">
          <w:rPr>
            <w:noProof/>
            <w:webHidden/>
          </w:rPr>
          <w:instrText xml:space="preserve"> PAGEREF _Toc441582514 \h </w:instrText>
        </w:r>
        <w:r w:rsidR="00144CD1">
          <w:rPr>
            <w:noProof/>
            <w:webHidden/>
          </w:rPr>
        </w:r>
        <w:r w:rsidR="00144CD1">
          <w:rPr>
            <w:noProof/>
            <w:webHidden/>
          </w:rPr>
          <w:fldChar w:fldCharType="separate"/>
        </w:r>
        <w:r w:rsidR="00144CD1">
          <w:rPr>
            <w:noProof/>
            <w:webHidden/>
          </w:rPr>
          <w:t>27</w:t>
        </w:r>
        <w:r w:rsidR="00144CD1">
          <w:rPr>
            <w:noProof/>
            <w:webHidden/>
          </w:rPr>
          <w:fldChar w:fldCharType="end"/>
        </w:r>
      </w:hyperlink>
    </w:p>
    <w:p w14:paraId="6642011A"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15" w:history="1">
        <w:r w:rsidR="00144CD1" w:rsidRPr="004F087C">
          <w:rPr>
            <w:rStyle w:val="Hipervnculo"/>
            <w:noProof/>
          </w:rPr>
          <w:t>Ilustración 14: Formulario de subida de prácticas en VPL</w:t>
        </w:r>
        <w:r w:rsidR="00144CD1">
          <w:rPr>
            <w:noProof/>
            <w:webHidden/>
          </w:rPr>
          <w:tab/>
        </w:r>
        <w:r w:rsidR="00144CD1">
          <w:rPr>
            <w:noProof/>
            <w:webHidden/>
          </w:rPr>
          <w:fldChar w:fldCharType="begin"/>
        </w:r>
        <w:r w:rsidR="00144CD1">
          <w:rPr>
            <w:noProof/>
            <w:webHidden/>
          </w:rPr>
          <w:instrText xml:space="preserve"> PAGEREF _Toc441582515 \h </w:instrText>
        </w:r>
        <w:r w:rsidR="00144CD1">
          <w:rPr>
            <w:noProof/>
            <w:webHidden/>
          </w:rPr>
        </w:r>
        <w:r w:rsidR="00144CD1">
          <w:rPr>
            <w:noProof/>
            <w:webHidden/>
          </w:rPr>
          <w:fldChar w:fldCharType="separate"/>
        </w:r>
        <w:r w:rsidR="00144CD1">
          <w:rPr>
            <w:noProof/>
            <w:webHidden/>
          </w:rPr>
          <w:t>27</w:t>
        </w:r>
        <w:r w:rsidR="00144CD1">
          <w:rPr>
            <w:noProof/>
            <w:webHidden/>
          </w:rPr>
          <w:fldChar w:fldCharType="end"/>
        </w:r>
      </w:hyperlink>
    </w:p>
    <w:p w14:paraId="0D312C06"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16" w:history="1">
        <w:r w:rsidR="00144CD1" w:rsidRPr="004F087C">
          <w:rPr>
            <w:rStyle w:val="Hipervnculo"/>
            <w:noProof/>
          </w:rPr>
          <w:t>Ilustración 15: Formulario de subida de prácticas en nuestra aplicación</w:t>
        </w:r>
        <w:r w:rsidR="00144CD1">
          <w:rPr>
            <w:noProof/>
            <w:webHidden/>
          </w:rPr>
          <w:tab/>
        </w:r>
        <w:r w:rsidR="00144CD1">
          <w:rPr>
            <w:noProof/>
            <w:webHidden/>
          </w:rPr>
          <w:fldChar w:fldCharType="begin"/>
        </w:r>
        <w:r w:rsidR="00144CD1">
          <w:rPr>
            <w:noProof/>
            <w:webHidden/>
          </w:rPr>
          <w:instrText xml:space="preserve"> PAGEREF _Toc441582516 \h </w:instrText>
        </w:r>
        <w:r w:rsidR="00144CD1">
          <w:rPr>
            <w:noProof/>
            <w:webHidden/>
          </w:rPr>
        </w:r>
        <w:r w:rsidR="00144CD1">
          <w:rPr>
            <w:noProof/>
            <w:webHidden/>
          </w:rPr>
          <w:fldChar w:fldCharType="separate"/>
        </w:r>
        <w:r w:rsidR="00144CD1">
          <w:rPr>
            <w:noProof/>
            <w:webHidden/>
          </w:rPr>
          <w:t>28</w:t>
        </w:r>
        <w:r w:rsidR="00144CD1">
          <w:rPr>
            <w:noProof/>
            <w:webHidden/>
          </w:rPr>
          <w:fldChar w:fldCharType="end"/>
        </w:r>
      </w:hyperlink>
    </w:p>
    <w:p w14:paraId="32729309" w14:textId="77777777" w:rsidR="00144CD1" w:rsidRDefault="00C36510">
      <w:pPr>
        <w:pStyle w:val="Tabladeilustraciones"/>
        <w:tabs>
          <w:tab w:val="right" w:leader="dot" w:pos="8494"/>
        </w:tabs>
        <w:rPr>
          <w:rFonts w:eastAsiaTheme="minorEastAsia"/>
          <w:smallCaps w:val="0"/>
          <w:noProof/>
          <w:sz w:val="22"/>
          <w:szCs w:val="22"/>
          <w:lang w:eastAsia="es-ES"/>
        </w:rPr>
      </w:pPr>
      <w:hyperlink w:anchor="_Toc441582517" w:history="1">
        <w:r w:rsidR="00144CD1" w:rsidRPr="004F087C">
          <w:rPr>
            <w:rStyle w:val="Hipervnculo"/>
            <w:noProof/>
          </w:rPr>
          <w:t>Ilustración 16: Estructura de carpetas</w:t>
        </w:r>
        <w:r w:rsidR="00144CD1">
          <w:rPr>
            <w:noProof/>
            <w:webHidden/>
          </w:rPr>
          <w:tab/>
        </w:r>
        <w:r w:rsidR="00144CD1">
          <w:rPr>
            <w:noProof/>
            <w:webHidden/>
          </w:rPr>
          <w:fldChar w:fldCharType="begin"/>
        </w:r>
        <w:r w:rsidR="00144CD1">
          <w:rPr>
            <w:noProof/>
            <w:webHidden/>
          </w:rPr>
          <w:instrText xml:space="preserve"> PAGEREF _Toc441582517 \h </w:instrText>
        </w:r>
        <w:r w:rsidR="00144CD1">
          <w:rPr>
            <w:noProof/>
            <w:webHidden/>
          </w:rPr>
        </w:r>
        <w:r w:rsidR="00144CD1">
          <w:rPr>
            <w:noProof/>
            <w:webHidden/>
          </w:rPr>
          <w:fldChar w:fldCharType="separate"/>
        </w:r>
        <w:r w:rsidR="00144CD1">
          <w:rPr>
            <w:noProof/>
            <w:webHidden/>
          </w:rPr>
          <w:t>30</w:t>
        </w:r>
        <w:r w:rsidR="00144CD1">
          <w:rPr>
            <w:noProof/>
            <w:webHidden/>
          </w:rPr>
          <w:fldChar w:fldCharType="end"/>
        </w:r>
      </w:hyperlink>
    </w:p>
    <w:p w14:paraId="2C45ACBC" w14:textId="77777777" w:rsidR="00144CD1" w:rsidRDefault="00144CD1" w:rsidP="0056499F">
      <w:pPr>
        <w:rPr>
          <w:b/>
          <w:sz w:val="28"/>
        </w:rPr>
      </w:pPr>
      <w:r>
        <w:rPr>
          <w:b/>
          <w:sz w:val="2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3D7F26">
        <w:rPr>
          <w:b/>
          <w:sz w:val="28"/>
        </w:rPr>
        <w:lastRenderedPageBreak/>
        <w:t>Resumen</w:t>
      </w:r>
    </w:p>
    <w:p w14:paraId="55449DE0" w14:textId="77777777" w:rsidR="00161B4F" w:rsidRDefault="00161B4F" w:rsidP="00161B4F">
      <w:r>
        <w:t xml:space="preserve">Hoy en día, la enseñanza está adquiriendo mayor importancia dentro del desarrollo de nuevas herramientas. </w:t>
      </w:r>
    </w:p>
    <w:p w14:paraId="44697689" w14:textId="77777777" w:rsidR="00161B4F" w:rsidRDefault="00161B4F" w:rsidP="00161B4F">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77777777" w:rsidR="00161B4F" w:rsidRDefault="00161B4F" w:rsidP="00161B4F">
      <w:r>
        <w:t>Por un lado, los alumnos podrán subir sus prácticas realizadas en lenguaje Java para obtener los resultados tras el proceso de corrección de la misma.</w:t>
      </w:r>
    </w:p>
    <w:p w14:paraId="09FD39AC" w14:textId="77777777" w:rsidR="00161B4F" w:rsidRDefault="00161B4F" w:rsidP="00161B4F">
      <w:r>
        <w:t>Por otro lado, los profesores podrán realizar un seguimiento de las prácticas subidas por los alumnos, así como subir los test que van a aplicarse a las prácticas y comprobar si existen plagios entre prácticas.</w:t>
      </w:r>
    </w:p>
    <w:p w14:paraId="0008650B" w14:textId="248C7BD3" w:rsidR="00161B4F" w:rsidRDefault="00161B4F" w:rsidP="00161B4F">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Default="00161B4F" w:rsidP="00161B4F">
      <w:pPr>
        <w:rPr>
          <w:b/>
          <w:sz w:val="28"/>
        </w:rPr>
      </w:pPr>
      <w:r>
        <w:rPr>
          <w:b/>
          <w:sz w:val="28"/>
        </w:rPr>
        <w:t>Palabras clave</w:t>
      </w:r>
    </w:p>
    <w:p w14:paraId="24A25669" w14:textId="5DA1A0C6" w:rsidR="00161B4F" w:rsidRDefault="00161B4F" w:rsidP="00161B4F">
      <w:pPr>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Pr>
          <w:b/>
          <w:sz w:val="28"/>
        </w:rPr>
        <w:lastRenderedPageBreak/>
        <w:t>Abstract</w:t>
      </w:r>
      <w:proofErr w:type="spellEnd"/>
    </w:p>
    <w:p w14:paraId="73D53F35" w14:textId="77777777" w:rsidR="00161B4F" w:rsidRDefault="00161B4F" w:rsidP="00161B4F">
      <w:proofErr w:type="spellStart"/>
      <w:r>
        <w:t>Today</w:t>
      </w:r>
      <w:proofErr w:type="spellEnd"/>
      <w:r>
        <w:t xml:space="preserve">, </w:t>
      </w:r>
      <w:proofErr w:type="spellStart"/>
      <w:r>
        <w:t>education</w:t>
      </w:r>
      <w:proofErr w:type="spellEnd"/>
      <w:r>
        <w:t xml:space="preserve"> </w:t>
      </w:r>
      <w:proofErr w:type="spellStart"/>
      <w:r>
        <w:t>is</w:t>
      </w:r>
      <w:proofErr w:type="spellEnd"/>
      <w:r>
        <w:t xml:space="preserve"> </w:t>
      </w:r>
      <w:proofErr w:type="spellStart"/>
      <w:r>
        <w:t>gaining</w:t>
      </w:r>
      <w:proofErr w:type="spellEnd"/>
      <w:r>
        <w:t xml:space="preserve"> </w:t>
      </w:r>
      <w:proofErr w:type="spellStart"/>
      <w:r>
        <w:t>importance</w:t>
      </w:r>
      <w:proofErr w:type="spellEnd"/>
      <w:r>
        <w:t xml:space="preserve"> in </w:t>
      </w:r>
      <w:proofErr w:type="spellStart"/>
      <w:r>
        <w:t>the</w:t>
      </w:r>
      <w:proofErr w:type="spellEnd"/>
      <w:r>
        <w:t xml:space="preserve"> new </w:t>
      </w:r>
      <w:proofErr w:type="spellStart"/>
      <w:r>
        <w:t>tools</w:t>
      </w:r>
      <w:proofErr w:type="spellEnd"/>
      <w:r>
        <w:t xml:space="preserve"> </w:t>
      </w:r>
      <w:proofErr w:type="spellStart"/>
      <w:r>
        <w:t>development</w:t>
      </w:r>
      <w:proofErr w:type="spellEnd"/>
      <w:r>
        <w:t xml:space="preserve">. </w:t>
      </w:r>
    </w:p>
    <w:p w14:paraId="56E6C65F" w14:textId="77777777" w:rsidR="00161B4F" w:rsidRDefault="00161B4F" w:rsidP="00161B4F">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students</w:t>
      </w:r>
      <w:proofErr w:type="spellEnd"/>
      <w:r>
        <w:t xml:space="preserve"> can </w:t>
      </w:r>
      <w:proofErr w:type="spellStart"/>
      <w:r>
        <w:t>make</w:t>
      </w:r>
      <w:proofErr w:type="spellEnd"/>
      <w:r>
        <w:t xml:space="preserve"> </w:t>
      </w:r>
      <w:proofErr w:type="spellStart"/>
      <w:r>
        <w:t>profit</w:t>
      </w:r>
      <w:proofErr w:type="spellEnd"/>
      <w:r>
        <w:t xml:space="preserve"> </w:t>
      </w:r>
      <w:proofErr w:type="spellStart"/>
      <w:r>
        <w:t>by</w:t>
      </w:r>
      <w:proofErr w:type="spellEnd"/>
      <w:r>
        <w:t xml:space="preserve"> </w:t>
      </w:r>
      <w:proofErr w:type="spellStart"/>
      <w:r>
        <w:t>using</w:t>
      </w:r>
      <w:proofErr w:type="spellEnd"/>
      <w:r>
        <w:t xml:space="preserve"> </w:t>
      </w:r>
      <w:proofErr w:type="spellStart"/>
      <w:r>
        <w:t>it</w:t>
      </w:r>
      <w:proofErr w:type="spellEnd"/>
      <w:r>
        <w:t>.</w:t>
      </w:r>
    </w:p>
    <w:p w14:paraId="6E550D7D" w14:textId="77777777" w:rsidR="00161B4F" w:rsidRDefault="00161B4F" w:rsidP="00161B4F">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process</w:t>
      </w:r>
      <w:proofErr w:type="spellEnd"/>
      <w:r>
        <w:t xml:space="preserve"> of </w:t>
      </w:r>
      <w:proofErr w:type="spellStart"/>
      <w:r>
        <w:t>the</w:t>
      </w:r>
      <w:proofErr w:type="spellEnd"/>
      <w:r>
        <w:t xml:space="preserve"> </w:t>
      </w:r>
      <w:proofErr w:type="spellStart"/>
      <w:r>
        <w:t>same</w:t>
      </w:r>
      <w:proofErr w:type="spellEnd"/>
      <w:r>
        <w:t>.</w:t>
      </w:r>
    </w:p>
    <w:p w14:paraId="4FF37297" w14:textId="77777777" w:rsidR="00161B4F" w:rsidRDefault="00161B4F" w:rsidP="00161B4F">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t>track</w:t>
      </w:r>
      <w:proofErr w:type="spellEnd"/>
      <w:r>
        <w:t xml:space="preserve"> </w:t>
      </w:r>
      <w:proofErr w:type="spellStart"/>
      <w:r>
        <w:t>practices</w:t>
      </w:r>
      <w:proofErr w:type="spellEnd"/>
      <w:r>
        <w:t xml:space="preserve"> </w:t>
      </w:r>
      <w:proofErr w:type="spellStart"/>
      <w:r>
        <w:t>upload</w:t>
      </w:r>
      <w:proofErr w:type="spellEnd"/>
      <w:r>
        <w:t xml:space="preserve"> </w:t>
      </w:r>
      <w:proofErr w:type="spellStart"/>
      <w:r>
        <w:t>by</w:t>
      </w:r>
      <w:proofErr w:type="spellEnd"/>
      <w:r>
        <w:t xml:space="preserve"> </w:t>
      </w:r>
      <w:proofErr w:type="spellStart"/>
      <w:r>
        <w:t>students</w:t>
      </w:r>
      <w:proofErr w:type="spellEnd"/>
      <w:r>
        <w:t xml:space="preserve"> as </w:t>
      </w:r>
      <w:proofErr w:type="spellStart"/>
      <w:r>
        <w:t>well</w:t>
      </w:r>
      <w:proofErr w:type="spellEnd"/>
      <w:r>
        <w:t xml:space="preserve"> as </w:t>
      </w:r>
      <w:proofErr w:type="spellStart"/>
      <w:r>
        <w:t>upload</w:t>
      </w:r>
      <w:proofErr w:type="spellEnd"/>
      <w:r>
        <w:t xml:space="preserve"> test to be </w:t>
      </w:r>
      <w:proofErr w:type="spellStart"/>
      <w:r>
        <w:t>applied</w:t>
      </w:r>
      <w:proofErr w:type="spellEnd"/>
      <w:r>
        <w:t xml:space="preserve"> to </w:t>
      </w:r>
      <w:proofErr w:type="spellStart"/>
      <w:r>
        <w:t>practices</w:t>
      </w:r>
      <w:proofErr w:type="spellEnd"/>
      <w:r>
        <w:t xml:space="preserve"> and </w:t>
      </w:r>
      <w:proofErr w:type="spellStart"/>
      <w:r>
        <w:t>check</w:t>
      </w:r>
      <w:proofErr w:type="spellEnd"/>
      <w:r>
        <w:t xml:space="preserve"> </w:t>
      </w:r>
      <w:proofErr w:type="spellStart"/>
      <w:r>
        <w:t>for</w:t>
      </w:r>
      <w:proofErr w:type="spellEnd"/>
      <w:r>
        <w:t xml:space="preserve"> </w:t>
      </w:r>
      <w:proofErr w:type="spellStart"/>
      <w:r>
        <w:t>plagiarism</w:t>
      </w:r>
      <w:proofErr w:type="spellEnd"/>
      <w:r>
        <w:t xml:space="preserve"> </w:t>
      </w:r>
      <w:proofErr w:type="spellStart"/>
      <w:r>
        <w:t>between</w:t>
      </w:r>
      <w:proofErr w:type="spellEnd"/>
      <w:r>
        <w:t xml:space="preserve"> </w:t>
      </w:r>
      <w:proofErr w:type="spellStart"/>
      <w:r>
        <w:t>practices</w:t>
      </w:r>
      <w:proofErr w:type="spellEnd"/>
      <w:r>
        <w:t>.</w:t>
      </w:r>
    </w:p>
    <w:p w14:paraId="497FE033" w14:textId="77777777" w:rsidR="00161B4F" w:rsidRDefault="00161B4F" w:rsidP="00161B4F">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161B4F"/>
    <w:p w14:paraId="74119811" w14:textId="5930821D" w:rsidR="009748BB" w:rsidRDefault="009748BB" w:rsidP="009748BB">
      <w:pPr>
        <w:rPr>
          <w:b/>
          <w:sz w:val="28"/>
        </w:rPr>
      </w:pPr>
      <w:proofErr w:type="spellStart"/>
      <w:r>
        <w:rPr>
          <w:b/>
          <w:sz w:val="28"/>
        </w:rPr>
        <w:t>Keywords</w:t>
      </w:r>
      <w:proofErr w:type="spellEnd"/>
    </w:p>
    <w:p w14:paraId="6203B10B" w14:textId="1CA1B25C" w:rsidR="009748BB" w:rsidRDefault="009748BB" w:rsidP="009748BB">
      <w:pPr>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3432CF6" w14:textId="3C771B34" w:rsidR="00161B4F" w:rsidRDefault="00161B4F" w:rsidP="00161B4F">
      <w:r>
        <w:br w:type="page"/>
      </w:r>
    </w:p>
    <w:p w14:paraId="04243E5B" w14:textId="12BDF45D" w:rsidR="00F739FB" w:rsidRDefault="00F739FB" w:rsidP="00161B4F">
      <w:pPr>
        <w:pStyle w:val="Ttulo1"/>
      </w:pPr>
      <w:bookmarkStart w:id="0" w:name="_Toc441582444"/>
      <w:r>
        <w:lastRenderedPageBreak/>
        <w:t>Introducción</w:t>
      </w:r>
      <w:bookmarkEnd w:id="0"/>
    </w:p>
    <w:p w14:paraId="34C9B6B4" w14:textId="21353248" w:rsidR="00161B4F" w:rsidRDefault="00161B4F" w:rsidP="0056499F">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corregidas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además de otra serie de funcionalidades que podrá realizar.</w:t>
      </w:r>
    </w:p>
    <w:p w14:paraId="3972DD73" w14:textId="77777777" w:rsidR="00161B4F" w:rsidRDefault="00161B4F" w:rsidP="0056499F">
      <w:r>
        <w:t xml:space="preserve">Por lo tanto, la aplicación proporcionará diferentes funcionalidades que dependerán del rol, profesor o alumno, del usuario que haya accedido a la misma. </w:t>
      </w:r>
    </w:p>
    <w:p w14:paraId="06A65840" w14:textId="3CC8AC0E" w:rsidR="00161B4F" w:rsidRDefault="00161B4F" w:rsidP="0056499F">
      <w:r>
        <w:t>Una de las metas de la aplicación ha sido que los alumnos tras subir sus prácticas para ser corregidas, pudieran conocer los resultados de la corrección y</w:t>
      </w:r>
      <w:r w:rsidR="00B7783E">
        <w:t xml:space="preserve"> sobretodo</w:t>
      </w:r>
      <w:r>
        <w:t xml:space="preserve"> que se les ofrecieran 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su evolución de sus prácticas subidas. </w:t>
      </w:r>
    </w:p>
    <w:p w14:paraId="36945010" w14:textId="5A38213C" w:rsidR="00161B4F" w:rsidRDefault="00161B4F" w:rsidP="0056499F">
      <w:r>
        <w:t xml:space="preserve">Un pilar importante de la aplicación ha sido poder proporcionarle al profesor la máxima funcionalidad posible para poder tener un control sobre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56499F">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45CB489D" w:rsidR="00161B4F" w:rsidRDefault="00161B4F" w:rsidP="0056499F">
      <w:r>
        <w:lastRenderedPageBreak/>
        <w:t xml:space="preserve">Otro de los pilares sobre los que se ha desarrollado la aplicación, ha sido que pudiera tener un acoplamiento o enlazamiento con la plataforma Moodle, de forma que los usuarios que accedan a dicha plataforma puedan entrar en la aplicación a partir de las tareas externas creadas desde Moodle. Para que esto haya sido posible se ha empleado el </w:t>
      </w:r>
      <w:proofErr w:type="spellStart"/>
      <w:r>
        <w:t>plugin</w:t>
      </w:r>
      <w:proofErr w:type="spellEnd"/>
      <w:r>
        <w:t xml:space="preserve"> LTI, instalado en Moodle, además de una librería LTI que ha permitido controlar que la conexión realizada entre Moodle y la aplicación sea la correcta, además de dar la ventaja de </w:t>
      </w:r>
      <w:r w:rsidR="00B7783E">
        <w:t xml:space="preserve">permitir </w:t>
      </w:r>
      <w:r>
        <w:t xml:space="preserve">obtener datos procedentes de Moodle (nombre de usuario, rol, correo…) para posteriormente poder ser tratados dentro de la aplicación. </w:t>
      </w:r>
    </w:p>
    <w:p w14:paraId="3D919D67" w14:textId="77777777" w:rsidR="00161B4F" w:rsidRDefault="00161B4F" w:rsidP="0056499F">
      <w:r>
        <w:t>En líneas generales, el trabajo fin de grado se ha realizado con el objetivo de que tanto el profesor como los alumnos, obtuviesen un beneficio mutuo derivado de su uso.</w:t>
      </w:r>
    </w:p>
    <w:p w14:paraId="70E0981A" w14:textId="77777777" w:rsidR="00161B4F" w:rsidRDefault="00161B4F" w:rsidP="0056499F">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1" w:name="_Toc441582445"/>
      <w:r>
        <w:lastRenderedPageBreak/>
        <w:t>Objetivos del proyecto</w:t>
      </w:r>
      <w:bookmarkEnd w:id="1"/>
    </w:p>
    <w:p w14:paraId="01F9D4DA" w14:textId="77777777" w:rsidR="00161B4F" w:rsidRDefault="00161B4F" w:rsidP="00054581">
      <w:pPr>
        <w:pStyle w:val="Ttulo2"/>
      </w:pPr>
      <w:bookmarkStart w:id="2" w:name="_Toc441582446"/>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77777777" w:rsidR="00161B4F" w:rsidRDefault="00161B4F" w:rsidP="000F44A2">
      <w:pPr>
        <w:pStyle w:val="Prrafodelista"/>
        <w:numPr>
          <w:ilvl w:val="1"/>
          <w:numId w:val="20"/>
        </w:numPr>
      </w:pPr>
      <w:r>
        <w:t>Poder registrarse en la aplicación web para obtener los parámetros LTI necesarios para poder crear tareas, que enlacen con la aplicación web, desde Moodle.</w:t>
      </w:r>
    </w:p>
    <w:p w14:paraId="694F12F1" w14:textId="02500E62" w:rsidR="00161B4F" w:rsidRDefault="00B7783E" w:rsidP="000F44A2">
      <w:pPr>
        <w:pStyle w:val="Prrafodelista"/>
        <w:numPr>
          <w:ilvl w:val="1"/>
          <w:numId w:val="20"/>
        </w:numPr>
      </w:pPr>
      <w:r>
        <w:t>Crear cursos y</w:t>
      </w:r>
      <w:r w:rsidR="00161B4F">
        <w:t xml:space="preserve"> tareas </w:t>
      </w:r>
      <w:r>
        <w:t xml:space="preserve">de tipo “herramienta externa” </w:t>
      </w:r>
      <w:r w:rsidR="00161B4F">
        <w:t>(que se corresponderían</w:t>
      </w:r>
      <w:r>
        <w:t xml:space="preserve"> con las prácticas del curso) desde Moodle que permitan acceder a la aplicación.</w:t>
      </w:r>
    </w:p>
    <w:p w14:paraId="40670E8C" w14:textId="218D684D" w:rsidR="00161B4F" w:rsidRDefault="00161B4F" w:rsidP="000F44A2">
      <w:pPr>
        <w:pStyle w:val="Prrafodelista"/>
        <w:numPr>
          <w:ilvl w:val="1"/>
          <w:numId w:val="20"/>
        </w:numPr>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0F44A2">
      <w:pPr>
        <w:pStyle w:val="Prrafodelista"/>
        <w:numPr>
          <w:ilvl w:val="1"/>
          <w:numId w:val="20"/>
        </w:numPr>
      </w:pPr>
      <w:r>
        <w:t>Configurar los parámetros (nombre del paquete, número máximo de intentos que tienen los alumnos para subir sus prácticas…) de la tarea.</w:t>
      </w:r>
    </w:p>
    <w:p w14:paraId="1634CF2A" w14:textId="7D788CEF" w:rsidR="00161B4F" w:rsidRDefault="00161B4F" w:rsidP="000F44A2">
      <w:pPr>
        <w:pStyle w:val="Prrafodelista"/>
        <w:numPr>
          <w:ilvl w:val="1"/>
          <w:numId w:val="20"/>
        </w:numPr>
      </w:pPr>
      <w:r>
        <w:t>Consultar las estadístic</w:t>
      </w:r>
      <w:r w:rsidR="00B7783E">
        <w:t>as referentes a cada una de las prácticas subidas por los alumnos.</w:t>
      </w:r>
    </w:p>
    <w:p w14:paraId="02FC4286" w14:textId="77777777" w:rsidR="00161B4F" w:rsidRDefault="00161B4F" w:rsidP="000F44A2">
      <w:pPr>
        <w:pStyle w:val="Prrafodelista"/>
        <w:numPr>
          <w:ilvl w:val="1"/>
          <w:numId w:val="20"/>
        </w:numPr>
      </w:pPr>
      <w:r>
        <w:t>Consultar gráficas para tener una visión global de todas las prácticas subidas por los alumnos.</w:t>
      </w:r>
    </w:p>
    <w:p w14:paraId="2290AE00" w14:textId="77777777" w:rsidR="00161B4F" w:rsidRDefault="00161B4F" w:rsidP="000F44A2">
      <w:pPr>
        <w:pStyle w:val="Prrafodelista"/>
        <w:numPr>
          <w:ilvl w:val="1"/>
          <w:numId w:val="20"/>
        </w:numPr>
      </w:pPr>
      <w:r>
        <w:t>Comprobar si existen plagios entre las prácticas subidas por los alumnos.</w:t>
      </w:r>
    </w:p>
    <w:p w14:paraId="23700CFF" w14:textId="77777777" w:rsidR="00161B4F" w:rsidRPr="000F44A2" w:rsidRDefault="00161B4F" w:rsidP="000F44A2">
      <w:pPr>
        <w:ind w:firstLine="708"/>
        <w:rPr>
          <w:u w:val="single"/>
        </w:rPr>
      </w:pPr>
      <w:r w:rsidRPr="000F44A2">
        <w:rPr>
          <w:u w:val="single"/>
        </w:rPr>
        <w:lastRenderedPageBreak/>
        <w:t xml:space="preserve">A los </w:t>
      </w:r>
      <w:r w:rsidRPr="000F44A2">
        <w:rPr>
          <w:b/>
          <w:u w:val="single"/>
        </w:rPr>
        <w:t>alumnos</w:t>
      </w:r>
      <w:r w:rsidRPr="000F44A2">
        <w:rPr>
          <w:u w:val="single"/>
        </w:rPr>
        <w:t>:</w:t>
      </w:r>
    </w:p>
    <w:p w14:paraId="1CAF58B2" w14:textId="77777777" w:rsidR="00161B4F" w:rsidRDefault="00161B4F" w:rsidP="000F44A2">
      <w:pPr>
        <w:pStyle w:val="Prrafodelista"/>
        <w:numPr>
          <w:ilvl w:val="1"/>
          <w:numId w:val="20"/>
        </w:numPr>
      </w:pPr>
      <w:r>
        <w:t>Acceder a la aplicación desde las tareas de Moodle creadas por el profesor.</w:t>
      </w:r>
    </w:p>
    <w:p w14:paraId="0DEA7823" w14:textId="77777777" w:rsidR="00161B4F" w:rsidRDefault="00161B4F" w:rsidP="000F44A2">
      <w:pPr>
        <w:pStyle w:val="Prrafodelista"/>
        <w:numPr>
          <w:ilvl w:val="1"/>
          <w:numId w:val="20"/>
        </w:numPr>
      </w:pPr>
      <w:r>
        <w:t>Consultar los parámetros de la tarea: número máximo de intentos posible, fecha límite de entrega, número de intentos realizados…</w:t>
      </w:r>
    </w:p>
    <w:p w14:paraId="266D9F82" w14:textId="438F4A7A" w:rsidR="00B7783E" w:rsidRDefault="00B7783E" w:rsidP="000F44A2">
      <w:pPr>
        <w:pStyle w:val="Prrafodelista"/>
        <w:numPr>
          <w:ilvl w:val="1"/>
          <w:numId w:val="20"/>
        </w:numPr>
      </w:pPr>
      <w:r>
        <w:t>Consultar el enunciado de la práctica subido por el profesor.</w:t>
      </w:r>
    </w:p>
    <w:p w14:paraId="770F9786" w14:textId="430640DA" w:rsidR="00161B4F" w:rsidRDefault="00161B4F" w:rsidP="000F44A2">
      <w:pPr>
        <w:pStyle w:val="Prrafodelista"/>
        <w:numPr>
          <w:ilvl w:val="1"/>
          <w:numId w:val="20"/>
        </w:numPr>
      </w:pPr>
      <w:r>
        <w:t>Subir sus prácticas y que sean autocorregidas, obteniendo los resultados</w:t>
      </w:r>
      <w:r w:rsidR="00B7783E">
        <w:t xml:space="preserve"> correspondientes tras este proceso de corrección</w:t>
      </w:r>
      <w:r>
        <w:t>: si la práctica ha compilado o no,</w:t>
      </w:r>
      <w:r w:rsidR="00B7783E">
        <w:t xml:space="preserve"> si la práctica pertenece al paquete correcto, si ha pasado los test</w:t>
      </w:r>
      <w:r>
        <w:t xml:space="preserve"> o no…</w:t>
      </w:r>
    </w:p>
    <w:p w14:paraId="2C34F474" w14:textId="77777777" w:rsidR="00161B4F" w:rsidRDefault="00161B4F" w:rsidP="000F44A2">
      <w:pPr>
        <w:pStyle w:val="Prrafodelista"/>
        <w:numPr>
          <w:ilvl w:val="1"/>
          <w:numId w:val="20"/>
        </w:numPr>
      </w:pPr>
      <w:r>
        <w:t>Tras subir una práctica poder consultar los reportes generados.</w:t>
      </w:r>
    </w:p>
    <w:p w14:paraId="0692DAE3" w14:textId="77777777" w:rsidR="00161B4F" w:rsidRDefault="00161B4F" w:rsidP="000F44A2">
      <w:pPr>
        <w:pStyle w:val="Prrafodelista"/>
        <w:numPr>
          <w:ilvl w:val="1"/>
          <w:numId w:val="20"/>
        </w:numPr>
      </w:pPr>
      <w:r>
        <w:t>Poder visualizar las gráficas relacionadas con las prácticas subidas.</w:t>
      </w:r>
    </w:p>
    <w:p w14:paraId="4AE3FAA6" w14:textId="77777777" w:rsidR="00161B4F" w:rsidRDefault="00161B4F" w:rsidP="00161B4F">
      <w:pPr>
        <w:pStyle w:val="Prrafodelista"/>
        <w:numPr>
          <w:ilvl w:val="0"/>
          <w:numId w:val="20"/>
        </w:numPr>
      </w:pPr>
      <w:r>
        <w:t>Crear una base de datos que contenga toda la información necesaria para hacer funcionar a la aplicación web.</w:t>
      </w:r>
    </w:p>
    <w:p w14:paraId="27139763" w14:textId="77777777" w:rsidR="00161B4F" w:rsidRDefault="00161B4F" w:rsidP="00161B4F">
      <w:pPr>
        <w:pStyle w:val="Prrafodelista"/>
        <w:numPr>
          <w:ilvl w:val="0"/>
          <w:numId w:val="20"/>
        </w:numPr>
      </w:pPr>
      <w:r>
        <w:t>Hacer que la aplicación web esté integrada en la plataforma Moodle.</w:t>
      </w:r>
    </w:p>
    <w:p w14:paraId="35A365B7" w14:textId="77777777" w:rsidR="00161B4F" w:rsidRDefault="00161B4F" w:rsidP="00161B4F">
      <w:r>
        <w:t>Otros objetivos serían que la aplicación web presente un diseño sencillo e intuitivo y que permita la visualización en diferentes dispositivos.</w:t>
      </w:r>
    </w:p>
    <w:p w14:paraId="5881F286" w14:textId="77777777" w:rsidR="00161B4F" w:rsidRPr="00BF0591" w:rsidRDefault="00161B4F" w:rsidP="00161B4F">
      <w:r>
        <w:t>Y por último destacar que tras la realización del trabajo fin de grado, se adquieran conocimientos en el campo del desarrollo de aplicaciones web.</w:t>
      </w:r>
    </w:p>
    <w:p w14:paraId="0C41DEBE" w14:textId="77777777" w:rsidR="00161B4F" w:rsidRDefault="00161B4F" w:rsidP="00054581">
      <w:pPr>
        <w:pStyle w:val="Ttulo2"/>
        <w:ind w:left="862" w:hanging="578"/>
      </w:pPr>
      <w:bookmarkStart w:id="3" w:name="_Toc441582447"/>
      <w:r>
        <w:lastRenderedPageBreak/>
        <w:t>Objetivos de carácter técnico</w:t>
      </w:r>
      <w:bookmarkEnd w:id="3"/>
    </w:p>
    <w:p w14:paraId="560ACD41" w14:textId="77777777" w:rsidR="00161B4F" w:rsidRDefault="00161B4F" w:rsidP="00161B4F">
      <w:r>
        <w:t>En cuanto a los objetivos de carácter técnico se encontrarían los siguientes:</w:t>
      </w:r>
    </w:p>
    <w:p w14:paraId="77711339" w14:textId="00A09B22" w:rsidR="00161B4F" w:rsidRDefault="00161B4F" w:rsidP="00161B4F">
      <w:pPr>
        <w:pStyle w:val="Prrafodelista"/>
        <w:numPr>
          <w:ilvl w:val="0"/>
          <w:numId w:val="21"/>
        </w:numPr>
      </w:pPr>
      <w:r>
        <w:t xml:space="preserve">La aplicación web debe de ser </w:t>
      </w:r>
      <w:r w:rsidRPr="00675E7E">
        <w:rPr>
          <w:color w:val="FF0000"/>
        </w:rPr>
        <w:t>multiplataforma</w:t>
      </w:r>
      <w:r w:rsidR="00675E7E">
        <w:rPr>
          <w:color w:val="FF0000"/>
        </w:rPr>
        <w:t xml:space="preserve"> </w:t>
      </w:r>
      <w:proofErr w:type="gramStart"/>
      <w:r w:rsidR="00675E7E">
        <w:rPr>
          <w:color w:val="FF0000"/>
        </w:rPr>
        <w:t>¿¿</w:t>
      </w:r>
      <w:proofErr w:type="gramEnd"/>
      <w:r>
        <w:t>.</w:t>
      </w:r>
    </w:p>
    <w:p w14:paraId="47FB5F07" w14:textId="77777777" w:rsidR="00161B4F" w:rsidRDefault="00161B4F" w:rsidP="00161B4F">
      <w:pPr>
        <w:pStyle w:val="Prrafodelista"/>
        <w:numPr>
          <w:ilvl w:val="0"/>
          <w:numId w:val="21"/>
        </w:numPr>
      </w:pPr>
      <w:r>
        <w:t xml:space="preserve">Para realizar el diseño de la aplicación web se utilizará el </w:t>
      </w:r>
      <w:proofErr w:type="spellStart"/>
      <w:r>
        <w:t>framework</w:t>
      </w:r>
      <w:proofErr w:type="spellEnd"/>
      <w:r>
        <w:t xml:space="preserve"> </w:t>
      </w:r>
      <w:proofErr w:type="spellStart"/>
      <w:r w:rsidRPr="009C1F67">
        <w:rPr>
          <w:i/>
        </w:rPr>
        <w:t>Bootstrap</w:t>
      </w:r>
      <w:proofErr w:type="spellEnd"/>
      <w:r>
        <w:t>.</w:t>
      </w:r>
    </w:p>
    <w:p w14:paraId="117969FC" w14:textId="2C6C0A0B" w:rsidR="00161B4F" w:rsidRDefault="00161B4F" w:rsidP="00161B4F">
      <w:pPr>
        <w:pStyle w:val="Prrafodelista"/>
        <w:numPr>
          <w:ilvl w:val="0"/>
          <w:numId w:val="21"/>
        </w:numPr>
      </w:pPr>
      <w:r>
        <w:t>Se utilizará la plataforma Moodle para poder acceder a la aplicación web.</w:t>
      </w:r>
    </w:p>
    <w:p w14:paraId="79E3A53C" w14:textId="228C9AB6" w:rsidR="00161B4F" w:rsidRDefault="00161B4F" w:rsidP="00161B4F">
      <w:pPr>
        <w:pStyle w:val="Prrafodelista"/>
        <w:numPr>
          <w:ilvl w:val="0"/>
          <w:numId w:val="21"/>
        </w:numPr>
      </w:pPr>
      <w:r>
        <w:t xml:space="preserve">Para enlazar Moodle con la aplicación web se utilizará el </w:t>
      </w:r>
      <w:proofErr w:type="spellStart"/>
      <w:r>
        <w:t>plugin</w:t>
      </w:r>
      <w:proofErr w:type="spellEnd"/>
      <w:r>
        <w:t xml:space="preserve"> LTI de Moodle, el cual va a permitir conectarse a una aplicación externa, y además desde la aplicación se usará la librería </w:t>
      </w:r>
      <w:proofErr w:type="spellStart"/>
      <w:r w:rsidRPr="005F5431">
        <w:rPr>
          <w:i/>
        </w:rPr>
        <w:t>ims-blti</w:t>
      </w:r>
      <w:proofErr w:type="spellEnd"/>
      <w:r>
        <w:t xml:space="preserve"> </w:t>
      </w:r>
      <w:r>
        <w:fldChar w:fldCharType="begin"/>
      </w:r>
      <w:r>
        <w:instrText xml:space="preserve"> ADDIN ZOTERO_ITEM CSL_CITATION {"citationID":"mqjfos1kl","properties":{"formattedCitation":"[1]","plainCitation":"[1]"},"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fldChar w:fldCharType="separate"/>
      </w:r>
      <w:r w:rsidRPr="00161B4F">
        <w:rPr>
          <w:rFonts w:ascii="Calibri" w:hAnsi="Calibri"/>
        </w:rPr>
        <w:t>[1]</w:t>
      </w:r>
      <w:r>
        <w:fldChar w:fldCharType="end"/>
      </w:r>
      <w:r>
        <w:t xml:space="preserve"> la cual va a permitir comprobar que la conexión establecida entre Moodle y la aplicación sea la correcta así como poder obtener datos de Moodle (nombre del usuario, correo…) para poder ser usados en la aplicación web.</w:t>
      </w:r>
    </w:p>
    <w:p w14:paraId="2D46F3F2" w14:textId="77777777" w:rsidR="00161B4F" w:rsidRDefault="00161B4F" w:rsidP="00161B4F"/>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1582448"/>
      <w:r>
        <w:lastRenderedPageBreak/>
        <w:t>Conceptos Teóricos</w:t>
      </w:r>
      <w:bookmarkEnd w:id="4"/>
    </w:p>
    <w:p w14:paraId="20B7052F" w14:textId="77777777" w:rsidR="007E121C" w:rsidRDefault="007E121C" w:rsidP="007E121C">
      <w:pPr>
        <w:pStyle w:val="Ttulo2"/>
      </w:pPr>
      <w:bookmarkStart w:id="5" w:name="_Toc441582449"/>
      <w:proofErr w:type="spellStart"/>
      <w:r>
        <w:t>Learning</w:t>
      </w:r>
      <w:proofErr w:type="spellEnd"/>
      <w:r>
        <w:t xml:space="preserve"> Management </w:t>
      </w:r>
      <w:proofErr w:type="spellStart"/>
      <w:r>
        <w:t>System</w:t>
      </w:r>
      <w:proofErr w:type="spellEnd"/>
      <w:r>
        <w:t xml:space="preserve"> (LMS)</w:t>
      </w:r>
      <w:bookmarkEnd w:id="5"/>
    </w:p>
    <w:p w14:paraId="284EAD39" w14:textId="6BAAFEA8" w:rsidR="00DE5542" w:rsidRDefault="00495B00" w:rsidP="00DE5542">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161B4F">
        <w:instrText xml:space="preserve"> ADDIN ZOTERO_ITEM CSL_CITATION {"citationID":"1nh2ijvvom","properties":{"formattedCitation":"[2]","plainCitation":"[2]"},"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161B4F" w:rsidRPr="00161B4F">
        <w:rPr>
          <w:rFonts w:ascii="Calibri" w:hAnsi="Calibri"/>
        </w:rPr>
        <w:t>[2]</w:t>
      </w:r>
      <w:r w:rsidR="004A0C9F">
        <w:fldChar w:fldCharType="end"/>
      </w:r>
      <w:r w:rsidR="007E121C">
        <w:t xml:space="preserve">. </w:t>
      </w:r>
    </w:p>
    <w:p w14:paraId="6D5832AE" w14:textId="77777777" w:rsidR="00DE5542" w:rsidRDefault="00DE5542" w:rsidP="00DE5542">
      <w:r>
        <w:t>Principalmente las funcionalidades básicas que proporcionan los LMS son las siguientes:</w:t>
      </w:r>
    </w:p>
    <w:p w14:paraId="6B9D2848" w14:textId="77777777" w:rsidR="00DE5542" w:rsidRDefault="00DE5542" w:rsidP="0021198B">
      <w:pPr>
        <w:pStyle w:val="Prrafodelista"/>
        <w:numPr>
          <w:ilvl w:val="0"/>
          <w:numId w:val="15"/>
        </w:numPr>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21198B">
      <w:pPr>
        <w:pStyle w:val="Prrafodelista"/>
        <w:numPr>
          <w:ilvl w:val="0"/>
          <w:numId w:val="15"/>
        </w:numPr>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21198B">
      <w:pPr>
        <w:pStyle w:val="Prrafodelista"/>
        <w:numPr>
          <w:ilvl w:val="0"/>
          <w:numId w:val="15"/>
        </w:numPr>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21198B">
      <w:pPr>
        <w:pStyle w:val="Prrafodelista"/>
        <w:numPr>
          <w:ilvl w:val="0"/>
          <w:numId w:val="15"/>
        </w:numPr>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7E121C">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54B07181" w:rsidR="00DE5542" w:rsidRDefault="00495B00" w:rsidP="007E121C">
      <w:r>
        <w:lastRenderedPageBreak/>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161B4F">
        <w:instrText xml:space="preserve"> ADDIN ZOTERO_ITEM CSL_CITATION {"citationID":"2bi3ge57qj","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161B4F" w:rsidRPr="00161B4F">
        <w:rPr>
          <w:rFonts w:ascii="Calibri" w:hAnsi="Calibri"/>
        </w:rPr>
        <w:t>[3]</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40DEECC9">
            <wp:extent cx="3631721" cy="2420921"/>
            <wp:effectExtent l="0" t="0" r="698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9153" cy="2432541"/>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6" w:name="_Toc441582502"/>
      <w:r>
        <w:t xml:space="preserve">Ilustración </w:t>
      </w:r>
      <w:r w:rsidR="00C36510">
        <w:fldChar w:fldCharType="begin"/>
      </w:r>
      <w:r w:rsidR="00C36510">
        <w:instrText xml:space="preserve"> SEQ Ilustración \* ARABIC </w:instrText>
      </w:r>
      <w:r w:rsidR="00C36510">
        <w:fldChar w:fldCharType="separate"/>
      </w:r>
      <w:r w:rsidR="00CE2DAB">
        <w:rPr>
          <w:noProof/>
        </w:rPr>
        <w:t>1</w:t>
      </w:r>
      <w:r w:rsidR="00C36510">
        <w:rPr>
          <w:noProof/>
        </w:rPr>
        <w:fldChar w:fldCharType="end"/>
      </w:r>
      <w:r>
        <w:t>: Partes involucradas en un LMS</w:t>
      </w:r>
      <w:bookmarkEnd w:id="6"/>
    </w:p>
    <w:p w14:paraId="0A519652" w14:textId="77777777" w:rsidR="00D6659F" w:rsidRDefault="00D6659F" w:rsidP="00D6659F">
      <w:pPr>
        <w:pStyle w:val="Ttulo2"/>
      </w:pPr>
      <w:bookmarkStart w:id="7" w:name="_Toc441582450"/>
      <w:r>
        <w:t>Plataforma Moodle</w:t>
      </w:r>
      <w:bookmarkEnd w:id="7"/>
    </w:p>
    <w:p w14:paraId="770073D8" w14:textId="400FA93D" w:rsidR="00495B00" w:rsidRDefault="00495B00" w:rsidP="00D6659F">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161B4F">
        <w:instrText xml:space="preserve"> ADDIN ZOTERO_ITEM CSL_CITATION {"citationID":"3gabvhs2","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7B18226D" w14:textId="77777777" w:rsidR="00CD026B" w:rsidRDefault="00827A74" w:rsidP="00CD026B">
      <w:pPr>
        <w:keepNext/>
        <w:jc w:val="center"/>
      </w:pPr>
      <w:r>
        <w:rPr>
          <w:noProof/>
          <w:lang w:eastAsia="es-ES"/>
        </w:rPr>
        <w:lastRenderedPageBreak/>
        <w:drawing>
          <wp:inline distT="0" distB="0" distL="0" distR="0" wp14:anchorId="76783EAE" wp14:editId="3CA53D97">
            <wp:extent cx="2355011" cy="2677462"/>
            <wp:effectExtent l="0" t="0" r="7620" b="8890"/>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0757" cy="2695364"/>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8" w:name="_Toc441582503"/>
      <w:r>
        <w:t xml:space="preserve">Ilustración </w:t>
      </w:r>
      <w:r w:rsidR="00C36510">
        <w:fldChar w:fldCharType="begin"/>
      </w:r>
      <w:r w:rsidR="00C36510">
        <w:instrText xml:space="preserve"> SEQ Ilustración \* ARABIC </w:instrText>
      </w:r>
      <w:r w:rsidR="00C36510">
        <w:fldChar w:fldCharType="separate"/>
      </w:r>
      <w:r w:rsidR="00CE2DAB">
        <w:rPr>
          <w:noProof/>
        </w:rPr>
        <w:t>2</w:t>
      </w:r>
      <w:r w:rsidR="00C36510">
        <w:rPr>
          <w:noProof/>
        </w:rPr>
        <w:fldChar w:fldCharType="end"/>
      </w:r>
      <w:r>
        <w:t>: Interacción en Moodle</w:t>
      </w:r>
      <w:bookmarkEnd w:id="8"/>
    </w:p>
    <w:p w14:paraId="67691E2D" w14:textId="77777777" w:rsidR="00495B00" w:rsidRDefault="00495B00" w:rsidP="00D6659F">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623EC33C" w:rsidR="00220865" w:rsidRDefault="00220865" w:rsidP="00D6659F">
      <w:r>
        <w:t>Dentro de las características generales de Moodle encontr</w:t>
      </w:r>
      <w:r w:rsidR="00CE3229">
        <w:t xml:space="preserve">amos </w:t>
      </w:r>
      <w:r w:rsidR="00CE3229">
        <w:fldChar w:fldCharType="begin"/>
      </w:r>
      <w:r w:rsidR="00161B4F">
        <w:instrText xml:space="preserve"> ADDIN ZOTERO_ITEM CSL_CITATION {"citationID":"1jrpb08e5n","properties":{"formattedCitation":"[3]","plainCitation":"[3]"},"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161B4F" w:rsidRPr="00161B4F">
        <w:rPr>
          <w:rFonts w:ascii="Calibri" w:hAnsi="Calibri"/>
        </w:rPr>
        <w:t>[3]</w:t>
      </w:r>
      <w:r w:rsidR="00CE3229">
        <w:fldChar w:fldCharType="end"/>
      </w:r>
      <w:r>
        <w:t>:</w:t>
      </w:r>
    </w:p>
    <w:p w14:paraId="0C089FBB" w14:textId="77777777" w:rsidR="00220865" w:rsidRDefault="00220865" w:rsidP="0021198B">
      <w:pPr>
        <w:pStyle w:val="Prrafodelista"/>
        <w:numPr>
          <w:ilvl w:val="0"/>
          <w:numId w:val="16"/>
        </w:numPr>
      </w:pPr>
      <w:r>
        <w:t>Permite ser ejecutado en múltiples sistemas operativos que soporten la tecnología PHP.</w:t>
      </w:r>
    </w:p>
    <w:p w14:paraId="41E46D93" w14:textId="77777777" w:rsidR="00220865" w:rsidRDefault="00220865" w:rsidP="0021198B">
      <w:pPr>
        <w:pStyle w:val="Prrafodelista"/>
        <w:numPr>
          <w:ilvl w:val="0"/>
          <w:numId w:val="16"/>
        </w:numPr>
      </w:pPr>
      <w:r>
        <w:t>Está diseñado de manera modular, lo que permite una gran flexibilidad tanto para añadir como para eliminar funcionalidades encontradas en diferentes niveles.</w:t>
      </w:r>
    </w:p>
    <w:p w14:paraId="734C736C" w14:textId="77777777" w:rsidR="00220865" w:rsidRDefault="00220865" w:rsidP="0021198B">
      <w:pPr>
        <w:pStyle w:val="Prrafodelista"/>
        <w:numPr>
          <w:ilvl w:val="0"/>
          <w:numId w:val="16"/>
        </w:numPr>
      </w:pPr>
      <w:r>
        <w:t>Gracias a su sistema interno, permite mantener actualizadas todas las actualizaciones.</w:t>
      </w:r>
    </w:p>
    <w:p w14:paraId="56F4D9F6" w14:textId="77777777" w:rsidR="00220865" w:rsidRDefault="00220865" w:rsidP="0021198B">
      <w:pPr>
        <w:pStyle w:val="Prrafodelista"/>
        <w:numPr>
          <w:ilvl w:val="0"/>
          <w:numId w:val="16"/>
        </w:numPr>
      </w:pPr>
      <w:r>
        <w:t>Tiene una interfaz simple, ligera, eficiente y compatible con multitud de navegadores web.</w:t>
      </w:r>
    </w:p>
    <w:p w14:paraId="0A5AA995" w14:textId="77777777" w:rsidR="00220865" w:rsidRDefault="00220865" w:rsidP="0021198B">
      <w:pPr>
        <w:pStyle w:val="Prrafodelista"/>
        <w:numPr>
          <w:ilvl w:val="0"/>
          <w:numId w:val="16"/>
        </w:numPr>
      </w:pPr>
      <w:r>
        <w:lastRenderedPageBreak/>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220865">
      <w:r>
        <w:t>Algunos de los módulos que se ofrecen en Moodle son: módulo de tareas, de consulta, de foro, diario, cuestionario, recurso, encuesta, wiki y taller.</w:t>
      </w:r>
    </w:p>
    <w:p w14:paraId="50CCE8A0" w14:textId="77777777" w:rsidR="00220865" w:rsidRDefault="00220865" w:rsidP="00220865">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86392E">
      <w:pPr>
        <w:pStyle w:val="Ttulo2"/>
      </w:pPr>
      <w:bookmarkStart w:id="9" w:name="_Toc441582451"/>
      <w:r>
        <w:t>Software QA</w:t>
      </w:r>
      <w:bookmarkEnd w:id="9"/>
    </w:p>
    <w:p w14:paraId="4213E19D" w14:textId="77777777" w:rsidR="0086392E" w:rsidRDefault="0086392E" w:rsidP="0086392E">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xml:space="preserve">, o aseguramiento de la calidad de una aplicación o de un sistema siempre es esencial.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77777777" w:rsidR="00CD026B" w:rsidRDefault="0028650C" w:rsidP="00CD026B">
      <w:pPr>
        <w:keepNext/>
        <w:jc w:val="center"/>
      </w:pPr>
      <w:r>
        <w:rPr>
          <w:noProof/>
          <w:lang w:eastAsia="es-ES"/>
        </w:rPr>
        <w:lastRenderedPageBreak/>
        <w:drawing>
          <wp:inline distT="0" distB="0" distL="0" distR="0" wp14:anchorId="50BDF1BB" wp14:editId="21EF765E">
            <wp:extent cx="2682815" cy="2831310"/>
            <wp:effectExtent l="0" t="0" r="3810" b="762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430" cy="2840402"/>
                    </a:xfrm>
                    <a:prstGeom prst="rect">
                      <a:avLst/>
                    </a:prstGeom>
                    <a:noFill/>
                    <a:ln>
                      <a:noFill/>
                    </a:ln>
                  </pic:spPr>
                </pic:pic>
              </a:graphicData>
            </a:graphic>
          </wp:inline>
        </w:drawing>
      </w:r>
    </w:p>
    <w:p w14:paraId="0FC32166" w14:textId="24FDFBB8" w:rsidR="0028650C" w:rsidRDefault="00CD026B" w:rsidP="00CD026B">
      <w:pPr>
        <w:pStyle w:val="Descripcin"/>
        <w:jc w:val="center"/>
      </w:pPr>
      <w:bookmarkStart w:id="10" w:name="_Toc441582504"/>
      <w:r>
        <w:t xml:space="preserve">Ilustración </w:t>
      </w:r>
      <w:r w:rsidR="00C36510">
        <w:fldChar w:fldCharType="begin"/>
      </w:r>
      <w:r w:rsidR="00C36510">
        <w:instrText xml:space="preserve"> SEQ Ilustración \* ARABIC </w:instrText>
      </w:r>
      <w:r w:rsidR="00C36510">
        <w:fldChar w:fldCharType="separate"/>
      </w:r>
      <w:r w:rsidR="00CE2DAB">
        <w:rPr>
          <w:noProof/>
        </w:rPr>
        <w:t>3</w:t>
      </w:r>
      <w:r w:rsidR="00C36510">
        <w:rPr>
          <w:noProof/>
        </w:rPr>
        <w:fldChar w:fldCharType="end"/>
      </w:r>
      <w:r>
        <w:t xml:space="preserve">: Tareas del </w:t>
      </w:r>
      <w:proofErr w:type="spellStart"/>
      <w:r>
        <w:t>Quality</w:t>
      </w:r>
      <w:proofErr w:type="spellEnd"/>
      <w:r>
        <w:t xml:space="preserve"> </w:t>
      </w:r>
      <w:proofErr w:type="spellStart"/>
      <w:r>
        <w:t>Assurance</w:t>
      </w:r>
      <w:proofErr w:type="spellEnd"/>
      <w:r>
        <w:t xml:space="preserve"> (QA)</w:t>
      </w:r>
      <w:bookmarkEnd w:id="10"/>
    </w:p>
    <w:p w14:paraId="4BE505F8" w14:textId="77777777" w:rsidR="0086392E" w:rsidRDefault="0086392E" w:rsidP="0086392E">
      <w:r>
        <w:t>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y no sólo al final del proyecto de mala manera y con prisas.</w:t>
      </w:r>
    </w:p>
    <w:p w14:paraId="2C22D29D" w14:textId="3A4CA8CC" w:rsidR="00A52843" w:rsidRDefault="00A52843" w:rsidP="0086392E">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161B4F">
        <w:instrText xml:space="preserve"> ADDIN ZOTERO_ITEM CSL_CITATION {"citationID":"qh14l6j56","properties":{"formattedCitation":"[5]","plainCitation":"[5]"},"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161B4F" w:rsidRPr="00161B4F">
        <w:rPr>
          <w:rFonts w:ascii="Calibri" w:hAnsi="Calibri"/>
        </w:rPr>
        <w:t>[5]</w:t>
      </w:r>
      <w:r>
        <w:fldChar w:fldCharType="end"/>
      </w:r>
      <w:r>
        <w:t>.</w:t>
      </w:r>
    </w:p>
    <w:p w14:paraId="4EF68A81" w14:textId="77777777" w:rsidR="00A52843" w:rsidRDefault="00A52843" w:rsidP="0086392E">
      <w:r>
        <w:t>El QA se basa en un conjunto de pruebas de calidad entre las que se incluyen:</w:t>
      </w:r>
    </w:p>
    <w:p w14:paraId="632C5CEA" w14:textId="77777777" w:rsidR="00A52843" w:rsidRDefault="00A52843" w:rsidP="00A52843">
      <w:pPr>
        <w:pStyle w:val="Prrafodelista"/>
        <w:numPr>
          <w:ilvl w:val="0"/>
          <w:numId w:val="24"/>
        </w:numPr>
      </w:pPr>
      <w:r w:rsidRPr="00A52843">
        <w:rPr>
          <w:b/>
        </w:rPr>
        <w:lastRenderedPageBreak/>
        <w:t>Testeo unitario</w:t>
      </w:r>
      <w:r>
        <w:t>: cada uno de los módulos son probados por separado para verificar que funcionan correctamente.</w:t>
      </w:r>
    </w:p>
    <w:p w14:paraId="37F565FC" w14:textId="77777777" w:rsidR="00A52843" w:rsidRDefault="00A52843" w:rsidP="00A52843">
      <w:pPr>
        <w:pStyle w:val="Prrafodelista"/>
        <w:numPr>
          <w:ilvl w:val="0"/>
          <w:numId w:val="24"/>
        </w:numPr>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52843">
      <w:pPr>
        <w:pStyle w:val="Prrafodelista"/>
        <w:numPr>
          <w:ilvl w:val="0"/>
          <w:numId w:val="24"/>
        </w:numPr>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52843">
      <w:pPr>
        <w:pStyle w:val="Prrafodelista"/>
        <w:numPr>
          <w:ilvl w:val="0"/>
          <w:numId w:val="24"/>
        </w:numPr>
      </w:pPr>
      <w:r w:rsidRPr="00A52843">
        <w:rPr>
          <w:b/>
        </w:rPr>
        <w:t>Test funcional</w:t>
      </w:r>
      <w:r>
        <w:t>: se prueba que el software ofrezca las funciones solicitadas.</w:t>
      </w:r>
    </w:p>
    <w:p w14:paraId="74E3BECB" w14:textId="77777777" w:rsidR="00A52843" w:rsidRDefault="00A52843" w:rsidP="00A52843">
      <w:pPr>
        <w:pStyle w:val="Prrafodelista"/>
        <w:numPr>
          <w:ilvl w:val="0"/>
          <w:numId w:val="24"/>
        </w:numPr>
      </w:pPr>
      <w:r w:rsidRPr="00A52843">
        <w:rPr>
          <w:b/>
        </w:rPr>
        <w:t>Test de aceptación</w:t>
      </w:r>
      <w:r>
        <w:t>: el usuario se encarga de verificar que el producto satisfaga sus expectativas.</w:t>
      </w:r>
    </w:p>
    <w:p w14:paraId="601B758B" w14:textId="08FC4235" w:rsidR="00A52843" w:rsidRDefault="00A52843" w:rsidP="00A52843">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161B4F">
        <w:instrText xml:space="preserve"> ADDIN ZOTERO_ITEM CSL_CITATION {"citationID":"1c2no68g21","properties":{"formattedCitation":"[6]","plainCitation":"[6]"},"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161B4F" w:rsidRPr="00161B4F">
        <w:rPr>
          <w:rFonts w:ascii="Calibri" w:hAnsi="Calibri"/>
        </w:rPr>
        <w:t>[6]</w:t>
      </w:r>
      <w:r>
        <w:fldChar w:fldCharType="end"/>
      </w:r>
      <w:r>
        <w:t>.</w:t>
      </w:r>
    </w:p>
    <w:p w14:paraId="187942D2" w14:textId="77777777" w:rsidR="0086392E" w:rsidRDefault="0086392E" w:rsidP="0086392E">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1" w:name="_Toc441582452"/>
      <w:r>
        <w:lastRenderedPageBreak/>
        <w:t>Técnicas y herramientas</w:t>
      </w:r>
      <w:bookmarkEnd w:id="11"/>
    </w:p>
    <w:p w14:paraId="39660594" w14:textId="77777777" w:rsidR="00782F60" w:rsidRDefault="00782F60" w:rsidP="00782F60">
      <w:pPr>
        <w:pStyle w:val="Ttulo2"/>
      </w:pPr>
      <w:bookmarkStart w:id="12" w:name="_Toc441582453"/>
      <w:r>
        <w:t>Técnicas de desarrollo</w:t>
      </w:r>
      <w:bookmarkEnd w:id="12"/>
    </w:p>
    <w:p w14:paraId="19F0CEB7" w14:textId="77777777" w:rsidR="00782F60" w:rsidRDefault="00782F60" w:rsidP="0056499F">
      <w:pPr>
        <w:pStyle w:val="Ttulo3"/>
      </w:pPr>
      <w:bookmarkStart w:id="13" w:name="_Toc441582454"/>
      <w:r>
        <w:t>LTI</w:t>
      </w:r>
      <w:bookmarkEnd w:id="13"/>
    </w:p>
    <w:p w14:paraId="4637150D" w14:textId="77777777" w:rsidR="00782F60" w:rsidRDefault="00782F60" w:rsidP="00782F60">
      <w:pPr>
        <w:pStyle w:val="Cuerpo"/>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4A2F7401" w14:textId="77777777" w:rsidR="00155AE5" w:rsidRPr="00782F60" w:rsidRDefault="00155AE5" w:rsidP="00782F60">
      <w:pPr>
        <w:pStyle w:val="Cuerpo"/>
      </w:pPr>
      <w:r>
        <w:t>Este estándar se trata de un concepto fundamental a la hora de realizar el trabajo fin de grado, ya que es el que va a permitir que nuestra aplicación establezca una conexión con Moodle.</w:t>
      </w:r>
    </w:p>
    <w:p w14:paraId="198233DD" w14:textId="77777777" w:rsidR="00782F60" w:rsidRDefault="00782F60" w:rsidP="00782F60">
      <w:pPr>
        <w:pStyle w:val="Ttulo3"/>
      </w:pPr>
      <w:bookmarkStart w:id="14" w:name="_Toc441582455"/>
      <w:r>
        <w:t>Modelo-vista-controlador (MVC)</w:t>
      </w:r>
      <w:bookmarkEnd w:id="14"/>
    </w:p>
    <w:p w14:paraId="330C7589" w14:textId="77777777" w:rsidR="00E60B72" w:rsidRDefault="00E60B72" w:rsidP="00E60B72">
      <w:pPr>
        <w:pStyle w:val="Cuerpo"/>
      </w:pPr>
      <w:r>
        <w:t>Es un patrón de diseño de software que separa los datos y la lógica de negocio de la interfaz de usuario. Convierte la aplicación en un paquete más fácil de mantener y además provoca una mejora de rapidez de desarrollo.</w:t>
      </w:r>
    </w:p>
    <w:p w14:paraId="0005D0DB" w14:textId="1CBC3497" w:rsidR="00E60B72" w:rsidRDefault="00E60B72" w:rsidP="00E60B72">
      <w:pPr>
        <w:pStyle w:val="Cuerpo"/>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161B4F">
        <w:instrText xml:space="preserve"> ADDIN ZOTERO_ITEM CSL_CITATION {"citationID":"urtbha5bi","properties":{"formattedCitation":"[7]","plainCitation":"[7]"},"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A52843" w:rsidRPr="00A52843">
        <w:rPr>
          <w:rFonts w:ascii="Calibri" w:hAnsi="Calibri"/>
        </w:rPr>
        <w:t>[7]</w:t>
      </w:r>
      <w:r w:rsidR="00CE3229">
        <w:fldChar w:fldCharType="end"/>
      </w:r>
      <w:r w:rsidR="00433EE1">
        <w:t>:</w:t>
      </w:r>
    </w:p>
    <w:p w14:paraId="7A2A0AFE" w14:textId="77777777" w:rsidR="00433EE1" w:rsidRDefault="00433EE1" w:rsidP="0021198B">
      <w:pPr>
        <w:pStyle w:val="Cuerpo"/>
        <w:numPr>
          <w:ilvl w:val="0"/>
          <w:numId w:val="12"/>
        </w:numPr>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21198B">
      <w:pPr>
        <w:pStyle w:val="Cuerpo"/>
        <w:numPr>
          <w:ilvl w:val="0"/>
          <w:numId w:val="12"/>
        </w:numPr>
      </w:pPr>
      <w:r>
        <w:rPr>
          <w:b/>
        </w:rPr>
        <w:lastRenderedPageBreak/>
        <w:t>Vista</w:t>
      </w:r>
      <w:r w:rsidRPr="00433EE1">
        <w:t>:</w:t>
      </w:r>
      <w:r>
        <w:t xml:space="preserve"> La vista hace una representación de los datos del modelo, es decir, se trata de la interfaz de usuario.</w:t>
      </w:r>
    </w:p>
    <w:p w14:paraId="78425686" w14:textId="77777777" w:rsidR="00E60B72" w:rsidRDefault="00433EE1" w:rsidP="0021198B">
      <w:pPr>
        <w:pStyle w:val="Cuerpo"/>
        <w:numPr>
          <w:ilvl w:val="0"/>
          <w:numId w:val="12"/>
        </w:numPr>
      </w:pPr>
      <w:r>
        <w:rPr>
          <w:b/>
        </w:rPr>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161B4F">
      <w:pPr>
        <w:pStyle w:val="Cuerpo"/>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5" w:name="_Toc441582505"/>
      <w:r>
        <w:t xml:space="preserve">Ilustración </w:t>
      </w:r>
      <w:r w:rsidR="00C36510">
        <w:fldChar w:fldCharType="begin"/>
      </w:r>
      <w:r w:rsidR="00C36510">
        <w:instrText xml:space="preserve"> SEQ Ilustración \* ARABIC </w:instrText>
      </w:r>
      <w:r w:rsidR="00C36510">
        <w:fldChar w:fldCharType="separate"/>
      </w:r>
      <w:r w:rsidR="00CE2DAB">
        <w:rPr>
          <w:noProof/>
        </w:rPr>
        <w:t>4</w:t>
      </w:r>
      <w:r w:rsidR="00C36510">
        <w:rPr>
          <w:noProof/>
        </w:rPr>
        <w:fldChar w:fldCharType="end"/>
      </w:r>
      <w:r>
        <w:t>: Ciclo de vida del MVC</w:t>
      </w:r>
      <w:bookmarkEnd w:id="15"/>
    </w:p>
    <w:p w14:paraId="2B75C13F" w14:textId="77777777" w:rsidR="00161B4F" w:rsidRDefault="00161B4F" w:rsidP="00161B4F">
      <w:pPr>
        <w:pStyle w:val="Cuerpo"/>
      </w:pPr>
      <w:r>
        <w:t>Y su explicación:</w:t>
      </w:r>
    </w:p>
    <w:p w14:paraId="5F834735" w14:textId="77777777" w:rsidR="00161B4F" w:rsidRDefault="00161B4F" w:rsidP="00161B4F">
      <w:pPr>
        <w:pStyle w:val="Cuerpo"/>
        <w:numPr>
          <w:ilvl w:val="0"/>
          <w:numId w:val="25"/>
        </w:numPr>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161B4F">
      <w:pPr>
        <w:pStyle w:val="Cuerpo"/>
        <w:numPr>
          <w:ilvl w:val="0"/>
          <w:numId w:val="25"/>
        </w:numPr>
      </w:pPr>
      <w:r>
        <w:t>Una vez le llega al controlador la solicitud, este se va a encargar de comunicarse con el Modelo para cualquier proceso que requiera de obtención y guardado de datos.</w:t>
      </w:r>
    </w:p>
    <w:p w14:paraId="69FBCB5D" w14:textId="77777777" w:rsidR="00161B4F" w:rsidRDefault="00161B4F" w:rsidP="00161B4F">
      <w:pPr>
        <w:pStyle w:val="Cuerpo"/>
        <w:numPr>
          <w:ilvl w:val="0"/>
          <w:numId w:val="25"/>
        </w:numPr>
      </w:pPr>
      <w:r>
        <w:t xml:space="preserve">Una vez el controlador se ha comunicado con el modelo, el controlador procederá a comunicarse con la vista </w:t>
      </w:r>
      <w:r>
        <w:lastRenderedPageBreak/>
        <w:t>apropiada para generar una presentación resultante de los datos proporcionados por el modelo.</w:t>
      </w:r>
    </w:p>
    <w:p w14:paraId="0976BF93" w14:textId="747120D3" w:rsidR="00161B4F" w:rsidRPr="00E60B72" w:rsidRDefault="00161B4F" w:rsidP="00161B4F">
      <w:pPr>
        <w:pStyle w:val="Cuerpo"/>
        <w:numPr>
          <w:ilvl w:val="0"/>
          <w:numId w:val="25"/>
        </w:numPr>
      </w:pPr>
      <w:r>
        <w:t>Finalmente, cuando esta presentación es generada se la envía de inmediato al usuario.</w:t>
      </w:r>
    </w:p>
    <w:p w14:paraId="23FE598D" w14:textId="77777777" w:rsidR="00782F60" w:rsidRDefault="00335DE7" w:rsidP="00782F60">
      <w:pPr>
        <w:pStyle w:val="Ttulo3"/>
      </w:pPr>
      <w:bookmarkStart w:id="16" w:name="_Toc441582456"/>
      <w:r>
        <w:t>Desarrollo ágil de software</w:t>
      </w:r>
      <w:bookmarkEnd w:id="16"/>
    </w:p>
    <w:p w14:paraId="6FBE4E43" w14:textId="77777777" w:rsidR="00335DE7" w:rsidRDefault="00335DE7" w:rsidP="00335DE7">
      <w:pPr>
        <w:pStyle w:val="Cuerpo"/>
      </w:pPr>
      <w:r>
        <w:t>Se refiere a los métodos de ingería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335DE7">
      <w:pPr>
        <w:pStyle w:val="Cuerpo"/>
      </w:pPr>
      <w:r>
        <w:t>El ciclo de vida de cada iteración incluye: planificación, análisis de requisitos, diseño, codificación, pruebas y documentación. Los métodos ágiles se centran en las comunicaciones cara a cara en vez de la documentación.</w:t>
      </w:r>
    </w:p>
    <w:p w14:paraId="48B34C36" w14:textId="77777777" w:rsidR="00335DE7" w:rsidRDefault="00335DE7" w:rsidP="00335DE7">
      <w:pPr>
        <w:pStyle w:val="Cuerpo"/>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A52843">
        <w:instrText xml:space="preserve"> ADDIN ZOTERO_ITEM CSL_CITATION {"citationID":"16467lfb8q","properties":{"formattedCitation":"[8]","plainCitation":"[8]"},"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A52843" w:rsidRPr="00A52843">
        <w:rPr>
          <w:rFonts w:ascii="Calibri" w:hAnsi="Calibri"/>
        </w:rPr>
        <w:t>[8]</w:t>
      </w:r>
      <w:r w:rsidR="00CE3229">
        <w:fldChar w:fldCharType="end"/>
      </w:r>
      <w:r>
        <w:t>.</w:t>
      </w:r>
    </w:p>
    <w:p w14:paraId="217F86DD" w14:textId="77777777" w:rsidR="00433EE1" w:rsidRPr="00433EE1" w:rsidRDefault="00335DE7" w:rsidP="00433EE1">
      <w:pPr>
        <w:pStyle w:val="Cuerpo"/>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A52843">
        <w:instrText xml:space="preserve"> ADDIN ZOTERO_ITEM CSL_CITATION {"citationID":"lpgvautdi","properties":{"formattedCitation":"[9]","plainCitation":"[9]"},"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A52843" w:rsidRPr="00A52843">
        <w:rPr>
          <w:rFonts w:ascii="Calibri" w:hAnsi="Calibri"/>
        </w:rPr>
        <w:t>[9]</w:t>
      </w:r>
      <w:r w:rsidR="00CE3229">
        <w:fldChar w:fldCharType="end"/>
      </w:r>
      <w:r w:rsidR="00494B18">
        <w:t>.</w:t>
      </w:r>
    </w:p>
    <w:p w14:paraId="34659E8F" w14:textId="77777777" w:rsidR="00782F60" w:rsidRDefault="00782F60" w:rsidP="00494B18">
      <w:pPr>
        <w:pStyle w:val="Ttulo4"/>
      </w:pPr>
      <w:bookmarkStart w:id="17" w:name="_Toc441582457"/>
      <w:r>
        <w:t>SCRUM</w:t>
      </w:r>
      <w:bookmarkEnd w:id="17"/>
    </w:p>
    <w:p w14:paraId="3980985C" w14:textId="77777777" w:rsidR="00494B18" w:rsidRDefault="00494B18" w:rsidP="00494B18">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77777777" w:rsidR="00494B18" w:rsidRDefault="00494B18" w:rsidP="00494B18">
      <w:r>
        <w:t xml:space="preserve">Principalmente este proceso se caracteriza por: realizar constantes entregas parciales del producto final, presentar requisitos </w:t>
      </w:r>
      <w:r>
        <w:lastRenderedPageBreak/>
        <w:t>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A52843">
        <w:instrText xml:space="preserve"> ADDIN ZOTERO_ITEM CSL_CITATION {"citationID":"14bub36pov","properties":{"formattedCitation":"[10]","plainCitation":"[10]"},"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A52843" w:rsidRPr="00A52843">
        <w:rPr>
          <w:rFonts w:ascii="Calibri" w:hAnsi="Calibri"/>
        </w:rPr>
        <w:t>[10]</w:t>
      </w:r>
      <w:r w:rsidR="00CE3229">
        <w:fldChar w:fldCharType="end"/>
      </w:r>
      <w:r>
        <w:t>.</w:t>
      </w:r>
    </w:p>
    <w:p w14:paraId="6536D5BE" w14:textId="77777777" w:rsidR="00494B18" w:rsidRDefault="004E59BD" w:rsidP="00494B18">
      <w:r>
        <w:t>Dentro de SCRUM existen varios roles</w:t>
      </w:r>
      <w:r w:rsidR="00CE3229">
        <w:t xml:space="preserve"> </w:t>
      </w:r>
      <w:r w:rsidR="00CE3229">
        <w:fldChar w:fldCharType="begin"/>
      </w:r>
      <w:r w:rsidR="00A52843">
        <w:instrText xml:space="preserve"> ADDIN ZOTERO_ITEM CSL_CITATION {"citationID":"lg5d9pknd","properties":{"formattedCitation":"[11]","plainCitation":"[11]"},"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A52843" w:rsidRPr="00A52843">
        <w:rPr>
          <w:rFonts w:ascii="Calibri" w:hAnsi="Calibri"/>
        </w:rPr>
        <w:t>[11]</w:t>
      </w:r>
      <w:r w:rsidR="00CE3229">
        <w:fldChar w:fldCharType="end"/>
      </w:r>
      <w:r>
        <w:t>:</w:t>
      </w:r>
    </w:p>
    <w:p w14:paraId="03B2D68F" w14:textId="77777777" w:rsidR="004E59BD" w:rsidRDefault="004E59BD" w:rsidP="0021198B">
      <w:pPr>
        <w:pStyle w:val="Prrafodelista"/>
        <w:numPr>
          <w:ilvl w:val="0"/>
          <w:numId w:val="13"/>
        </w:numPr>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77777777" w:rsidR="004E59BD" w:rsidRDefault="004E59BD" w:rsidP="0021198B">
      <w:pPr>
        <w:pStyle w:val="Prrafodelista"/>
        <w:numPr>
          <w:ilvl w:val="0"/>
          <w:numId w:val="13"/>
        </w:numPr>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al equipo haciéndole que trabaja correctamente para conseguir satisfacer las necesidades del cliente.</w:t>
      </w:r>
    </w:p>
    <w:p w14:paraId="202A71C6" w14:textId="77777777" w:rsidR="004E59BD" w:rsidRDefault="004E59BD" w:rsidP="0021198B">
      <w:pPr>
        <w:pStyle w:val="Prrafodelista"/>
        <w:numPr>
          <w:ilvl w:val="0"/>
          <w:numId w:val="13"/>
        </w:numPr>
      </w:pPr>
      <w:r>
        <w:rPr>
          <w:b/>
        </w:rPr>
        <w:t>Equipo de desarrollo</w:t>
      </w:r>
      <w:r w:rsidRPr="004E59BD">
        <w:t>:</w:t>
      </w:r>
      <w:r>
        <w:t xml:space="preserve"> Grupo de profesionales que desarrollan el proyecto de manera conjunta, que disponen de los conocimientos técnicos necesarios.</w:t>
      </w:r>
    </w:p>
    <w:p w14:paraId="175B74CD" w14:textId="77777777" w:rsidR="004E59BD" w:rsidRDefault="004E0743" w:rsidP="004E59BD">
      <w:r>
        <w:t>SCRUM ha sido la metodología de desarrollo ágil utilizada. Par ello cada dos semanas se realizaba una reunión o iteración entre tutor y alumno.</w:t>
      </w:r>
    </w:p>
    <w:p w14:paraId="2A9C94F8" w14:textId="77777777" w:rsidR="004E0743" w:rsidRDefault="004E0743" w:rsidP="004E59BD">
      <w:r>
        <w:t>En cada reunión se realizaban las siguientes tareas y en ese mismo orden:</w:t>
      </w:r>
    </w:p>
    <w:p w14:paraId="540BC649" w14:textId="77777777" w:rsidR="004E0743" w:rsidRDefault="004E0743" w:rsidP="0021198B">
      <w:pPr>
        <w:pStyle w:val="Prrafodelista"/>
        <w:numPr>
          <w:ilvl w:val="0"/>
          <w:numId w:val="14"/>
        </w:numPr>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21198B">
      <w:pPr>
        <w:pStyle w:val="Prrafodelista"/>
        <w:numPr>
          <w:ilvl w:val="0"/>
          <w:numId w:val="14"/>
        </w:numPr>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8" w:name="_Toc441582458"/>
      <w:r>
        <w:lastRenderedPageBreak/>
        <w:t>Herramientas de software</w:t>
      </w:r>
      <w:bookmarkEnd w:id="18"/>
    </w:p>
    <w:p w14:paraId="6408F6CE" w14:textId="77777777" w:rsidR="00646ED0" w:rsidRDefault="00646ED0" w:rsidP="00646ED0">
      <w:pPr>
        <w:pStyle w:val="Ttulo3"/>
      </w:pPr>
      <w:bookmarkStart w:id="19" w:name="_Toc441582459"/>
      <w:r>
        <w:t>Lenguajes</w:t>
      </w:r>
      <w:bookmarkEnd w:id="19"/>
    </w:p>
    <w:p w14:paraId="46F12FB3" w14:textId="77777777" w:rsidR="006977CC" w:rsidRDefault="006977CC" w:rsidP="0056499F">
      <w:pPr>
        <w:pStyle w:val="Ttulo4"/>
      </w:pPr>
      <w:bookmarkStart w:id="20" w:name="_Toc441582460"/>
      <w:r>
        <w:t>HTML</w:t>
      </w:r>
      <w:r w:rsidR="00F834ED">
        <w:t>5</w:t>
      </w:r>
      <w:bookmarkEnd w:id="20"/>
    </w:p>
    <w:p w14:paraId="2DBFD153" w14:textId="77777777" w:rsidR="00F834ED" w:rsidRDefault="00F834ED" w:rsidP="00F834ED">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77777777" w:rsidR="00F834ED" w:rsidRDefault="003D5420" w:rsidP="00F834ED">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A52843">
        <w:rPr>
          <w:rFonts w:ascii="Calibri" w:hAnsi="Calibri"/>
        </w:rPr>
        <w:instrText xml:space="preserve"> ADDIN ZOTERO_ITEM CSL_CITATION {"citationID":"27vf4u9092","properties":{"formattedCitation":"[12]","plainCitation":"[12]"},"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A52843" w:rsidRPr="00A52843">
        <w:rPr>
          <w:rFonts w:ascii="Calibri" w:hAnsi="Calibri"/>
        </w:rPr>
        <w:t>[12]</w:t>
      </w:r>
      <w:r w:rsidR="00CE3229">
        <w:rPr>
          <w:rFonts w:ascii="Calibri" w:hAnsi="Calibri"/>
        </w:rPr>
        <w:fldChar w:fldCharType="end"/>
      </w:r>
      <w:r>
        <w:t xml:space="preserve">. </w:t>
      </w:r>
    </w:p>
    <w:p w14:paraId="2CC178B4" w14:textId="77777777" w:rsidR="003D5420" w:rsidRDefault="00F07246" w:rsidP="00F834ED">
      <w:r>
        <w:t>HTML5 es la última versión de HTML, y representa dos conceptos nuevos</w:t>
      </w:r>
      <w:r w:rsidR="00CE3229">
        <w:t xml:space="preserve"> </w:t>
      </w:r>
      <w:r w:rsidR="00CE3229">
        <w:fldChar w:fldCharType="begin"/>
      </w:r>
      <w:r w:rsidR="00A52843">
        <w:instrText xml:space="preserve"> ADDIN ZOTERO_ITEM CSL_CITATION {"citationID":"24r61k570g","properties":{"formattedCitation":"[13]","plainCitation":"[13]"},"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A52843" w:rsidRPr="00A52843">
        <w:rPr>
          <w:rFonts w:ascii="Calibri" w:hAnsi="Calibri"/>
        </w:rPr>
        <w:t>[13]</w:t>
      </w:r>
      <w:r w:rsidR="00CE3229">
        <w:fldChar w:fldCharType="end"/>
      </w:r>
      <w:r>
        <w:t>:</w:t>
      </w:r>
    </w:p>
    <w:p w14:paraId="15406A2F" w14:textId="77777777" w:rsidR="00F07246" w:rsidRDefault="00F07246" w:rsidP="0021198B">
      <w:pPr>
        <w:pStyle w:val="Prrafodelista"/>
        <w:numPr>
          <w:ilvl w:val="0"/>
          <w:numId w:val="5"/>
        </w:numPr>
      </w:pPr>
      <w:r>
        <w:t>Contiene nuevos elementos, atributos y comportamientos.</w:t>
      </w:r>
    </w:p>
    <w:p w14:paraId="633649EA" w14:textId="77777777" w:rsidR="00F07246" w:rsidRDefault="00F07246" w:rsidP="0021198B">
      <w:pPr>
        <w:pStyle w:val="Prrafodelista"/>
        <w:numPr>
          <w:ilvl w:val="0"/>
          <w:numId w:val="5"/>
        </w:numPr>
      </w:pPr>
      <w:r>
        <w:t>Contiene un contiene un conjunto más amplio de tecnologías que permite a los sitios web y a las aplicaciones ser más diversas y de gran alcance.</w:t>
      </w:r>
    </w:p>
    <w:p w14:paraId="34BE82BB" w14:textId="77777777" w:rsidR="00F07246" w:rsidRDefault="00F07246" w:rsidP="00F07246">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0BAA08EB" w14:textId="77777777" w:rsidR="00F07246" w:rsidRPr="00F834ED" w:rsidRDefault="00F07246" w:rsidP="00F07246">
      <w:r>
        <w:t xml:space="preserve">Página web de la herramienta: </w:t>
      </w:r>
      <w:hyperlink r:id="rId18" w:history="1">
        <w:r w:rsidRPr="00D70435">
          <w:rPr>
            <w:rStyle w:val="Hipervnculo"/>
          </w:rPr>
          <w:t>http://www.w3.org/TR/html5/</w:t>
        </w:r>
      </w:hyperlink>
    </w:p>
    <w:p w14:paraId="1524CFB4" w14:textId="77777777" w:rsidR="006977CC" w:rsidRDefault="006977CC" w:rsidP="006977CC">
      <w:pPr>
        <w:pStyle w:val="Ttulo4"/>
      </w:pPr>
      <w:bookmarkStart w:id="21" w:name="_Toc441582461"/>
      <w:r>
        <w:t>PHP</w:t>
      </w:r>
      <w:bookmarkEnd w:id="21"/>
    </w:p>
    <w:p w14:paraId="4040E5F0" w14:textId="77777777" w:rsidR="00F07246" w:rsidRDefault="0035326E" w:rsidP="00F07246">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7777777" w:rsidR="0035326E" w:rsidRDefault="0035326E" w:rsidP="00F07246">
      <w:r>
        <w:t>Algunas de las características de este lenguaje son las siguientes</w:t>
      </w:r>
      <w:r w:rsidR="00CE3229">
        <w:t xml:space="preserve"> </w:t>
      </w:r>
      <w:r w:rsidR="00CE3229">
        <w:fldChar w:fldCharType="begin"/>
      </w:r>
      <w:r w:rsidR="00A52843">
        <w:instrText xml:space="preserve"> ADDIN ZOTERO_ITEM CSL_CITATION {"citationID":"137bam61q6","properties":{"formattedCitation":"[14]","plainCitation":"[14]"},"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A52843" w:rsidRPr="00A52843">
        <w:rPr>
          <w:rFonts w:ascii="Calibri" w:hAnsi="Calibri"/>
        </w:rPr>
        <w:t>[14]</w:t>
      </w:r>
      <w:r w:rsidR="00CE3229">
        <w:fldChar w:fldCharType="end"/>
      </w:r>
      <w:r>
        <w:t>:</w:t>
      </w:r>
    </w:p>
    <w:p w14:paraId="6EF4B952" w14:textId="77777777" w:rsidR="0035326E" w:rsidRDefault="0035326E" w:rsidP="0021198B">
      <w:pPr>
        <w:pStyle w:val="Prrafodelista"/>
        <w:numPr>
          <w:ilvl w:val="0"/>
          <w:numId w:val="6"/>
        </w:numPr>
      </w:pPr>
      <w:r>
        <w:lastRenderedPageBreak/>
        <w:t>Es considerado un lenguaje fácil de aprender.</w:t>
      </w:r>
    </w:p>
    <w:p w14:paraId="3D766B5C" w14:textId="77777777" w:rsidR="0035326E" w:rsidRDefault="00C835AB" w:rsidP="0021198B">
      <w:pPr>
        <w:pStyle w:val="Prrafodelista"/>
        <w:numPr>
          <w:ilvl w:val="0"/>
          <w:numId w:val="6"/>
        </w:numPr>
      </w:pPr>
      <w:r>
        <w:t>Tiene capacidad para conectarse con la mayoría de los motores de base de datos.</w:t>
      </w:r>
    </w:p>
    <w:p w14:paraId="030189E8" w14:textId="77777777" w:rsidR="00C835AB" w:rsidRDefault="00C835AB" w:rsidP="0021198B">
      <w:pPr>
        <w:pStyle w:val="Prrafodelista"/>
        <w:numPr>
          <w:ilvl w:val="0"/>
          <w:numId w:val="6"/>
        </w:numPr>
      </w:pPr>
      <w:r>
        <w:t>Lenguaje libre y abierto.</w:t>
      </w:r>
    </w:p>
    <w:p w14:paraId="6D1448D1" w14:textId="77777777" w:rsidR="00C835AB" w:rsidRDefault="00C835AB" w:rsidP="0021198B">
      <w:pPr>
        <w:pStyle w:val="Prrafodelista"/>
        <w:numPr>
          <w:ilvl w:val="0"/>
          <w:numId w:val="6"/>
        </w:numPr>
      </w:pPr>
      <w:r>
        <w:t>Multitud de documentación, foros y ejemplos.</w:t>
      </w:r>
    </w:p>
    <w:p w14:paraId="3E3A7B54" w14:textId="77777777" w:rsidR="00C835AB" w:rsidRDefault="00C835AB" w:rsidP="0021198B">
      <w:pPr>
        <w:pStyle w:val="Prrafodelista"/>
        <w:numPr>
          <w:ilvl w:val="0"/>
          <w:numId w:val="6"/>
        </w:numPr>
      </w:pPr>
      <w:r>
        <w:t>No requiere definición de tipos de variables, permite técnicas de programación orientada a objetos y manejo de excepciones.</w:t>
      </w:r>
    </w:p>
    <w:p w14:paraId="649A2A98" w14:textId="77777777" w:rsidR="005A710A" w:rsidRPr="005A710A" w:rsidRDefault="00F71741" w:rsidP="00F71741">
      <w:pPr>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6977CC">
      <w:pPr>
        <w:pStyle w:val="Ttulo4"/>
      </w:pPr>
      <w:bookmarkStart w:id="22" w:name="_Toc441582462"/>
      <w:r>
        <w:t>JavaScript</w:t>
      </w:r>
      <w:bookmarkEnd w:id="22"/>
    </w:p>
    <w:p w14:paraId="652465EC" w14:textId="77777777" w:rsidR="005A710A" w:rsidRDefault="005A710A" w:rsidP="005A710A">
      <w:r>
        <w:t xml:space="preserve">Se trata de un lenguaje orientado a objetos, que se basa en prototipos, imperativo, débilmente </w:t>
      </w:r>
      <w:proofErr w:type="spellStart"/>
      <w:r>
        <w:t>tipado</w:t>
      </w:r>
      <w:proofErr w:type="spellEnd"/>
      <w:r>
        <w:t xml:space="preserve"> y dinámico.</w:t>
      </w:r>
    </w:p>
    <w:p w14:paraId="4066EECB" w14:textId="77777777" w:rsidR="005A710A" w:rsidRDefault="005A710A" w:rsidP="005A710A">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A52843">
        <w:instrText xml:space="preserve"> ADDIN ZOTERO_ITEM CSL_CITATION {"citationID":"1bi054sjeg","properties":{"formattedCitation":"[15]","plainCitation":"[15]"},"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A52843" w:rsidRPr="00A52843">
        <w:rPr>
          <w:rFonts w:ascii="Calibri" w:hAnsi="Calibri"/>
        </w:rPr>
        <w:t>[15]</w:t>
      </w:r>
      <w:r>
        <w:fldChar w:fldCharType="end"/>
      </w:r>
      <w:r>
        <w:t>.</w:t>
      </w:r>
    </w:p>
    <w:p w14:paraId="47E3B657" w14:textId="77777777" w:rsidR="005A710A" w:rsidRPr="005A710A" w:rsidRDefault="005A710A" w:rsidP="005A710A">
      <w:r>
        <w:t>En el trabajo fin de grado se ha utilizado para la programación del lado del cliente.</w:t>
      </w:r>
    </w:p>
    <w:p w14:paraId="05D70439" w14:textId="77777777" w:rsidR="005A710A" w:rsidRDefault="005A710A" w:rsidP="006977CC">
      <w:pPr>
        <w:pStyle w:val="Ttulo4"/>
      </w:pPr>
      <w:bookmarkStart w:id="23" w:name="_Toc441582463"/>
      <w:r>
        <w:t>AJAX</w:t>
      </w:r>
      <w:bookmarkEnd w:id="23"/>
    </w:p>
    <w:p w14:paraId="24C99F4E" w14:textId="77777777" w:rsidR="005A710A" w:rsidRDefault="005A710A" w:rsidP="005A710A">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A52843">
        <w:instrText xml:space="preserve"> ADDIN ZOTERO_ITEM CSL_CITATION {"citationID":"1rng07ha7a","properties":{"formattedCitation":"[16]","plainCitation":"[16]"},"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A52843" w:rsidRPr="00A52843">
        <w:rPr>
          <w:rFonts w:ascii="Calibri" w:hAnsi="Calibri"/>
        </w:rPr>
        <w:t>[16]</w:t>
      </w:r>
      <w:r>
        <w:fldChar w:fldCharType="end"/>
      </w:r>
      <w:r>
        <w:t>.</w:t>
      </w:r>
    </w:p>
    <w:p w14:paraId="65F12756" w14:textId="77777777" w:rsidR="005A710A" w:rsidRDefault="005A710A" w:rsidP="005A710A">
      <w:r>
        <w:lastRenderedPageBreak/>
        <w:t>Realmente AJAX no es una tecnología en sí mismo, sino que en realidad se trata de varias tecnologías independientes que se unen. Las tecnologías que forman AJAX son</w:t>
      </w:r>
      <w:r w:rsidR="00F57EB3">
        <w:t xml:space="preserve"> </w:t>
      </w:r>
      <w:r w:rsidR="00F57EB3">
        <w:fldChar w:fldCharType="begin"/>
      </w:r>
      <w:r w:rsidR="00A52843">
        <w:instrText xml:space="preserve"> ADDIN ZOTERO_ITEM CSL_CITATION {"citationID":"19a5a35rg","properties":{"formattedCitation":"[17]","plainCitation":"[17]"},"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A52843" w:rsidRPr="00A52843">
        <w:rPr>
          <w:rFonts w:ascii="Calibri" w:hAnsi="Calibri"/>
        </w:rPr>
        <w:t>[17]</w:t>
      </w:r>
      <w:r w:rsidR="00F57EB3">
        <w:fldChar w:fldCharType="end"/>
      </w:r>
      <w:r>
        <w:t>:</w:t>
      </w:r>
    </w:p>
    <w:p w14:paraId="6F7EEA54" w14:textId="77777777" w:rsidR="005A710A" w:rsidRDefault="005A710A" w:rsidP="005A710A">
      <w:pPr>
        <w:pStyle w:val="Prrafodelista"/>
        <w:numPr>
          <w:ilvl w:val="0"/>
          <w:numId w:val="22"/>
        </w:numPr>
      </w:pPr>
      <w:r>
        <w:t>XHTML y CSS: para crear una presentación basada en estándares.</w:t>
      </w:r>
    </w:p>
    <w:p w14:paraId="72F07B6B" w14:textId="77777777" w:rsidR="005A710A" w:rsidRDefault="005A710A" w:rsidP="005A710A">
      <w:pPr>
        <w:pStyle w:val="Prrafodelista"/>
        <w:numPr>
          <w:ilvl w:val="0"/>
          <w:numId w:val="22"/>
        </w:numPr>
      </w:pPr>
      <w:r>
        <w:t>DOM: para la interacción y manipulación dinámica de la presentación.</w:t>
      </w:r>
    </w:p>
    <w:p w14:paraId="0EBBAF16" w14:textId="77777777" w:rsidR="005A710A" w:rsidRDefault="005A710A" w:rsidP="005A710A">
      <w:pPr>
        <w:pStyle w:val="Prrafodelista"/>
        <w:numPr>
          <w:ilvl w:val="0"/>
          <w:numId w:val="22"/>
        </w:numPr>
      </w:pPr>
      <w:r>
        <w:t>XML, XSLT y JSON: para el intercambio y la manipulación de la información.</w:t>
      </w:r>
    </w:p>
    <w:p w14:paraId="5138922B" w14:textId="77777777" w:rsidR="005A710A" w:rsidRDefault="005A710A" w:rsidP="005A710A">
      <w:pPr>
        <w:pStyle w:val="Prrafodelista"/>
        <w:numPr>
          <w:ilvl w:val="0"/>
          <w:numId w:val="22"/>
        </w:numPr>
      </w:pPr>
      <w:proofErr w:type="spellStart"/>
      <w:r>
        <w:t>XMLHtpRequest</w:t>
      </w:r>
      <w:proofErr w:type="spellEnd"/>
      <w:r>
        <w:t>: para el intercambio asíncrono de información.</w:t>
      </w:r>
    </w:p>
    <w:p w14:paraId="024C57C9" w14:textId="77777777" w:rsidR="005A710A" w:rsidRDefault="005A710A" w:rsidP="005A710A">
      <w:pPr>
        <w:pStyle w:val="Prrafodelista"/>
        <w:numPr>
          <w:ilvl w:val="0"/>
          <w:numId w:val="22"/>
        </w:numPr>
      </w:pPr>
      <w:r>
        <w:t>JavaScript: para unir todas las demás tecnologías.</w:t>
      </w:r>
    </w:p>
    <w:p w14:paraId="78C98C83" w14:textId="77777777" w:rsidR="00161B4F" w:rsidRDefault="00161B4F" w:rsidP="00161B4F">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161B4F">
      <w:pPr>
        <w:pStyle w:val="Ttulo4"/>
      </w:pPr>
      <w:bookmarkStart w:id="24" w:name="_Toc441582464"/>
      <w:proofErr w:type="spellStart"/>
      <w:r>
        <w:t>JQuery</w:t>
      </w:r>
      <w:bookmarkEnd w:id="24"/>
      <w:proofErr w:type="spellEnd"/>
    </w:p>
    <w:p w14:paraId="5110ED9F" w14:textId="77777777" w:rsidR="00161B4F" w:rsidRDefault="00161B4F" w:rsidP="00161B4F">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161B4F">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0A2F8B59" w:rsidR="00161B4F" w:rsidRDefault="00161B4F" w:rsidP="00161B4F">
      <w:r>
        <w:t xml:space="preserve">Su característica principal es que permite cambiar el contenido de una página web sin necesidad de recargarla, mediante la manipulación del árbol DOM y las peticiones AJAX </w:t>
      </w:r>
      <w:r>
        <w:fldChar w:fldCharType="begin"/>
      </w:r>
      <w:r>
        <w:instrText xml:space="preserve"> ADDIN ZOTERO_ITEM CSL_CITATION {"citationID":"2p6f7rvk4t","properties":{"formattedCitation":"[18]","plainCitation":"[18]"},"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Pr="00161B4F">
        <w:rPr>
          <w:rFonts w:ascii="Calibri" w:hAnsi="Calibri"/>
        </w:rPr>
        <w:t>[18]</w:t>
      </w:r>
      <w:r>
        <w:fldChar w:fldCharType="end"/>
      </w:r>
      <w:r>
        <w:t>.</w:t>
      </w:r>
    </w:p>
    <w:p w14:paraId="0C883E13" w14:textId="77777777" w:rsidR="00161B4F" w:rsidRDefault="00161B4F" w:rsidP="00161B4F">
      <w:r>
        <w:lastRenderedPageBreak/>
        <w:t>Se ha utilizado para poder manipular con mayor facilidad el árbol DOM.</w:t>
      </w:r>
    </w:p>
    <w:p w14:paraId="7B11C02B" w14:textId="4D8BD559" w:rsidR="00161B4F" w:rsidRPr="005A710A" w:rsidRDefault="00161B4F" w:rsidP="00161B4F">
      <w:r>
        <w:t xml:space="preserve">Página web de la herramienta: </w:t>
      </w:r>
      <w:hyperlink r:id="rId20" w:history="1">
        <w:r w:rsidRPr="00515CCD">
          <w:rPr>
            <w:rStyle w:val="Hipervnculo"/>
          </w:rPr>
          <w:t>https://jquery.com/</w:t>
        </w:r>
      </w:hyperlink>
    </w:p>
    <w:p w14:paraId="6A6C9722" w14:textId="77777777" w:rsidR="00F57EB3" w:rsidRDefault="00F57EB3" w:rsidP="006977CC">
      <w:pPr>
        <w:pStyle w:val="Ttulo4"/>
      </w:pPr>
      <w:bookmarkStart w:id="25" w:name="_Toc441582465"/>
      <w:r>
        <w:t>JSON</w:t>
      </w:r>
      <w:bookmarkEnd w:id="25"/>
    </w:p>
    <w:p w14:paraId="62EEE431" w14:textId="614D19B5" w:rsidR="00F57EB3" w:rsidRDefault="00F57EB3" w:rsidP="00F57EB3">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161B4F">
        <w:instrText xml:space="preserve"> ADDIN ZOTERO_ITEM CSL_CITATION {"citationID":"ccqqiiv4o","properties":{"formattedCitation":"[19]","plainCitation":"[19]"},"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161B4F" w:rsidRPr="00161B4F">
        <w:rPr>
          <w:rFonts w:ascii="Calibri" w:hAnsi="Calibri"/>
        </w:rPr>
        <w:t>[19]</w:t>
      </w:r>
      <w:r>
        <w:fldChar w:fldCharType="end"/>
      </w:r>
      <w:r>
        <w:t>.</w:t>
      </w:r>
    </w:p>
    <w:p w14:paraId="0A2C3B09" w14:textId="3A5A0482" w:rsidR="00161B4F" w:rsidRDefault="00161B4F" w:rsidP="00F57EB3">
      <w:r>
        <w:t xml:space="preserve">En la aplicación se ha utilizado para realizar el intercambio de </w:t>
      </w:r>
      <w:proofErr w:type="spellStart"/>
      <w:r>
        <w:t>arrays</w:t>
      </w:r>
      <w:proofErr w:type="spellEnd"/>
      <w:r>
        <w:t>.</w:t>
      </w:r>
    </w:p>
    <w:p w14:paraId="01B51AC6" w14:textId="77777777" w:rsidR="00F57EB3" w:rsidRDefault="00F57EB3" w:rsidP="00F57EB3">
      <w:r>
        <w:t xml:space="preserve">Página web de la herramienta: </w:t>
      </w:r>
      <w:hyperlink r:id="rId21" w:history="1">
        <w:r w:rsidRPr="00396F62">
          <w:rPr>
            <w:rStyle w:val="Hipervnculo"/>
          </w:rPr>
          <w:t>http://www.json.org/</w:t>
        </w:r>
      </w:hyperlink>
    </w:p>
    <w:p w14:paraId="1BD0D1C8" w14:textId="77777777" w:rsidR="006977CC" w:rsidRDefault="006977CC" w:rsidP="006977CC">
      <w:pPr>
        <w:pStyle w:val="Ttulo4"/>
      </w:pPr>
      <w:bookmarkStart w:id="26" w:name="_Toc441582466"/>
      <w:proofErr w:type="spellStart"/>
      <w:r>
        <w:t>Bootstrap</w:t>
      </w:r>
      <w:bookmarkEnd w:id="26"/>
      <w:proofErr w:type="spellEnd"/>
    </w:p>
    <w:p w14:paraId="350CB3CF" w14:textId="77777777" w:rsidR="00F71741" w:rsidRDefault="00F71741" w:rsidP="00F71741">
      <w:proofErr w:type="spellStart"/>
      <w:r w:rsidRPr="00F71741">
        <w:rPr>
          <w:i/>
        </w:rPr>
        <w:t>Bootstrap</w:t>
      </w:r>
      <w:proofErr w:type="spellEnd"/>
      <w:r w:rsidRPr="00F71741">
        <w:rPr>
          <w:i/>
        </w:rPr>
        <w:t xml:space="preserve"> </w:t>
      </w:r>
      <w:r>
        <w:t xml:space="preserve">es un </w:t>
      </w:r>
      <w:proofErr w:type="spellStart"/>
      <w: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31765006" w:rsidR="00F71741" w:rsidRDefault="00F71741" w:rsidP="00F71741">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161B4F">
        <w:instrText xml:space="preserve"> ADDIN ZOTERO_ITEM CSL_CITATION {"citationID":"2faqgqapqo","properties":{"formattedCitation":"[20]","plainCitation":"[20]"},"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161B4F" w:rsidRPr="00161B4F">
        <w:rPr>
          <w:rFonts w:ascii="Calibri" w:hAnsi="Calibri"/>
        </w:rPr>
        <w:t>[20]</w:t>
      </w:r>
      <w:r w:rsidR="00CE3229">
        <w:fldChar w:fldCharType="end"/>
      </w:r>
      <w:r>
        <w:t>.</w:t>
      </w:r>
    </w:p>
    <w:p w14:paraId="11829BF2" w14:textId="77777777" w:rsidR="00F71741" w:rsidRDefault="00F71741" w:rsidP="00F71741">
      <w:r>
        <w:t xml:space="preserve">Se podría decir que sus principales características de </w:t>
      </w:r>
      <w:proofErr w:type="spellStart"/>
      <w:r w:rsidRPr="00F71741">
        <w:rPr>
          <w:i/>
        </w:rPr>
        <w:t>Bootstrap</w:t>
      </w:r>
      <w:proofErr w:type="spellEnd"/>
      <w:r>
        <w:t xml:space="preserve"> son las siguientes:</w:t>
      </w:r>
    </w:p>
    <w:p w14:paraId="5AA54DE2" w14:textId="77777777" w:rsidR="00F71741" w:rsidRDefault="00FA5FA0" w:rsidP="0021198B">
      <w:pPr>
        <w:pStyle w:val="Prrafodelista"/>
        <w:numPr>
          <w:ilvl w:val="0"/>
          <w:numId w:val="7"/>
        </w:numPr>
      </w:pPr>
      <w:r>
        <w:t>Permite diseño adaptativo.</w:t>
      </w:r>
    </w:p>
    <w:p w14:paraId="12A9AF12" w14:textId="77777777" w:rsidR="00FA5FA0" w:rsidRDefault="00FA5FA0" w:rsidP="0021198B">
      <w:pPr>
        <w:pStyle w:val="Prrafodelista"/>
        <w:numPr>
          <w:ilvl w:val="0"/>
          <w:numId w:val="7"/>
        </w:numPr>
      </w:pPr>
      <w:r>
        <w:t>Diseños simples, limpios e intuitivos de crear.</w:t>
      </w:r>
    </w:p>
    <w:p w14:paraId="12AE0275" w14:textId="77777777" w:rsidR="00FA5FA0" w:rsidRDefault="00FA5FA0" w:rsidP="0021198B">
      <w:pPr>
        <w:pStyle w:val="Prrafodelista"/>
        <w:numPr>
          <w:ilvl w:val="0"/>
          <w:numId w:val="7"/>
        </w:numPr>
      </w:pPr>
      <w:r>
        <w:lastRenderedPageBreak/>
        <w:t>Multitud de tutoriales y comunidad activa.</w:t>
      </w:r>
    </w:p>
    <w:p w14:paraId="38A10FD5" w14:textId="77777777" w:rsidR="00FA5FA0" w:rsidRDefault="00FA5FA0" w:rsidP="0021198B">
      <w:pPr>
        <w:pStyle w:val="Prrafodelista"/>
        <w:numPr>
          <w:ilvl w:val="0"/>
          <w:numId w:val="7"/>
        </w:numPr>
      </w:pPr>
      <w:r>
        <w:t>Compatible con la mayoría de los navegadores web.</w:t>
      </w:r>
    </w:p>
    <w:p w14:paraId="15E9233E" w14:textId="77777777" w:rsidR="00FA5FA0" w:rsidRPr="00F71741" w:rsidRDefault="00FA5FA0" w:rsidP="00FA5FA0">
      <w:r>
        <w:t xml:space="preserve">Página web de la herramienta: </w:t>
      </w:r>
      <w:hyperlink r:id="rId22" w:history="1">
        <w:r w:rsidRPr="00557EBB">
          <w:rPr>
            <w:rStyle w:val="Hipervnculo"/>
          </w:rPr>
          <w:t>http://getbootstrap.com/</w:t>
        </w:r>
      </w:hyperlink>
    </w:p>
    <w:p w14:paraId="2BF9B23A" w14:textId="77777777" w:rsidR="006977CC" w:rsidRDefault="006977CC" w:rsidP="006977CC">
      <w:pPr>
        <w:pStyle w:val="Ttulo4"/>
      </w:pPr>
      <w:bookmarkStart w:id="27" w:name="_Toc441582467"/>
      <w:r>
        <w:t>XML</w:t>
      </w:r>
      <w:bookmarkEnd w:id="27"/>
    </w:p>
    <w:p w14:paraId="25373775" w14:textId="77777777" w:rsidR="00FA5FA0" w:rsidRDefault="00FA5FA0" w:rsidP="00FA5FA0">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5A768CF1" w:rsidR="00FA5FA0" w:rsidRDefault="00FA5FA0" w:rsidP="00FA5FA0">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161B4F">
        <w:instrText xml:space="preserve"> ADDIN ZOTERO_ITEM CSL_CITATION {"citationID":"r0qvkl3j8","properties":{"formattedCitation":"[21]","plainCitation":"[21]"},"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161B4F" w:rsidRPr="00161B4F">
        <w:rPr>
          <w:rFonts w:ascii="Calibri" w:hAnsi="Calibri"/>
        </w:rPr>
        <w:t>[21]</w:t>
      </w:r>
      <w:r w:rsidR="00CE3229">
        <w:fldChar w:fldCharType="end"/>
      </w:r>
      <w:r>
        <w:t xml:space="preserve">. </w:t>
      </w:r>
    </w:p>
    <w:p w14:paraId="7C6E2D18" w14:textId="77777777" w:rsidR="00FA5FA0" w:rsidRDefault="00A662FE" w:rsidP="00FA5FA0">
      <w:r>
        <w:t>Con una explicación breve, h</w:t>
      </w:r>
      <w:r w:rsidR="00FA5FA0">
        <w:t xml:space="preserve">a sido utilizado en el TFG </w:t>
      </w:r>
      <w:r>
        <w:t>para las siguientes tareas</w:t>
      </w:r>
      <w:r w:rsidR="00FA5FA0">
        <w:t>:</w:t>
      </w:r>
    </w:p>
    <w:p w14:paraId="29C4F30C" w14:textId="77777777" w:rsidR="00FA5FA0" w:rsidRDefault="00A662FE" w:rsidP="0021198B">
      <w:pPr>
        <w:pStyle w:val="Prrafodelista"/>
        <w:numPr>
          <w:ilvl w:val="0"/>
          <w:numId w:val="8"/>
        </w:numPr>
      </w:pPr>
      <w:r>
        <w:t xml:space="preserve">Escritura en el fichero </w:t>
      </w:r>
      <w:r w:rsidRPr="00A662FE">
        <w:rPr>
          <w:i/>
        </w:rPr>
        <w:t>pom.xml</w:t>
      </w:r>
      <w:r>
        <w:rPr>
          <w:i/>
        </w:rPr>
        <w:t xml:space="preserve"> </w:t>
      </w:r>
      <w:r>
        <w:t xml:space="preserve">perteneciente al arquetipo </w:t>
      </w:r>
      <w:proofErr w:type="spellStart"/>
      <w:r w:rsidRPr="00A662FE">
        <w:rPr>
          <w:i/>
        </w:rPr>
        <w:t>Maven</w:t>
      </w:r>
      <w:proofErr w:type="spellEnd"/>
      <w:r>
        <w:t xml:space="preserve"> creado.</w:t>
      </w:r>
    </w:p>
    <w:p w14:paraId="03ACDA9F" w14:textId="77777777" w:rsidR="00A662FE" w:rsidRDefault="00A662FE" w:rsidP="0021198B">
      <w:pPr>
        <w:pStyle w:val="Prrafodelista"/>
        <w:numPr>
          <w:ilvl w:val="0"/>
          <w:numId w:val="8"/>
        </w:numPr>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662FE">
      <w:r>
        <w:t xml:space="preserve">Página web de la herramienta: </w:t>
      </w:r>
      <w:hyperlink r:id="rId23" w:history="1">
        <w:r w:rsidRPr="00557EBB">
          <w:rPr>
            <w:rStyle w:val="Hipervnculo"/>
          </w:rPr>
          <w:t>http://www.w3.org/XML/</w:t>
        </w:r>
      </w:hyperlink>
    </w:p>
    <w:p w14:paraId="34F90350" w14:textId="77777777" w:rsidR="00646ED0" w:rsidRDefault="00646ED0" w:rsidP="00646ED0">
      <w:pPr>
        <w:pStyle w:val="Ttulo3"/>
      </w:pPr>
      <w:bookmarkStart w:id="28" w:name="_Toc441582468"/>
      <w:r>
        <w:t>Herramientas</w:t>
      </w:r>
      <w:bookmarkEnd w:id="28"/>
    </w:p>
    <w:p w14:paraId="5000D6D3" w14:textId="77777777" w:rsidR="006977CC" w:rsidRDefault="006977CC" w:rsidP="00A662FE">
      <w:pPr>
        <w:pStyle w:val="Ttulo4"/>
      </w:pPr>
      <w:bookmarkStart w:id="29" w:name="_Toc441582469"/>
      <w:proofErr w:type="spellStart"/>
      <w:r>
        <w:t>GitHub</w:t>
      </w:r>
      <w:bookmarkEnd w:id="29"/>
      <w:proofErr w:type="spellEnd"/>
    </w:p>
    <w:p w14:paraId="4B3E306C" w14:textId="0DA74CED" w:rsidR="00A662FE" w:rsidRDefault="00A662FE" w:rsidP="00A662FE">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161B4F">
        <w:instrText xml:space="preserve"> ADDIN ZOTERO_ITEM CSL_CITATION {"citationID":"29749nnia0","properties":{"formattedCitation":"[22]","plainCitation":"[22]"},"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161B4F" w:rsidRPr="00161B4F">
        <w:rPr>
          <w:rFonts w:ascii="Calibri" w:hAnsi="Calibri"/>
        </w:rPr>
        <w:t>[22]</w:t>
      </w:r>
      <w:r w:rsidR="00CE3229">
        <w:fldChar w:fldCharType="end"/>
      </w:r>
      <w:r>
        <w:t>.</w:t>
      </w:r>
    </w:p>
    <w:p w14:paraId="2BD47BEC" w14:textId="77777777" w:rsidR="00A662FE" w:rsidRDefault="00A662FE" w:rsidP="00A662FE">
      <w:r>
        <w:lastRenderedPageBreak/>
        <w:t>Ha sido elegido por ser muy intuitivo y fáciles de usar, además de haber sido utilizado en varias asignaturas impartidas en la carrera.</w:t>
      </w:r>
    </w:p>
    <w:p w14:paraId="11A2DAAA" w14:textId="77777777" w:rsidR="00A662FE" w:rsidRPr="00A662FE" w:rsidRDefault="00A662FE" w:rsidP="00A662FE">
      <w:r>
        <w:t xml:space="preserve">Página web de la herramienta: </w:t>
      </w:r>
      <w:hyperlink r:id="rId24" w:history="1">
        <w:r w:rsidRPr="00557EBB">
          <w:rPr>
            <w:rStyle w:val="Hipervnculo"/>
          </w:rPr>
          <w:t>https://github.com/</w:t>
        </w:r>
      </w:hyperlink>
    </w:p>
    <w:p w14:paraId="2FAB5BA3" w14:textId="77777777" w:rsidR="006977CC" w:rsidRDefault="006977CC" w:rsidP="00A662FE">
      <w:pPr>
        <w:pStyle w:val="Ttulo4"/>
      </w:pPr>
      <w:bookmarkStart w:id="30" w:name="_Toc441582470"/>
      <w:r>
        <w:t>XP-DEV</w:t>
      </w:r>
      <w:bookmarkEnd w:id="30"/>
    </w:p>
    <w:p w14:paraId="5BE758AD" w14:textId="77777777" w:rsidR="00A662FE" w:rsidRDefault="007775A6" w:rsidP="00A662FE">
      <w:r>
        <w:t>Herramienta utilizada para gestionar o manejar proyectos ágiles. Dispone de diferentes planes o versiones de pago pero la que se ha utilizado es la gratuita.</w:t>
      </w:r>
    </w:p>
    <w:p w14:paraId="5541C43B" w14:textId="77777777" w:rsidR="007775A6" w:rsidRDefault="007775A6" w:rsidP="00A662FE">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662FE">
      <w:r>
        <w:t>A medida que se iban realizando las tareas se añadían las horas empleadas para ello y en caso de conseguir acabar la tarea, se marcaba como completa o finalizada.</w:t>
      </w:r>
    </w:p>
    <w:p w14:paraId="65E5D0F8" w14:textId="77777777" w:rsidR="007775A6" w:rsidRPr="00A662FE" w:rsidRDefault="007775A6" w:rsidP="00A662FE">
      <w:r>
        <w:t xml:space="preserve">Página web de la herramienta: </w:t>
      </w:r>
      <w:hyperlink r:id="rId25" w:history="1">
        <w:r w:rsidRPr="00557EBB">
          <w:rPr>
            <w:rStyle w:val="Hipervnculo"/>
          </w:rPr>
          <w:t>https://xp-dev.com/</w:t>
        </w:r>
      </w:hyperlink>
    </w:p>
    <w:p w14:paraId="3C8EA40B" w14:textId="77777777" w:rsidR="006977CC" w:rsidRDefault="006977CC" w:rsidP="00A662FE">
      <w:pPr>
        <w:pStyle w:val="Ttulo4"/>
      </w:pPr>
      <w:bookmarkStart w:id="31" w:name="_Toc441582471"/>
      <w:r>
        <w:t>Moodle</w:t>
      </w:r>
      <w:bookmarkEnd w:id="31"/>
    </w:p>
    <w:p w14:paraId="47380DB1" w14:textId="6CFD514D" w:rsidR="007775A6" w:rsidRDefault="007775A6" w:rsidP="007775A6">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161B4F">
        <w:instrText xml:space="preserve"> ADDIN ZOTERO_ITEM CSL_CITATION {"citationID":"1hk1pnmog7","properties":{"formattedCitation":"[4]","plainCitation":"[4]"},"citationItems":[{"id":11,"uris":["http://zotero.org/users/local/LLkhPqvS/items/G8WQCA7I"],"uri":["http://zotero.org/users/local/LLkhPqvS/items/G8WQCA7I"],"itemData":{"id":11,"type":"entry-encyclopedia","title":"Moodle","container-title":"Wikipedia, la enciclopedia libre","source":"Wikipedia","abstract":"Moodle (pronunciación AFI /ˈmuːd(ə)l/)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161B4F" w:rsidRPr="00161B4F">
        <w:rPr>
          <w:rFonts w:ascii="Calibri" w:hAnsi="Calibri"/>
        </w:rPr>
        <w:t>[4]</w:t>
      </w:r>
      <w:r w:rsidR="00CE3229">
        <w:fldChar w:fldCharType="end"/>
      </w:r>
      <w:r>
        <w:t>.</w:t>
      </w:r>
    </w:p>
    <w:p w14:paraId="4C721505" w14:textId="77777777" w:rsidR="007775A6" w:rsidRDefault="00DB746F" w:rsidP="007775A6">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7775A6">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lastRenderedPageBreak/>
        <w:t>LTI_secret</w:t>
      </w:r>
      <w:proofErr w:type="spellEnd"/>
      <w:r>
        <w:t xml:space="preserve"> correctos podrá realizarse la conexión con nuestra aplicación web.</w:t>
      </w:r>
    </w:p>
    <w:p w14:paraId="5CB51E27" w14:textId="77777777" w:rsidR="00DB746F" w:rsidRDefault="00DB746F" w:rsidP="007775A6">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para poder realizar el TFG.</w:t>
      </w:r>
    </w:p>
    <w:p w14:paraId="2B529E27" w14:textId="77777777" w:rsidR="00DB746F" w:rsidRDefault="00DB746F" w:rsidP="00DB746F">
      <w:r>
        <w:t xml:space="preserve">Página web de la herramienta: </w:t>
      </w:r>
      <w:hyperlink r:id="rId26" w:history="1">
        <w:r w:rsidRPr="00557EBB">
          <w:rPr>
            <w:rStyle w:val="Hipervnculo"/>
          </w:rPr>
          <w:t>https://moodle.org/?lang=es</w:t>
        </w:r>
      </w:hyperlink>
    </w:p>
    <w:p w14:paraId="1B8A0BCC" w14:textId="77777777" w:rsidR="006977CC" w:rsidRDefault="006977CC" w:rsidP="00DB746F">
      <w:pPr>
        <w:pStyle w:val="Ttulo4"/>
      </w:pPr>
      <w:bookmarkStart w:id="32" w:name="_Toc441582472"/>
      <w:proofErr w:type="spellStart"/>
      <w:r>
        <w:t>WampServer</w:t>
      </w:r>
      <w:bookmarkEnd w:id="32"/>
      <w:proofErr w:type="spellEnd"/>
    </w:p>
    <w:p w14:paraId="19F34B7B" w14:textId="77777777" w:rsidR="00802B0A" w:rsidRDefault="00802B0A" w:rsidP="00802B0A">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59B40D62" w:rsidR="00802B0A" w:rsidRDefault="00802B0A" w:rsidP="00802B0A">
      <w:r>
        <w:t>Esta herramienta ha sido utilizada para crear el servidor. Se caracteriza por que puede ser usado de forma libre, sin tener que usar ningún tipo de licencia</w:t>
      </w:r>
      <w:r w:rsidR="00A77D04">
        <w:t xml:space="preserve"> </w:t>
      </w:r>
      <w:r w:rsidR="00A77D04">
        <w:fldChar w:fldCharType="begin"/>
      </w:r>
      <w:r w:rsidR="00161B4F">
        <w:instrText xml:space="preserve"> ADDIN ZOTERO_ITEM CSL_CITATION {"citationID":"6i0ghvk0t","properties":{"formattedCitation":"[23]","plainCitation":"[23]"},"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161B4F" w:rsidRPr="00161B4F">
        <w:rPr>
          <w:rFonts w:ascii="Calibri" w:hAnsi="Calibri"/>
        </w:rPr>
        <w:t>[23]</w:t>
      </w:r>
      <w:r w:rsidR="00A77D04">
        <w:fldChar w:fldCharType="end"/>
      </w:r>
      <w:r>
        <w:t>.</w:t>
      </w:r>
    </w:p>
    <w:p w14:paraId="7277E12F" w14:textId="7C06C713" w:rsidR="00161B4F" w:rsidRDefault="00802B0A" w:rsidP="00161B4F">
      <w:pPr>
        <w:rPr>
          <w:rStyle w:val="Hipervnculo"/>
        </w:rPr>
      </w:pPr>
      <w:r>
        <w:t xml:space="preserve">Página web de la herramienta: </w:t>
      </w:r>
      <w:hyperlink r:id="rId27" w:history="1">
        <w:r w:rsidRPr="00431ABC">
          <w:rPr>
            <w:rStyle w:val="Hipervnculo"/>
          </w:rPr>
          <w:t>http://www.wampserver.com/en/</w:t>
        </w:r>
      </w:hyperlink>
    </w:p>
    <w:p w14:paraId="24997951" w14:textId="77777777" w:rsidR="00161B4F" w:rsidRDefault="00161B4F" w:rsidP="00161B4F">
      <w:pPr>
        <w:pStyle w:val="Ttulo4"/>
      </w:pPr>
      <w:bookmarkStart w:id="33" w:name="_Toc441582473"/>
      <w:r>
        <w:t xml:space="preserve">Eclipse </w:t>
      </w:r>
      <w:proofErr w:type="spellStart"/>
      <w:r>
        <w:t>for</w:t>
      </w:r>
      <w:proofErr w:type="spellEnd"/>
      <w:r>
        <w:t xml:space="preserve"> PHP </w:t>
      </w:r>
      <w:proofErr w:type="spellStart"/>
      <w:r>
        <w:t>Developers</w:t>
      </w:r>
      <w:bookmarkEnd w:id="33"/>
      <w:proofErr w:type="spellEnd"/>
    </w:p>
    <w:p w14:paraId="2ECFE381" w14:textId="77777777" w:rsidR="00161B4F" w:rsidRDefault="00161B4F" w:rsidP="00161B4F">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2B101F9C" w14:textId="0916D3D2" w:rsidR="00161B4F" w:rsidRDefault="00161B4F" w:rsidP="00161B4F">
      <w:r>
        <w:t xml:space="preserve">Página web de la herramienta: </w:t>
      </w:r>
      <w:hyperlink r:id="rId28" w:history="1">
        <w:r w:rsidRPr="00515CCD">
          <w:rPr>
            <w:rStyle w:val="Hipervnculo"/>
          </w:rPr>
          <w:t>http://www.eclipse.org/downloads/packages/eclipse-php-developers/marsr</w:t>
        </w:r>
      </w:hyperlink>
    </w:p>
    <w:p w14:paraId="24919530" w14:textId="77777777" w:rsidR="00802B0A" w:rsidRDefault="00715DBE" w:rsidP="00802B0A">
      <w:pPr>
        <w:pStyle w:val="Ttulo4"/>
      </w:pPr>
      <w:bookmarkStart w:id="34" w:name="_Toc441582474"/>
      <w:proofErr w:type="spellStart"/>
      <w:r>
        <w:t>MySQL</w:t>
      </w:r>
      <w:bookmarkEnd w:id="34"/>
      <w:proofErr w:type="spellEnd"/>
    </w:p>
    <w:p w14:paraId="00150D1C" w14:textId="55CE97B3" w:rsidR="00715DBE" w:rsidRDefault="00715DBE" w:rsidP="00715DBE">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22EBBE97" w:rsidR="00715DBE" w:rsidRDefault="00715DBE" w:rsidP="00715DBE">
      <w:r>
        <w:t>Algunas de sus características son las siguientes</w:t>
      </w:r>
      <w:r w:rsidR="00A77D04">
        <w:t xml:space="preserve"> </w:t>
      </w:r>
      <w:r w:rsidR="00A77D04">
        <w:fldChar w:fldCharType="begin"/>
      </w:r>
      <w:r w:rsidR="00161B4F">
        <w:instrText xml:space="preserve"> ADDIN ZOTERO_ITEM CSL_CITATION {"citationID":"fitli040q","properties":{"formattedCitation":"[24]","plainCitation":"[24]"},"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161B4F" w:rsidRPr="00161B4F">
        <w:rPr>
          <w:rFonts w:ascii="Calibri" w:hAnsi="Calibri"/>
        </w:rPr>
        <w:t>[24]</w:t>
      </w:r>
      <w:r w:rsidR="00A77D04">
        <w:fldChar w:fldCharType="end"/>
      </w:r>
      <w:r>
        <w:t>:</w:t>
      </w:r>
    </w:p>
    <w:p w14:paraId="41B1A91B" w14:textId="77777777" w:rsidR="00715DBE" w:rsidRDefault="00715DBE" w:rsidP="0021198B">
      <w:pPr>
        <w:pStyle w:val="Prrafodelista"/>
        <w:numPr>
          <w:ilvl w:val="0"/>
          <w:numId w:val="9"/>
        </w:numPr>
      </w:pPr>
      <w:r>
        <w:lastRenderedPageBreak/>
        <w:t>Amplio subconjunto del lenguaje SQL.</w:t>
      </w:r>
    </w:p>
    <w:p w14:paraId="57B14A46" w14:textId="77777777" w:rsidR="00715DBE" w:rsidRDefault="00715DBE" w:rsidP="0021198B">
      <w:pPr>
        <w:pStyle w:val="Prrafodelista"/>
        <w:numPr>
          <w:ilvl w:val="0"/>
          <w:numId w:val="9"/>
        </w:numPr>
      </w:pPr>
      <w:r>
        <w:t>Está disponible en gran cantidad de plataformas y sistemas.</w:t>
      </w:r>
    </w:p>
    <w:p w14:paraId="477B349F" w14:textId="77777777" w:rsidR="00715DBE" w:rsidRDefault="00715DBE" w:rsidP="0021198B">
      <w:pPr>
        <w:pStyle w:val="Prrafodelista"/>
        <w:numPr>
          <w:ilvl w:val="0"/>
          <w:numId w:val="9"/>
        </w:numPr>
      </w:pPr>
      <w:r>
        <w:t>Posibilidad de transacciones y claves foráneas.</w:t>
      </w:r>
    </w:p>
    <w:p w14:paraId="5C9EA5C1" w14:textId="77777777" w:rsidR="00715DBE" w:rsidRDefault="00715DBE" w:rsidP="00715DBE">
      <w:proofErr w:type="spellStart"/>
      <w:r w:rsidRPr="00715DBE">
        <w:rPr>
          <w:i/>
        </w:rPr>
        <w:t>MySQL</w:t>
      </w:r>
      <w:proofErr w:type="spellEnd"/>
      <w:r>
        <w:rPr>
          <w:i/>
        </w:rPr>
        <w:t xml:space="preserve"> </w:t>
      </w:r>
      <w:r>
        <w:t xml:space="preserve">ha sido empleado para gestionar la base de datos principalmente por el hecho de que ya venía integrado con </w:t>
      </w:r>
      <w:proofErr w:type="spellStart"/>
      <w:r w:rsidRPr="00715DBE">
        <w:rPr>
          <w:i/>
        </w:rPr>
        <w:t>WampServer</w:t>
      </w:r>
      <w:proofErr w:type="spellEnd"/>
      <w:r>
        <w:t xml:space="preserve"> y porque se integra perfectamente con el lenguaje PHP </w:t>
      </w:r>
      <w:proofErr w:type="spellStart"/>
      <w:r>
        <w:t>utilzado</w:t>
      </w:r>
      <w:proofErr w:type="spellEnd"/>
      <w:r>
        <w:t>.</w:t>
      </w:r>
    </w:p>
    <w:p w14:paraId="4D49CFD4" w14:textId="77777777" w:rsidR="00715DBE" w:rsidRPr="00715DBE" w:rsidRDefault="00715DBE" w:rsidP="00715DBE">
      <w:r>
        <w:t xml:space="preserve">Página web de la herramienta: </w:t>
      </w:r>
      <w:hyperlink r:id="rId29" w:history="1">
        <w:r w:rsidRPr="00431ABC">
          <w:rPr>
            <w:rStyle w:val="Hipervnculo"/>
          </w:rPr>
          <w:t>https://www.mysql.com/</w:t>
        </w:r>
      </w:hyperlink>
    </w:p>
    <w:p w14:paraId="23B6D561" w14:textId="77777777" w:rsidR="00F834ED" w:rsidRDefault="00F834ED" w:rsidP="00A662FE">
      <w:pPr>
        <w:pStyle w:val="Ttulo4"/>
      </w:pPr>
      <w:bookmarkStart w:id="35" w:name="_Toc441582475"/>
      <w:proofErr w:type="spellStart"/>
      <w:r>
        <w:t>HeidiSQL</w:t>
      </w:r>
      <w:bookmarkEnd w:id="35"/>
      <w:proofErr w:type="spellEnd"/>
    </w:p>
    <w:p w14:paraId="3824AA27" w14:textId="77777777" w:rsidR="00715DBE" w:rsidRDefault="00715DBE" w:rsidP="00715DBE">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7CF9ACD6" w:rsidR="00715DBE" w:rsidRDefault="00715DBE" w:rsidP="00715DBE">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161B4F">
        <w:instrText xml:space="preserve"> ADDIN ZOTERO_ITEM CSL_CITATION {"citationID":"12loo5oamm","properties":{"formattedCitation":"[25]","plainCitation":"[25]"},"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161B4F" w:rsidRPr="00161B4F">
        <w:rPr>
          <w:rFonts w:ascii="Calibri" w:hAnsi="Calibri"/>
        </w:rPr>
        <w:t>[25]</w:t>
      </w:r>
      <w:r w:rsidR="00A77D04">
        <w:fldChar w:fldCharType="end"/>
      </w:r>
      <w:r w:rsidR="00BC4FB6">
        <w:t>:</w:t>
      </w:r>
    </w:p>
    <w:p w14:paraId="33362669" w14:textId="77777777" w:rsidR="00BC4FB6" w:rsidRDefault="00BC4FB6" w:rsidP="0021198B">
      <w:pPr>
        <w:pStyle w:val="Prrafodelista"/>
        <w:numPr>
          <w:ilvl w:val="0"/>
          <w:numId w:val="10"/>
        </w:numPr>
      </w:pPr>
      <w:r>
        <w:t>Consulta de las bases de datos y tablas.</w:t>
      </w:r>
    </w:p>
    <w:p w14:paraId="3F6C49E9" w14:textId="77777777" w:rsidR="00BC4FB6" w:rsidRDefault="00BC4FB6" w:rsidP="0021198B">
      <w:pPr>
        <w:pStyle w:val="Prrafodelista"/>
        <w:numPr>
          <w:ilvl w:val="0"/>
          <w:numId w:val="10"/>
        </w:numPr>
      </w:pPr>
      <w:r>
        <w:t>Exportación e importación de las tablas.</w:t>
      </w:r>
    </w:p>
    <w:p w14:paraId="385C393A" w14:textId="77777777" w:rsidR="00BC4FB6" w:rsidRDefault="00BC4FB6" w:rsidP="0021198B">
      <w:pPr>
        <w:pStyle w:val="Prrafodelista"/>
        <w:numPr>
          <w:ilvl w:val="0"/>
          <w:numId w:val="10"/>
        </w:numPr>
      </w:pPr>
      <w:r>
        <w:t>E</w:t>
      </w:r>
      <w:r w:rsidR="00A77D04">
        <w:t>dición sencilla de tablas de da</w:t>
      </w:r>
      <w:r>
        <w:t>tos.</w:t>
      </w:r>
    </w:p>
    <w:p w14:paraId="450C27C8" w14:textId="77777777" w:rsidR="00BC4FB6" w:rsidRPr="00715DBE" w:rsidRDefault="00BC4FB6" w:rsidP="00BC4FB6">
      <w:r>
        <w:t xml:space="preserve">Página web de la herramienta: </w:t>
      </w:r>
      <w:hyperlink r:id="rId30" w:history="1">
        <w:r w:rsidRPr="00431ABC">
          <w:rPr>
            <w:rStyle w:val="Hipervnculo"/>
          </w:rPr>
          <w:t>http://www.heidisql.com/</w:t>
        </w:r>
      </w:hyperlink>
    </w:p>
    <w:p w14:paraId="7E5F08F5" w14:textId="77777777" w:rsidR="00F834ED" w:rsidRDefault="00F834ED" w:rsidP="00A662FE">
      <w:pPr>
        <w:pStyle w:val="Ttulo4"/>
      </w:pPr>
      <w:bookmarkStart w:id="36" w:name="_Toc441582476"/>
      <w:proofErr w:type="spellStart"/>
      <w:r>
        <w:t>Astah</w:t>
      </w:r>
      <w:bookmarkEnd w:id="36"/>
      <w:proofErr w:type="spellEnd"/>
    </w:p>
    <w:p w14:paraId="1EE78F06" w14:textId="77777777" w:rsidR="00BC4FB6" w:rsidRDefault="00BC4FB6" w:rsidP="00BC4FB6">
      <w:pPr>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25EA9412" w:rsidR="00BC4FB6" w:rsidRDefault="00BC4FB6" w:rsidP="00BC4FB6">
      <w:r>
        <w:lastRenderedPageBreak/>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161B4F">
        <w:instrText xml:space="preserve"> ADDIN ZOTERO_ITEM CSL_CITATION {"citationID":"dgrr40dq9","properties":{"formattedCitation":"[26]","plainCitation":"[26]"},"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161B4F">
        <w:rPr>
          <w:rFonts w:ascii="MS Gothic" w:hAnsi="MS Gothic" w:cs="MS Gothic"/>
        </w:rPr>
        <w:instrText>ジュード</w:instrText>
      </w:r>
      <w:r w:rsidR="00161B4F">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161B4F" w:rsidRPr="00161B4F">
        <w:rPr>
          <w:rFonts w:ascii="Calibri" w:hAnsi="Calibri"/>
        </w:rPr>
        <w:t>[26]</w:t>
      </w:r>
      <w:r w:rsidR="00A77D04">
        <w:fldChar w:fldCharType="end"/>
      </w:r>
      <w:r>
        <w:t>:</w:t>
      </w:r>
    </w:p>
    <w:p w14:paraId="605F35F9" w14:textId="77777777" w:rsidR="00BC4FB6" w:rsidRDefault="00BC4FB6" w:rsidP="0021198B">
      <w:pPr>
        <w:pStyle w:val="Prrafodelista"/>
        <w:numPr>
          <w:ilvl w:val="0"/>
          <w:numId w:val="11"/>
        </w:numPr>
      </w:pPr>
      <w:r>
        <w:t>Generación de diagramas de clase.</w:t>
      </w:r>
    </w:p>
    <w:p w14:paraId="3FA67DBB" w14:textId="77777777" w:rsidR="00BC4FB6" w:rsidRDefault="00BC4FB6" w:rsidP="0021198B">
      <w:pPr>
        <w:pStyle w:val="Prrafodelista"/>
        <w:numPr>
          <w:ilvl w:val="0"/>
          <w:numId w:val="11"/>
        </w:numPr>
      </w:pPr>
      <w:r>
        <w:t>Generación de diagramas de casos de uso.</w:t>
      </w:r>
    </w:p>
    <w:p w14:paraId="71323477" w14:textId="77777777" w:rsidR="00BC4FB6" w:rsidRDefault="00BC4FB6" w:rsidP="0021198B">
      <w:pPr>
        <w:pStyle w:val="Prrafodelista"/>
        <w:numPr>
          <w:ilvl w:val="0"/>
          <w:numId w:val="11"/>
        </w:numPr>
      </w:pPr>
      <w:r>
        <w:t>Generación de diagramas de actividad.</w:t>
      </w:r>
    </w:p>
    <w:p w14:paraId="2E13A8A6" w14:textId="77777777" w:rsidR="00BC4FB6" w:rsidRDefault="00BC4FB6" w:rsidP="0021198B">
      <w:pPr>
        <w:pStyle w:val="Prrafodelista"/>
        <w:numPr>
          <w:ilvl w:val="0"/>
          <w:numId w:val="11"/>
        </w:numPr>
      </w:pPr>
      <w:r>
        <w:t>Generación de diagramas de secuencia.</w:t>
      </w:r>
    </w:p>
    <w:p w14:paraId="1A6F5064" w14:textId="4BC8D8C2" w:rsidR="00BC4FB6" w:rsidRDefault="00BC4FB6" w:rsidP="00BC4FB6">
      <w:pPr>
        <w:rPr>
          <w:rStyle w:val="Hipervnculo"/>
        </w:rPr>
      </w:pPr>
      <w:r>
        <w:t xml:space="preserve">Página web de la herramienta: </w:t>
      </w:r>
      <w:hyperlink r:id="rId31" w:history="1">
        <w:r w:rsidRPr="00431ABC">
          <w:rPr>
            <w:rStyle w:val="Hipervnculo"/>
          </w:rPr>
          <w:t>http://astah.net/</w:t>
        </w:r>
      </w:hyperlink>
    </w:p>
    <w:p w14:paraId="5B88E17B" w14:textId="77777777" w:rsidR="00161B4F" w:rsidRDefault="00161B4F" w:rsidP="00054581">
      <w:pPr>
        <w:pStyle w:val="Ttulo4"/>
        <w:ind w:left="1599" w:hanging="862"/>
      </w:pPr>
      <w:bookmarkStart w:id="37" w:name="_Toc441582477"/>
      <w:proofErr w:type="spellStart"/>
      <w:r>
        <w:t>PoEdit</w:t>
      </w:r>
      <w:bookmarkEnd w:id="37"/>
      <w:proofErr w:type="spellEnd"/>
    </w:p>
    <w:p w14:paraId="2D3F03E0" w14:textId="77777777" w:rsidR="00161B4F" w:rsidRDefault="00161B4F" w:rsidP="00161B4F">
      <w:r>
        <w:t>Ha sido utilizado para realizar la internacionalización de la aplicación, permitiendo generar los archivos .</w:t>
      </w:r>
      <w:proofErr w:type="spellStart"/>
      <w:r>
        <w:t>po</w:t>
      </w:r>
      <w:proofErr w:type="spellEnd"/>
      <w:r>
        <w:t xml:space="preserve"> con la traducción realizada.</w:t>
      </w:r>
    </w:p>
    <w:p w14:paraId="65847A32" w14:textId="6547AEB4" w:rsidR="00161B4F" w:rsidRDefault="00161B4F" w:rsidP="00161B4F">
      <w:r>
        <w:t xml:space="preserve">La edición de estos ficheros resulta sencilla utilizado </w:t>
      </w:r>
      <w:proofErr w:type="spellStart"/>
      <w:r w:rsidRPr="00AB292D">
        <w:rPr>
          <w:i/>
        </w:rPr>
        <w:t>PoEdit</w:t>
      </w:r>
      <w:proofErr w:type="spellEnd"/>
      <w:r>
        <w:t>. Simplemente hay que abrir el fichero .</w:t>
      </w:r>
      <w:proofErr w:type="spellStart"/>
      <w:r>
        <w:t>po</w:t>
      </w:r>
      <w:proofErr w:type="spellEnd"/>
      <w:r>
        <w:t xml:space="preserve"> que </w:t>
      </w:r>
      <w:proofErr w:type="spellStart"/>
      <w:r>
        <w:t>que</w:t>
      </w:r>
      <w:proofErr w:type="spellEnd"/>
      <w:r>
        <w:t xml:space="preserve"> queramos, nos aparecerán todos los campos y la traducción que queramos realizar </w:t>
      </w:r>
      <w:r>
        <w:fldChar w:fldCharType="begin"/>
      </w:r>
      <w:r>
        <w:instrText xml:space="preserve"> ADDIN ZOTERO_ITEM CSL_CITATION {"citationID":"auuk58dj7","properties":{"formattedCitation":"[27]","plainCitation":"[27]"},"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Pr="00161B4F">
        <w:rPr>
          <w:rFonts w:ascii="Calibri" w:hAnsi="Calibri"/>
        </w:rPr>
        <w:t>[27]</w:t>
      </w:r>
      <w:r>
        <w:fldChar w:fldCharType="end"/>
      </w:r>
      <w:r>
        <w:t>.</w:t>
      </w:r>
    </w:p>
    <w:p w14:paraId="2650B77E" w14:textId="77777777" w:rsidR="00161B4F" w:rsidRDefault="00161B4F" w:rsidP="00161B4F">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161B4F">
      <w:r>
        <w:t>Ha sido utilizado por los siguientes motivos:</w:t>
      </w:r>
    </w:p>
    <w:p w14:paraId="5DEE38FA" w14:textId="77777777" w:rsidR="00161B4F" w:rsidRDefault="00161B4F" w:rsidP="00161B4F">
      <w:pPr>
        <w:pStyle w:val="Prrafodelista"/>
        <w:numPr>
          <w:ilvl w:val="0"/>
          <w:numId w:val="28"/>
        </w:numPr>
      </w:pPr>
      <w:r>
        <w:t>Es un programa sencillo de utilizar con una interfaz simple.</w:t>
      </w:r>
    </w:p>
    <w:p w14:paraId="170CBA1F" w14:textId="77777777" w:rsidR="00161B4F" w:rsidRDefault="00161B4F" w:rsidP="00161B4F">
      <w:pPr>
        <w:pStyle w:val="Prrafodelista"/>
        <w:numPr>
          <w:ilvl w:val="0"/>
          <w:numId w:val="28"/>
        </w:numPr>
      </w:pPr>
      <w:r>
        <w:t>Multiplataforma.</w:t>
      </w:r>
    </w:p>
    <w:p w14:paraId="5E4CFA65" w14:textId="77777777" w:rsidR="00161B4F" w:rsidRDefault="00161B4F" w:rsidP="00161B4F">
      <w:pPr>
        <w:pStyle w:val="Prrafodelista"/>
        <w:numPr>
          <w:ilvl w:val="0"/>
          <w:numId w:val="28"/>
        </w:numPr>
      </w:pPr>
      <w:r>
        <w:t>Multitud de tutoriales.</w:t>
      </w:r>
    </w:p>
    <w:p w14:paraId="4A2EEB4D" w14:textId="77777777" w:rsidR="00161B4F" w:rsidRDefault="00161B4F" w:rsidP="00161B4F">
      <w:r>
        <w:t xml:space="preserve">Página web de la herramienta: </w:t>
      </w:r>
      <w:hyperlink r:id="rId32" w:history="1">
        <w:r w:rsidRPr="00515CCD">
          <w:rPr>
            <w:rStyle w:val="Hipervnculo"/>
          </w:rPr>
          <w:t>https://poedit.net/</w:t>
        </w:r>
      </w:hyperlink>
    </w:p>
    <w:p w14:paraId="0505D76C" w14:textId="77777777" w:rsidR="00161B4F" w:rsidRDefault="00161B4F" w:rsidP="00054581">
      <w:pPr>
        <w:pStyle w:val="Ttulo4"/>
        <w:ind w:left="1599" w:hanging="862"/>
      </w:pPr>
      <w:bookmarkStart w:id="38" w:name="_Toc441582478"/>
      <w:proofErr w:type="spellStart"/>
      <w:r>
        <w:t>PHPUnit</w:t>
      </w:r>
      <w:bookmarkEnd w:id="38"/>
      <w:proofErr w:type="spellEnd"/>
    </w:p>
    <w:p w14:paraId="4C25F3AB" w14:textId="77777777" w:rsidR="00161B4F" w:rsidRDefault="00161B4F" w:rsidP="00161B4F">
      <w:r>
        <w:t xml:space="preserve">Es un entorno para realizar pruebas unitarias en el lenguaje PHP. Permite crear y ejecutar </w:t>
      </w:r>
      <w:proofErr w:type="spellStart"/>
      <w:r>
        <w:t>tests</w:t>
      </w:r>
      <w:proofErr w:type="spellEnd"/>
      <w:r>
        <w:t xml:space="preserve"> unitarios de manera sencilla y para </w:t>
      </w:r>
      <w:r>
        <w:lastRenderedPageBreak/>
        <w:t xml:space="preserve">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0FDBD2EE" w:rsidR="00161B4F" w:rsidRDefault="00161B4F" w:rsidP="00161B4F">
      <w:r>
        <w:t xml:space="preserve">Los beneficios de realizar pruebas unitarias es que te permite aislar cada parte del programar y demostrar que estas partes de forma individual funcionan correctamente </w:t>
      </w:r>
      <w:r>
        <w:fldChar w:fldCharType="begin"/>
      </w:r>
      <w:r>
        <w:instrText xml:space="preserve"> ADDIN ZOTERO_ITEM CSL_CITATION {"citationID":"ih9jpga1h","properties":{"formattedCitation":"[28]","plainCitation":"[28]"},"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Pr="00161B4F">
        <w:rPr>
          <w:rFonts w:ascii="Calibri" w:hAnsi="Calibri"/>
        </w:rPr>
        <w:t>[28]</w:t>
      </w:r>
      <w:r>
        <w:fldChar w:fldCharType="end"/>
      </w:r>
      <w:r>
        <w:t>.</w:t>
      </w:r>
    </w:p>
    <w:p w14:paraId="4BE6B16C" w14:textId="77777777" w:rsidR="00161B4F" w:rsidRDefault="00161B4F" w:rsidP="00161B4F">
      <w:r>
        <w:t>Los motivos por los que se ha utilizado:</w:t>
      </w:r>
    </w:p>
    <w:p w14:paraId="6C3164FB" w14:textId="77777777" w:rsidR="00161B4F" w:rsidRDefault="00161B4F" w:rsidP="00161B4F">
      <w:pPr>
        <w:pStyle w:val="Prrafodelista"/>
        <w:numPr>
          <w:ilvl w:val="0"/>
          <w:numId w:val="29"/>
        </w:numPr>
      </w:pPr>
      <w:r>
        <w:t xml:space="preserve">Viene integrado con </w:t>
      </w:r>
      <w:proofErr w:type="spellStart"/>
      <w:r>
        <w:t>CakePHP</w:t>
      </w:r>
      <w:proofErr w:type="spellEnd"/>
      <w:r>
        <w:t>.</w:t>
      </w:r>
    </w:p>
    <w:p w14:paraId="3DFBEED7" w14:textId="77777777" w:rsidR="00161B4F" w:rsidRDefault="00161B4F" w:rsidP="00161B4F">
      <w:pPr>
        <w:pStyle w:val="Prrafodelista"/>
        <w:numPr>
          <w:ilvl w:val="0"/>
          <w:numId w:val="29"/>
        </w:numPr>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BC4FB6">
      <w:r>
        <w:t xml:space="preserve">Página web de la herramienta: </w:t>
      </w:r>
      <w:hyperlink r:id="rId33" w:history="1">
        <w:r w:rsidRPr="00515CCD">
          <w:rPr>
            <w:rStyle w:val="Hipervnculo"/>
          </w:rPr>
          <w:t>https://phpunit.de/</w:t>
        </w:r>
      </w:hyperlink>
    </w:p>
    <w:p w14:paraId="3B6BCF3D" w14:textId="77777777" w:rsidR="00BC4FB6" w:rsidRDefault="00802B0A" w:rsidP="00BC4FB6">
      <w:pPr>
        <w:pStyle w:val="Ttulo4"/>
      </w:pPr>
      <w:bookmarkStart w:id="39" w:name="_Toc441582479"/>
      <w:proofErr w:type="spellStart"/>
      <w:r>
        <w:t>FileSync</w:t>
      </w:r>
      <w:bookmarkEnd w:id="39"/>
      <w:proofErr w:type="spellEnd"/>
    </w:p>
    <w:p w14:paraId="31FA38DE" w14:textId="77777777" w:rsidR="00EC1CBF" w:rsidRDefault="00EC1CBF" w:rsidP="00BC4FB6">
      <w:r>
        <w:t xml:space="preserve">Herramienta que te permite sincronizar archivos y carpetas entre dos directorios diferentes. </w:t>
      </w:r>
    </w:p>
    <w:p w14:paraId="67647117" w14:textId="77777777" w:rsidR="00EC1CBF" w:rsidRDefault="00EC1CBF" w:rsidP="00BC4FB6">
      <w:r>
        <w:t xml:space="preserve">Ha sido utilizada para mantener actualizado el código fuente que se encuentra alojado en el subdirectorio </w:t>
      </w:r>
      <w:proofErr w:type="spellStart"/>
      <w:r>
        <w:t>GitHub</w:t>
      </w:r>
      <w:proofErr w:type="spellEnd"/>
      <w:r>
        <w:t xml:space="preserve"> del directorio Documentos. </w:t>
      </w:r>
    </w:p>
    <w:p w14:paraId="13537466" w14:textId="77777777" w:rsidR="00EC1CBF" w:rsidRDefault="00EC1CBF" w:rsidP="00BC4FB6">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03A515E5" w14:textId="77777777" w:rsidR="000763FC" w:rsidRDefault="000763FC" w:rsidP="00BC4FB6">
      <w:pPr>
        <w:rPr>
          <w:rStyle w:val="Hipervnculo"/>
        </w:rPr>
      </w:pPr>
      <w:r>
        <w:t xml:space="preserve">Página web de la herramienta: </w:t>
      </w:r>
      <w:hyperlink r:id="rId34" w:history="1">
        <w:r w:rsidRPr="00431ABC">
          <w:rPr>
            <w:rStyle w:val="Hipervnculo"/>
          </w:rPr>
          <w:t>http://www.freefilesync.org/</w:t>
        </w:r>
      </w:hyperlink>
    </w:p>
    <w:p w14:paraId="6F45A571" w14:textId="77777777" w:rsidR="00375EF8" w:rsidRDefault="00375EF8">
      <w:pPr>
        <w:rPr>
          <w:rStyle w:val="Hipervnculo"/>
        </w:rPr>
      </w:pPr>
      <w:r>
        <w:rPr>
          <w:rStyle w:val="Hipervnculo"/>
        </w:rPr>
        <w:br w:type="page"/>
      </w:r>
    </w:p>
    <w:p w14:paraId="5DE8C32E" w14:textId="77777777" w:rsidR="00375EF8" w:rsidRDefault="00375EF8" w:rsidP="00375EF8">
      <w:pPr>
        <w:pStyle w:val="Ttulo1"/>
      </w:pPr>
      <w:bookmarkStart w:id="40" w:name="_Toc441582480"/>
      <w:r>
        <w:lastRenderedPageBreak/>
        <w:t>Trabajos relacionados</w:t>
      </w:r>
      <w:bookmarkEnd w:id="40"/>
    </w:p>
    <w:p w14:paraId="4594A18A" w14:textId="77777777" w:rsidR="00375EF8" w:rsidRDefault="00375EF8" w:rsidP="00375EF8">
      <w:pPr>
        <w:pStyle w:val="Cuerpo"/>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375EF8">
      <w:pPr>
        <w:pStyle w:val="Cuerpo"/>
      </w:pPr>
      <w:r>
        <w:t>A continuación se van a mostrar las herramientas que nos han servido para mejorar o aclarar ideas en ciertos puntos de la aplicación.</w:t>
      </w:r>
    </w:p>
    <w:p w14:paraId="6B1C4016" w14:textId="77777777" w:rsidR="00375EF8" w:rsidRDefault="00375EF8" w:rsidP="00375EF8">
      <w:pPr>
        <w:pStyle w:val="Ttulo2"/>
      </w:pPr>
      <w:bookmarkStart w:id="41" w:name="_Toc441582481"/>
      <w:proofErr w:type="spellStart"/>
      <w:r>
        <w:t>UBUVirtual</w:t>
      </w:r>
      <w:bookmarkEnd w:id="41"/>
      <w:proofErr w:type="spellEnd"/>
    </w:p>
    <w:p w14:paraId="3E075808" w14:textId="77777777" w:rsidR="00161B4F" w:rsidRDefault="00161B4F" w:rsidP="00161B4F">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161B4F">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161B4F">
      <w:pPr>
        <w:pStyle w:val="Ttulo3"/>
      </w:pPr>
      <w:bookmarkStart w:id="42" w:name="_Toc441582482"/>
      <w:r w:rsidRPr="00A13D57">
        <w:t>Similitudes con nuestra aplicación web</w:t>
      </w:r>
      <w:bookmarkEnd w:id="42"/>
    </w:p>
    <w:p w14:paraId="1DA405D3" w14:textId="14CA4AC0" w:rsidR="00375EF8" w:rsidRDefault="00161B4F" w:rsidP="00F95E47">
      <w:r>
        <w:t xml:space="preserve">Esta herramienta </w:t>
      </w:r>
      <w:r w:rsidR="00F95E47">
        <w:t>presenta algunas similitudes con nuestra aplicación:</w:t>
      </w:r>
    </w:p>
    <w:p w14:paraId="28C78408" w14:textId="6B76A7E7" w:rsidR="00A00931" w:rsidRDefault="00A00931" w:rsidP="00A00931">
      <w:pPr>
        <w:pStyle w:val="Prrafodelista"/>
        <w:numPr>
          <w:ilvl w:val="0"/>
          <w:numId w:val="18"/>
        </w:numPr>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178A2255" w14:textId="77777777" w:rsidR="000F44A2" w:rsidRDefault="000F44A2" w:rsidP="000F44A2">
      <w:pPr>
        <w:pStyle w:val="Prrafodelista"/>
        <w:ind w:left="774"/>
      </w:pPr>
    </w:p>
    <w:p w14:paraId="64FFA27D" w14:textId="6904EF01" w:rsidR="00827A74" w:rsidRPr="00827A74" w:rsidRDefault="00A00931" w:rsidP="00827A74">
      <w:pPr>
        <w:pStyle w:val="Prrafodelista"/>
        <w:numPr>
          <w:ilvl w:val="1"/>
          <w:numId w:val="18"/>
        </w:numPr>
        <w:rPr>
          <w:b/>
          <w:i/>
        </w:rPr>
      </w:pPr>
      <w:proofErr w:type="spellStart"/>
      <w:r w:rsidRPr="00A00931">
        <w:rPr>
          <w:b/>
          <w:i/>
        </w:rPr>
        <w:lastRenderedPageBreak/>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1A286CFB">
            <wp:extent cx="3640347" cy="2105552"/>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2174"/>
                    <a:stretch/>
                  </pic:blipFill>
                  <pic:spPr bwMode="auto">
                    <a:xfrm>
                      <a:off x="0" y="0"/>
                      <a:ext cx="3663718" cy="211906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3" w:name="_Toc441582506"/>
      <w:r>
        <w:t xml:space="preserve">Ilustración </w:t>
      </w:r>
      <w:r w:rsidR="00C36510">
        <w:fldChar w:fldCharType="begin"/>
      </w:r>
      <w:r w:rsidR="00C36510">
        <w:instrText xml:space="preserve"> SEQ Ilustración \* ARABIC </w:instrText>
      </w:r>
      <w:r w:rsidR="00C36510">
        <w:fldChar w:fldCharType="separate"/>
      </w:r>
      <w:r w:rsidR="00CE2DAB">
        <w:rPr>
          <w:noProof/>
        </w:rPr>
        <w:t>5</w:t>
      </w:r>
      <w:r w:rsidR="00C36510">
        <w:rPr>
          <w:noProof/>
        </w:rPr>
        <w:fldChar w:fldCharType="end"/>
      </w:r>
      <w:r>
        <w:t xml:space="preserve">: Parámetros de la tarea en </w:t>
      </w:r>
      <w:proofErr w:type="spellStart"/>
      <w:r>
        <w:t>UBUVirtual</w:t>
      </w:r>
      <w:bookmarkEnd w:id="43"/>
      <w:proofErr w:type="spellEnd"/>
    </w:p>
    <w:p w14:paraId="63A67D36" w14:textId="6490BD3D" w:rsidR="00A00931" w:rsidRDefault="000F5E3F" w:rsidP="00A00931">
      <w:pPr>
        <w:pStyle w:val="Prrafodelista"/>
        <w:numPr>
          <w:ilvl w:val="1"/>
          <w:numId w:val="18"/>
        </w:numPr>
        <w:rPr>
          <w:b/>
          <w:i/>
        </w:rPr>
      </w:pPr>
      <w:r>
        <w:rPr>
          <w:b/>
          <w:i/>
        </w:rPr>
        <w:t>Nuestra aplicación web</w:t>
      </w:r>
      <w:r w:rsidR="00A00931">
        <w:rPr>
          <w:b/>
          <w:i/>
        </w:rPr>
        <w:t>:</w:t>
      </w:r>
    </w:p>
    <w:p w14:paraId="4592902C" w14:textId="77777777" w:rsidR="00CD026B" w:rsidRDefault="00161B4F" w:rsidP="00CD026B">
      <w:pPr>
        <w:keepNext/>
        <w:jc w:val="center"/>
      </w:pPr>
      <w:r>
        <w:rPr>
          <w:noProof/>
          <w:lang w:eastAsia="es-ES"/>
        </w:rPr>
        <w:drawing>
          <wp:inline distT="0" distB="0" distL="0" distR="0" wp14:anchorId="740B73B6" wp14:editId="71DDE1FC">
            <wp:extent cx="3778370" cy="255608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7305" cy="2589194"/>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4" w:name="_Toc441582507"/>
      <w:r>
        <w:t xml:space="preserve">Ilustración </w:t>
      </w:r>
      <w:r w:rsidR="00C36510">
        <w:fldChar w:fldCharType="begin"/>
      </w:r>
      <w:r w:rsidR="00C36510">
        <w:instrText xml:space="preserve"> SEQ Ilustración \* ARABIC </w:instrText>
      </w:r>
      <w:r w:rsidR="00C36510">
        <w:fldChar w:fldCharType="separate"/>
      </w:r>
      <w:r w:rsidR="00CE2DAB">
        <w:rPr>
          <w:noProof/>
        </w:rPr>
        <w:t>6</w:t>
      </w:r>
      <w:r w:rsidR="00C36510">
        <w:rPr>
          <w:noProof/>
        </w:rPr>
        <w:fldChar w:fldCharType="end"/>
      </w:r>
      <w:r>
        <w:t>: Parámetros de</w:t>
      </w:r>
      <w:r w:rsidR="00CE2DAB">
        <w:t xml:space="preserve"> la tarea en nuestra aplicación</w:t>
      </w:r>
      <w:bookmarkEnd w:id="44"/>
    </w:p>
    <w:p w14:paraId="7F470AE3" w14:textId="77777777" w:rsidR="00161B4F" w:rsidRDefault="00161B4F" w:rsidP="00161B4F">
      <w:pPr>
        <w:pStyle w:val="Prrafodelista"/>
        <w:numPr>
          <w:ilvl w:val="0"/>
          <w:numId w:val="18"/>
        </w:numPr>
      </w:pPr>
      <w:r>
        <w:lastRenderedPageBreak/>
        <w:t>Otra similitud entre ambos serían los formularios que ambos presentan para subir ficheros:</w:t>
      </w:r>
    </w:p>
    <w:p w14:paraId="6379B115" w14:textId="77777777" w:rsidR="00161B4F" w:rsidRDefault="00161B4F" w:rsidP="00161B4F">
      <w:pPr>
        <w:pStyle w:val="Prrafodelista"/>
        <w:numPr>
          <w:ilvl w:val="1"/>
          <w:numId w:val="18"/>
        </w:numPr>
        <w:rPr>
          <w:b/>
          <w:i/>
        </w:rPr>
      </w:pPr>
      <w:proofErr w:type="spellStart"/>
      <w:r w:rsidRPr="00A00931">
        <w:rPr>
          <w:b/>
          <w:i/>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3549875D">
            <wp:extent cx="3942272" cy="1572922"/>
            <wp:effectExtent l="0" t="0" r="127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1033" cy="1608337"/>
                    </a:xfrm>
                    <a:prstGeom prst="rect">
                      <a:avLst/>
                    </a:prstGeom>
                  </pic:spPr>
                </pic:pic>
              </a:graphicData>
            </a:graphic>
          </wp:inline>
        </w:drawing>
      </w:r>
    </w:p>
    <w:p w14:paraId="227595D8" w14:textId="690289DC" w:rsidR="00CE2DAB" w:rsidRPr="00CE2DAB" w:rsidRDefault="00CD026B" w:rsidP="000F44A2">
      <w:pPr>
        <w:pStyle w:val="Descripcin"/>
        <w:jc w:val="center"/>
      </w:pPr>
      <w:bookmarkStart w:id="45" w:name="_Toc441582508"/>
      <w:r>
        <w:t xml:space="preserve">Ilustración </w:t>
      </w:r>
      <w:r w:rsidR="00C36510">
        <w:fldChar w:fldCharType="begin"/>
      </w:r>
      <w:r w:rsidR="00C36510">
        <w:instrText xml:space="preserve"> SEQ Ilustración \* ARABIC </w:instrText>
      </w:r>
      <w:r w:rsidR="00C36510">
        <w:fldChar w:fldCharType="separate"/>
      </w:r>
      <w:r w:rsidR="00CE2DAB">
        <w:rPr>
          <w:noProof/>
        </w:rPr>
        <w:t>7</w:t>
      </w:r>
      <w:r w:rsidR="00C36510">
        <w:rPr>
          <w:noProof/>
        </w:rPr>
        <w:fldChar w:fldCharType="end"/>
      </w:r>
      <w:r>
        <w:t xml:space="preserve">: Formulario de subida de ficheros en </w:t>
      </w:r>
      <w:proofErr w:type="spellStart"/>
      <w:r>
        <w:t>UBUVirtual</w:t>
      </w:r>
      <w:bookmarkEnd w:id="45"/>
      <w:proofErr w:type="spellEnd"/>
    </w:p>
    <w:p w14:paraId="513AE6AE" w14:textId="77777777" w:rsidR="00161B4F" w:rsidRPr="00A13D57" w:rsidRDefault="00161B4F" w:rsidP="00161B4F">
      <w:pPr>
        <w:pStyle w:val="Prrafodelista"/>
        <w:numPr>
          <w:ilvl w:val="1"/>
          <w:numId w:val="18"/>
        </w:numPr>
      </w:pPr>
      <w:r>
        <w:rPr>
          <w:b/>
          <w:i/>
        </w:rPr>
        <w:t>Aplicación Autocorrección prácticas java</w:t>
      </w:r>
    </w:p>
    <w:p w14:paraId="68D77164" w14:textId="77777777" w:rsidR="00CE2DAB" w:rsidRDefault="00161B4F" w:rsidP="00CE2DAB">
      <w:pPr>
        <w:keepNext/>
        <w:jc w:val="center"/>
      </w:pPr>
      <w:r>
        <w:rPr>
          <w:noProof/>
          <w:lang w:eastAsia="es-ES"/>
        </w:rPr>
        <w:drawing>
          <wp:inline distT="0" distB="0" distL="0" distR="0" wp14:anchorId="7A071A39" wp14:editId="3AA96541">
            <wp:extent cx="3944366" cy="245852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7231" cy="2472780"/>
                    </a:xfrm>
                    <a:prstGeom prst="rect">
                      <a:avLst/>
                    </a:prstGeom>
                  </pic:spPr>
                </pic:pic>
              </a:graphicData>
            </a:graphic>
          </wp:inline>
        </w:drawing>
      </w:r>
    </w:p>
    <w:p w14:paraId="49F01840" w14:textId="05870823" w:rsidR="00161B4F" w:rsidRPr="00161B4F" w:rsidRDefault="00CE2DAB" w:rsidP="00CE2DAB">
      <w:pPr>
        <w:pStyle w:val="Descripcin"/>
        <w:jc w:val="center"/>
      </w:pPr>
      <w:bookmarkStart w:id="46" w:name="_Toc441582509"/>
      <w:r>
        <w:t xml:space="preserve">Ilustración </w:t>
      </w:r>
      <w:r w:rsidR="00C36510">
        <w:fldChar w:fldCharType="begin"/>
      </w:r>
      <w:r w:rsidR="00C36510">
        <w:instrText xml:space="preserve"> SEQ Ilustración \* ARABIC </w:instrText>
      </w:r>
      <w:r w:rsidR="00C36510">
        <w:fldChar w:fldCharType="separate"/>
      </w:r>
      <w:r>
        <w:rPr>
          <w:noProof/>
        </w:rPr>
        <w:t>8</w:t>
      </w:r>
      <w:r w:rsidR="00C36510">
        <w:rPr>
          <w:noProof/>
        </w:rPr>
        <w:fldChar w:fldCharType="end"/>
      </w:r>
      <w:r>
        <w:t>: Formulario de subida de ficheros en nuestra aplicación</w:t>
      </w:r>
      <w:bookmarkEnd w:id="46"/>
    </w:p>
    <w:p w14:paraId="5782487C" w14:textId="2205A107" w:rsidR="00375EF8" w:rsidRPr="00375EF8" w:rsidRDefault="00F95E47" w:rsidP="00375EF8">
      <w:pPr>
        <w:pStyle w:val="Prrafodelista"/>
        <w:numPr>
          <w:ilvl w:val="0"/>
          <w:numId w:val="18"/>
        </w:numPr>
      </w:pPr>
      <w:r>
        <w:t xml:space="preserve">En ambas se le permite al profesor la subida del enunciado de la práctica que deben realizar los alumnos. </w:t>
      </w:r>
      <w:r>
        <w:lastRenderedPageBreak/>
        <w:t>Además, este enunciado podrá visualizarse posteriormente en el panel de los alumnos.</w:t>
      </w:r>
    </w:p>
    <w:p w14:paraId="718BDE78" w14:textId="77777777" w:rsidR="00161B4F" w:rsidRDefault="00161B4F" w:rsidP="00054581">
      <w:pPr>
        <w:pStyle w:val="Ttulo2"/>
        <w:ind w:left="862" w:hanging="578"/>
      </w:pPr>
      <w:bookmarkStart w:id="47" w:name="_Toc441582483"/>
      <w:proofErr w:type="spellStart"/>
      <w:r>
        <w:t>SonarQube</w:t>
      </w:r>
      <w:bookmarkEnd w:id="47"/>
      <w:proofErr w:type="spellEnd"/>
    </w:p>
    <w:p w14:paraId="1DE2A2EC" w14:textId="77777777" w:rsidR="00161B4F" w:rsidRDefault="00161B4F" w:rsidP="00161B4F">
      <w:r>
        <w:t xml:space="preserve">Es una plataforma para evaluar el código fuente.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1A90FEFE" w14:textId="77777777" w:rsidR="00161B4F" w:rsidRDefault="00161B4F" w:rsidP="00161B4F">
      <w:r>
        <w:t>En cuanto a sus funciones se encuentran las siguientes:</w:t>
      </w:r>
    </w:p>
    <w:p w14:paraId="47932626" w14:textId="77777777" w:rsidR="00161B4F" w:rsidRDefault="00161B4F" w:rsidP="00161B4F">
      <w:pPr>
        <w:pStyle w:val="Prrafodelista"/>
        <w:numPr>
          <w:ilvl w:val="0"/>
          <w:numId w:val="18"/>
        </w:numPr>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161B4F">
      <w:pPr>
        <w:pStyle w:val="Prrafodelista"/>
        <w:numPr>
          <w:ilvl w:val="0"/>
          <w:numId w:val="18"/>
        </w:numPr>
      </w:pPr>
      <w:r>
        <w:t>Acepta muchos lenguajes de programación.</w:t>
      </w:r>
    </w:p>
    <w:p w14:paraId="0E413138" w14:textId="78D5AA16" w:rsidR="00827A74" w:rsidRDefault="00161B4F" w:rsidP="00161B4F">
      <w:r>
        <w:t xml:space="preserve">Cubre los 7 ejes de la calidad de código: </w:t>
      </w:r>
    </w:p>
    <w:p w14:paraId="26EAA225" w14:textId="77777777" w:rsidR="00CE2DAB" w:rsidRDefault="00161B4F" w:rsidP="00CE2DAB">
      <w:pPr>
        <w:keepNext/>
        <w:jc w:val="center"/>
      </w:pPr>
      <w:r>
        <w:rPr>
          <w:noProof/>
          <w:lang w:eastAsia="es-ES"/>
        </w:rPr>
        <w:drawing>
          <wp:inline distT="0" distB="0" distL="0" distR="0" wp14:anchorId="52559E26" wp14:editId="07865C21">
            <wp:extent cx="3372534" cy="1595887"/>
            <wp:effectExtent l="0" t="0" r="0" b="4445"/>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49" cy="1627126"/>
                    </a:xfrm>
                    <a:prstGeom prst="rect">
                      <a:avLst/>
                    </a:prstGeom>
                    <a:noFill/>
                    <a:ln>
                      <a:noFill/>
                    </a:ln>
                  </pic:spPr>
                </pic:pic>
              </a:graphicData>
            </a:graphic>
          </wp:inline>
        </w:drawing>
      </w:r>
    </w:p>
    <w:p w14:paraId="06E52934" w14:textId="4F36FE5D" w:rsidR="00161B4F" w:rsidRDefault="00CE2DAB" w:rsidP="00CE2DAB">
      <w:pPr>
        <w:pStyle w:val="Descripcin"/>
        <w:jc w:val="center"/>
        <w:rPr>
          <w:u w:val="single"/>
        </w:rPr>
      </w:pPr>
      <w:bookmarkStart w:id="48" w:name="_Toc441582510"/>
      <w:r>
        <w:t xml:space="preserve">Ilustración </w:t>
      </w:r>
      <w:r w:rsidR="00C36510">
        <w:fldChar w:fldCharType="begin"/>
      </w:r>
      <w:r w:rsidR="00C36510">
        <w:instrText xml:space="preserve"> SEQ Ilustración \* ARABIC </w:instrText>
      </w:r>
      <w:r w:rsidR="00C36510">
        <w:fldChar w:fldCharType="separate"/>
      </w:r>
      <w:r>
        <w:rPr>
          <w:noProof/>
        </w:rPr>
        <w:t>9</w:t>
      </w:r>
      <w:r w:rsidR="00C36510">
        <w:rPr>
          <w:noProof/>
        </w:rPr>
        <w:fldChar w:fldCharType="end"/>
      </w:r>
      <w:r>
        <w:t xml:space="preserve">: Ejes de la calidad de código en </w:t>
      </w:r>
      <w:proofErr w:type="spellStart"/>
      <w:r>
        <w:t>SonarQube</w:t>
      </w:r>
      <w:bookmarkEnd w:id="48"/>
      <w:proofErr w:type="spellEnd"/>
    </w:p>
    <w:p w14:paraId="7649F4CC" w14:textId="77777777" w:rsidR="00827A74" w:rsidRDefault="00827A74" w:rsidP="00161B4F">
      <w:pPr>
        <w:jc w:val="center"/>
        <w:rPr>
          <w:u w:val="single"/>
        </w:rPr>
      </w:pPr>
    </w:p>
    <w:p w14:paraId="206A5D4D" w14:textId="77777777" w:rsidR="00161B4F" w:rsidRDefault="00161B4F" w:rsidP="00161B4F">
      <w:pPr>
        <w:pStyle w:val="Ttulo3"/>
      </w:pPr>
      <w:bookmarkStart w:id="49" w:name="_Toc441582484"/>
      <w:r>
        <w:lastRenderedPageBreak/>
        <w:t>Similitudes con nuestra aplicación web</w:t>
      </w:r>
      <w:bookmarkEnd w:id="49"/>
    </w:p>
    <w:p w14:paraId="2B8A094C" w14:textId="77777777" w:rsidR="00161B4F" w:rsidRDefault="00161B4F" w:rsidP="00161B4F">
      <w:r>
        <w:t>En cuanto a las similitudes que tiene con nuestra aplicación web, estarían las siguientes:</w:t>
      </w:r>
    </w:p>
    <w:p w14:paraId="59373C03" w14:textId="0404766B" w:rsidR="00161B4F" w:rsidRDefault="00161B4F" w:rsidP="000F5E3F">
      <w:pPr>
        <w:pStyle w:val="Prrafodelista"/>
        <w:numPr>
          <w:ilvl w:val="0"/>
          <w:numId w:val="30"/>
        </w:numPr>
      </w:pPr>
      <w:r>
        <w:t xml:space="preserve">Ambas utilizan los </w:t>
      </w:r>
      <w:proofErr w:type="spellStart"/>
      <w:r>
        <w:t>plugins</w:t>
      </w:r>
      <w:proofErr w:type="spellEnd"/>
      <w:r>
        <w:t xml:space="preserve"> “PMD” y “</w:t>
      </w:r>
      <w:proofErr w:type="spellStart"/>
      <w:r>
        <w:t>FindBugs</w:t>
      </w:r>
      <w:proofErr w:type="spellEnd"/>
      <w:r>
        <w:t xml:space="preserve">” para analizar el código e informar de las posibles violaciones de código encontradas. En nuestra aplicación estos </w:t>
      </w:r>
      <w:proofErr w:type="spellStart"/>
      <w:r>
        <w:t>plugins</w:t>
      </w:r>
      <w:proofErr w:type="spellEnd"/>
      <w:r>
        <w:t xml:space="preserve"> están integrados dentro del “pom.xml” del arquetipo </w:t>
      </w:r>
      <w:proofErr w:type="spellStart"/>
      <w:r>
        <w:t>Maven</w:t>
      </w:r>
      <w:proofErr w:type="spellEnd"/>
      <w:r>
        <w:t xml:space="preserve">, y la visualización de los reportes generados por estos </w:t>
      </w:r>
      <w:proofErr w:type="spellStart"/>
      <w: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1C440738" w:rsidR="00161B4F" w:rsidRDefault="00161B4F" w:rsidP="000F5E3F">
      <w:pPr>
        <w:pStyle w:val="Prrafodelista"/>
        <w:numPr>
          <w:ilvl w:val="0"/>
          <w:numId w:val="30"/>
        </w:numPr>
      </w:pPr>
      <w:r>
        <w:t xml:space="preserve">Ambos dan información acerca de métricas como puede ser la complejidad </w:t>
      </w:r>
      <w:proofErr w:type="spellStart"/>
      <w:r>
        <w:t>ciclomática</w:t>
      </w:r>
      <w:proofErr w:type="spellEnd"/>
      <w:r>
        <w:t xml:space="preserve">. En nuestra aplicación se utilizan los </w:t>
      </w:r>
      <w:proofErr w:type="spellStart"/>
      <w:r>
        <w:t>plugins</w:t>
      </w:r>
      <w:proofErr w:type="spellEnd"/>
      <w:r>
        <w:t xml:space="preserve"> “</w:t>
      </w:r>
      <w:proofErr w:type="spellStart"/>
      <w:r>
        <w:t>JavaNCSS</w:t>
      </w:r>
      <w:proofErr w:type="spellEnd"/>
      <w:r>
        <w:t>”, ofrece métricas a nivel de clases (número de métodos, número de comentarios…) y “</w:t>
      </w:r>
      <w:proofErr w:type="spellStart"/>
      <w:r>
        <w:t>JDepend</w:t>
      </w:r>
      <w:proofErr w:type="spellEnd"/>
      <w:r>
        <w:t>”, que ofrece métricas a nivel de paquete (</w:t>
      </w:r>
      <w:proofErr w:type="spellStart"/>
      <w:r>
        <w:t>abstractness</w:t>
      </w:r>
      <w:proofErr w:type="spellEnd"/>
      <w:r>
        <w:t xml:space="preserve">, </w:t>
      </w:r>
      <w:proofErr w:type="spellStart"/>
      <w:r>
        <w:t>inestability</w:t>
      </w:r>
      <w:proofErr w:type="spellEnd"/>
      <w:r>
        <w:t xml:space="preserve">…). </w:t>
      </w:r>
      <w:r w:rsidR="000F5E3F">
        <w:t>Dentro de la aplicación estas métricas pueden visualizarse pinchando en los botones habilitados para ello.</w:t>
      </w:r>
    </w:p>
    <w:p w14:paraId="1036DE3D" w14:textId="36871281" w:rsidR="00161B4F" w:rsidRPr="000808CC" w:rsidRDefault="00161B4F" w:rsidP="000F5E3F">
      <w:pPr>
        <w:pStyle w:val="Prrafodelista"/>
        <w:numPr>
          <w:ilvl w:val="0"/>
          <w:numId w:val="30"/>
        </w:numPr>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t>plugin</w:t>
      </w:r>
      <w:proofErr w:type="spellEnd"/>
      <w:r>
        <w:t xml:space="preserve"> “</w:t>
      </w:r>
      <w:proofErr w:type="spellStart"/>
      <w:r>
        <w:t>JPlag</w:t>
      </w:r>
      <w:proofErr w:type="spellEnd"/>
      <w:r>
        <w:t>”, y permitiendo al profesor elegir entre qué alumnos quiere realizar dicha comprobación.</w:t>
      </w:r>
    </w:p>
    <w:p w14:paraId="23F887E7" w14:textId="77777777" w:rsidR="00161B4F" w:rsidRDefault="00161B4F" w:rsidP="00054581">
      <w:pPr>
        <w:pStyle w:val="Ttulo2"/>
        <w:ind w:left="862" w:hanging="578"/>
      </w:pPr>
      <w:bookmarkStart w:id="50" w:name="_Toc441582485"/>
      <w:r>
        <w:lastRenderedPageBreak/>
        <w:t>Laboratorio Virtual de Programación para Moodle (VPL)</w:t>
      </w:r>
      <w:bookmarkEnd w:id="50"/>
    </w:p>
    <w:p w14:paraId="1082762C" w14:textId="77777777" w:rsidR="00161B4F" w:rsidRDefault="00161B4F" w:rsidP="00161B4F">
      <w:r>
        <w:t xml:space="preserve">VPL es una herramienta software de código abierto que permite la gestión de prácticas de programación en Moodle. Sus características más destacadas son: </w:t>
      </w:r>
    </w:p>
    <w:p w14:paraId="77FC33DF" w14:textId="77777777" w:rsidR="00161B4F" w:rsidRDefault="00161B4F" w:rsidP="00161B4F">
      <w:pPr>
        <w:pStyle w:val="Prrafodelista"/>
        <w:numPr>
          <w:ilvl w:val="0"/>
          <w:numId w:val="30"/>
        </w:numPr>
      </w:pPr>
      <w:r>
        <w:t>Posibilidad de editar el código fuente y ejecutar las prácticas de forma interactiva desde el navegador.</w:t>
      </w:r>
    </w:p>
    <w:p w14:paraId="215EF391" w14:textId="77777777" w:rsidR="00161B4F" w:rsidRDefault="00161B4F" w:rsidP="00161B4F">
      <w:pPr>
        <w:pStyle w:val="Prrafodelista"/>
        <w:numPr>
          <w:ilvl w:val="0"/>
          <w:numId w:val="30"/>
        </w:numPr>
      </w:pPr>
      <w:r>
        <w:t>Ejecutar pruebas que revisen las prácticas y analizar la similitud entre prácticas para el control de plagio.</w:t>
      </w:r>
    </w:p>
    <w:p w14:paraId="52B2B766" w14:textId="77777777" w:rsidR="00161B4F" w:rsidRDefault="00161B4F" w:rsidP="00161B4F">
      <w:pPr>
        <w:pStyle w:val="Prrafodelista"/>
        <w:numPr>
          <w:ilvl w:val="0"/>
          <w:numId w:val="30"/>
        </w:numPr>
      </w:pPr>
      <w:r>
        <w:t>Está integrada en una plataforma de enseñanza electrónica, Moodle.</w:t>
      </w:r>
    </w:p>
    <w:p w14:paraId="2D32A6F6" w14:textId="77777777" w:rsidR="00161B4F" w:rsidRDefault="00161B4F" w:rsidP="00161B4F">
      <w:pPr>
        <w:pStyle w:val="Prrafodelista"/>
        <w:numPr>
          <w:ilvl w:val="0"/>
          <w:numId w:val="30"/>
        </w:numPr>
      </w:pPr>
      <w:r>
        <w:t>Admite múltiples lenguajes de programación.</w:t>
      </w:r>
    </w:p>
    <w:p w14:paraId="0B3BFC38" w14:textId="77777777" w:rsidR="00161B4F" w:rsidRDefault="00161B4F" w:rsidP="00161B4F">
      <w:pPr>
        <w:pStyle w:val="Prrafodelista"/>
        <w:numPr>
          <w:ilvl w:val="0"/>
          <w:numId w:val="30"/>
        </w:numPr>
      </w:pPr>
      <w:r>
        <w:t>Controla el plazo de entrega de las prácticas, control de acceso de usuarios basado en roles y establecimiento del número máximo de prácticas a entregar.</w:t>
      </w:r>
    </w:p>
    <w:p w14:paraId="1747A373" w14:textId="77777777" w:rsidR="00161B4F" w:rsidRDefault="00161B4F" w:rsidP="00161B4F">
      <w:pPr>
        <w:pStyle w:val="Prrafodelista"/>
        <w:numPr>
          <w:ilvl w:val="0"/>
          <w:numId w:val="30"/>
        </w:numPr>
      </w:pPr>
      <w:r>
        <w:t xml:space="preserve">El alumno puede recuperar en formato </w:t>
      </w:r>
      <w:proofErr w:type="spellStart"/>
      <w:r>
        <w:t>zip</w:t>
      </w:r>
      <w:proofErr w:type="spellEnd"/>
      <w:r>
        <w:t xml:space="preserve"> las prácticas entregadas.</w:t>
      </w:r>
    </w:p>
    <w:p w14:paraId="3256219C" w14:textId="77777777" w:rsidR="00161B4F" w:rsidRDefault="00161B4F" w:rsidP="00161B4F">
      <w:pPr>
        <w:pStyle w:val="Prrafodelista"/>
        <w:numPr>
          <w:ilvl w:val="0"/>
          <w:numId w:val="30"/>
        </w:numPr>
      </w:pPr>
      <w:r>
        <w:t>Permite editar los ficheros a entregar o los ya entregados desde el propio navegador utilizando el componente editor.</w:t>
      </w:r>
    </w:p>
    <w:p w14:paraId="2D54254E" w14:textId="77777777" w:rsidR="00161B4F" w:rsidRDefault="00161B4F" w:rsidP="00161B4F">
      <w:pPr>
        <w:pStyle w:val="Prrafodelista"/>
        <w:numPr>
          <w:ilvl w:val="0"/>
          <w:numId w:val="30"/>
        </w:numPr>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161B4F">
      <w:pPr>
        <w:pStyle w:val="Ttulo3"/>
      </w:pPr>
      <w:bookmarkStart w:id="51" w:name="_Toc441582486"/>
      <w:r w:rsidRPr="00A470B6">
        <w:lastRenderedPageBreak/>
        <w:t>Similitudes con nuestra aplicación web</w:t>
      </w:r>
      <w:bookmarkEnd w:id="51"/>
    </w:p>
    <w:p w14:paraId="66D6564C" w14:textId="77777777" w:rsidR="00161B4F" w:rsidRPr="00A470B6" w:rsidRDefault="00161B4F" w:rsidP="00161B4F">
      <w:pPr>
        <w:pStyle w:val="Cuerpo"/>
      </w:pPr>
      <w:r>
        <w:t>A continuación se muestran algunas de las similitudes que existen entre ambas aplicaciones:</w:t>
      </w:r>
    </w:p>
    <w:p w14:paraId="47B987E3" w14:textId="77777777" w:rsidR="00161B4F" w:rsidRDefault="00161B4F" w:rsidP="00161B4F">
      <w:pPr>
        <w:pStyle w:val="Prrafodelista"/>
        <w:numPr>
          <w:ilvl w:val="0"/>
          <w:numId w:val="31"/>
        </w:numPr>
      </w:pPr>
      <w:r>
        <w:t>En el formulario de subida de prácticas habilitado para los alumnos, se puede observar la fecha límite de entrega y un enunciado de la práctica que deben de realizar:</w:t>
      </w:r>
    </w:p>
    <w:p w14:paraId="339EE6FB" w14:textId="77777777" w:rsidR="00161B4F" w:rsidRPr="000F5E3F" w:rsidRDefault="00161B4F" w:rsidP="00161B4F">
      <w:pPr>
        <w:pStyle w:val="Prrafodelista"/>
        <w:numPr>
          <w:ilvl w:val="1"/>
          <w:numId w:val="31"/>
        </w:numPr>
        <w:rPr>
          <w:b/>
          <w:i/>
        </w:rPr>
      </w:pPr>
      <w:r w:rsidRPr="000F5E3F">
        <w:rPr>
          <w:b/>
          <w:i/>
        </w:rPr>
        <w:t>VPL</w:t>
      </w:r>
    </w:p>
    <w:p w14:paraId="03B95644" w14:textId="77777777" w:rsidR="00CE2DAB" w:rsidRDefault="00161B4F" w:rsidP="00CE2DAB">
      <w:pPr>
        <w:keepNext/>
        <w:jc w:val="center"/>
      </w:pPr>
      <w:r>
        <w:rPr>
          <w:noProof/>
          <w:lang w:eastAsia="es-ES"/>
        </w:rPr>
        <w:drawing>
          <wp:inline distT="0" distB="0" distL="0" distR="0" wp14:anchorId="5970B27C" wp14:editId="588AF6BF">
            <wp:extent cx="3062378" cy="117147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0658" cy="1186114"/>
                    </a:xfrm>
                    <a:prstGeom prst="rect">
                      <a:avLst/>
                    </a:prstGeom>
                  </pic:spPr>
                </pic:pic>
              </a:graphicData>
            </a:graphic>
          </wp:inline>
        </w:drawing>
      </w:r>
    </w:p>
    <w:p w14:paraId="72100B04" w14:textId="410AEE64" w:rsidR="00161B4F" w:rsidRPr="005B7A57" w:rsidRDefault="00CE2DAB" w:rsidP="00CE2DAB">
      <w:pPr>
        <w:pStyle w:val="Descripcin"/>
        <w:jc w:val="center"/>
        <w:rPr>
          <w:b/>
        </w:rPr>
      </w:pPr>
      <w:bookmarkStart w:id="52" w:name="_Toc441582511"/>
      <w:r>
        <w:t xml:space="preserve">Ilustración </w:t>
      </w:r>
      <w:r w:rsidR="00C36510">
        <w:fldChar w:fldCharType="begin"/>
      </w:r>
      <w:r w:rsidR="00C36510">
        <w:instrText xml:space="preserve"> SEQ Ilustración \* ARABIC </w:instrText>
      </w:r>
      <w:r w:rsidR="00C36510">
        <w:fldChar w:fldCharType="separate"/>
      </w:r>
      <w:r>
        <w:rPr>
          <w:noProof/>
        </w:rPr>
        <w:t>10</w:t>
      </w:r>
      <w:r w:rsidR="00C36510">
        <w:rPr>
          <w:noProof/>
        </w:rPr>
        <w:fldChar w:fldCharType="end"/>
      </w:r>
      <w:r>
        <w:t>: Parámetros de la tarea en VPL</w:t>
      </w:r>
      <w:bookmarkEnd w:id="52"/>
    </w:p>
    <w:p w14:paraId="6C837E81" w14:textId="77777777" w:rsidR="00161B4F" w:rsidRPr="000F5E3F" w:rsidRDefault="00161B4F" w:rsidP="00161B4F">
      <w:pPr>
        <w:pStyle w:val="Prrafodelista"/>
        <w:numPr>
          <w:ilvl w:val="1"/>
          <w:numId w:val="31"/>
        </w:numPr>
        <w:rPr>
          <w:b/>
          <w:i/>
        </w:rPr>
      </w:pPr>
      <w:r w:rsidRPr="000F5E3F">
        <w:rPr>
          <w:b/>
          <w:i/>
        </w:rPr>
        <w:t>Nuestra aplicación web</w:t>
      </w:r>
    </w:p>
    <w:p w14:paraId="0B9903FE" w14:textId="77777777" w:rsidR="00161B4F" w:rsidRPr="000F5E3F" w:rsidRDefault="00161B4F" w:rsidP="00161B4F">
      <w:pPr>
        <w:pStyle w:val="Prrafodelista"/>
        <w:ind w:left="1440"/>
        <w:rPr>
          <w:i/>
          <w:u w:val="single"/>
        </w:rPr>
      </w:pPr>
      <w:r w:rsidRPr="000F5E3F">
        <w:rPr>
          <w:u w:val="single"/>
        </w:rPr>
        <w:t>Parámetros de la tarea</w:t>
      </w:r>
      <w:r w:rsidRPr="000F5E3F">
        <w:rPr>
          <w:i/>
          <w:u w:val="single"/>
        </w:rPr>
        <w:t>:</w:t>
      </w:r>
    </w:p>
    <w:p w14:paraId="083AD4C2" w14:textId="77777777" w:rsidR="00161B4F" w:rsidRDefault="00161B4F" w:rsidP="00161B4F">
      <w:pPr>
        <w:pStyle w:val="Prrafodelista"/>
        <w:ind w:left="1440"/>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1210A7DF">
            <wp:extent cx="2584822" cy="24682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9895" cy="265456"/>
                    </a:xfrm>
                    <a:prstGeom prst="rect">
                      <a:avLst/>
                    </a:prstGeom>
                  </pic:spPr>
                </pic:pic>
              </a:graphicData>
            </a:graphic>
          </wp:inline>
        </w:drawing>
      </w:r>
    </w:p>
    <w:p w14:paraId="26784405" w14:textId="23181FFB" w:rsidR="000F5E3F" w:rsidRDefault="00CE2DAB" w:rsidP="00CE2DAB">
      <w:pPr>
        <w:pStyle w:val="Descripcin"/>
        <w:jc w:val="center"/>
      </w:pPr>
      <w:bookmarkStart w:id="53" w:name="_Toc441582512"/>
      <w:r>
        <w:t xml:space="preserve">Ilustración </w:t>
      </w:r>
      <w:r w:rsidR="00C36510">
        <w:fldChar w:fldCharType="begin"/>
      </w:r>
      <w:r w:rsidR="00C36510">
        <w:instrText xml:space="preserve"> SEQ Ilustración \* ARABIC </w:instrText>
      </w:r>
      <w:r w:rsidR="00C36510">
        <w:fldChar w:fldCharType="separate"/>
      </w:r>
      <w:r>
        <w:rPr>
          <w:noProof/>
        </w:rPr>
        <w:t>11</w:t>
      </w:r>
      <w:r w:rsidR="00C36510">
        <w:rPr>
          <w:noProof/>
        </w:rPr>
        <w:fldChar w:fldCharType="end"/>
      </w:r>
      <w:r>
        <w:t>: Ver parámetros de la tarea en nuestra aplicación</w:t>
      </w:r>
      <w:bookmarkEnd w:id="53"/>
    </w:p>
    <w:p w14:paraId="5C652D36" w14:textId="77777777" w:rsidR="00CE2DAB" w:rsidRPr="00CE2DAB" w:rsidRDefault="00CE2DAB" w:rsidP="00CE2DAB"/>
    <w:p w14:paraId="3EC8F65F" w14:textId="77777777" w:rsidR="00161B4F" w:rsidRDefault="00161B4F" w:rsidP="00161B4F">
      <w:pPr>
        <w:pStyle w:val="Prrafodelista"/>
        <w:ind w:left="1440"/>
      </w:pPr>
      <w:r>
        <w:t>Tras pincharlo aparece el siguiente panel:</w:t>
      </w:r>
    </w:p>
    <w:p w14:paraId="0CB8188F" w14:textId="77777777" w:rsidR="00CE2DAB" w:rsidRDefault="00161B4F" w:rsidP="00CE2DAB">
      <w:pPr>
        <w:pStyle w:val="Prrafodelista"/>
        <w:keepNext/>
        <w:ind w:left="1440"/>
        <w:jc w:val="center"/>
      </w:pPr>
      <w:r>
        <w:rPr>
          <w:noProof/>
          <w:lang w:eastAsia="es-ES"/>
        </w:rPr>
        <w:lastRenderedPageBreak/>
        <w:drawing>
          <wp:inline distT="0" distB="0" distL="0" distR="0" wp14:anchorId="573B6BA1" wp14:editId="48C940FE">
            <wp:extent cx="2919766" cy="1975239"/>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8267" cy="2008050"/>
                    </a:xfrm>
                    <a:prstGeom prst="rect">
                      <a:avLst/>
                    </a:prstGeom>
                  </pic:spPr>
                </pic:pic>
              </a:graphicData>
            </a:graphic>
          </wp:inline>
        </w:drawing>
      </w:r>
    </w:p>
    <w:p w14:paraId="3EA07121" w14:textId="2777FBA3" w:rsidR="00161B4F" w:rsidRPr="005B7A57" w:rsidRDefault="00CE2DAB" w:rsidP="00CE2DAB">
      <w:pPr>
        <w:pStyle w:val="Descripcin"/>
        <w:jc w:val="center"/>
      </w:pPr>
      <w:bookmarkStart w:id="54" w:name="_Toc441582513"/>
      <w:r>
        <w:t xml:space="preserve">Ilustración </w:t>
      </w:r>
      <w:r w:rsidR="00C36510">
        <w:fldChar w:fldCharType="begin"/>
      </w:r>
      <w:r w:rsidR="00C36510">
        <w:instrText xml:space="preserve"> SEQ Ilustración \* ARABIC </w:instrText>
      </w:r>
      <w:r w:rsidR="00C36510">
        <w:fldChar w:fldCharType="separate"/>
      </w:r>
      <w:r>
        <w:rPr>
          <w:noProof/>
        </w:rPr>
        <w:t>12</w:t>
      </w:r>
      <w:r w:rsidR="00C36510">
        <w:rPr>
          <w:noProof/>
        </w:rPr>
        <w:fldChar w:fldCharType="end"/>
      </w:r>
      <w:r>
        <w:t>: Parámetros de la tarea en nuestra aplicación</w:t>
      </w:r>
      <w:bookmarkEnd w:id="54"/>
    </w:p>
    <w:p w14:paraId="2C20D7EE" w14:textId="77777777" w:rsidR="00161B4F" w:rsidRPr="000F5E3F" w:rsidRDefault="00161B4F" w:rsidP="00161B4F">
      <w:pPr>
        <w:pStyle w:val="Prrafodelista"/>
        <w:ind w:left="1440"/>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7AF0AE86">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2940" t="16933" r="7812" b="36007"/>
                    <a:stretch/>
                  </pic:blipFill>
                  <pic:spPr bwMode="auto">
                    <a:xfrm>
                      <a:off x="0" y="0"/>
                      <a:ext cx="3019487" cy="1880179"/>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CE2DAB">
      <w:pPr>
        <w:pStyle w:val="Descripcin"/>
        <w:jc w:val="center"/>
      </w:pPr>
      <w:bookmarkStart w:id="55" w:name="_Toc441582514"/>
      <w:r>
        <w:t xml:space="preserve">Ilustración </w:t>
      </w:r>
      <w:r w:rsidR="00C36510">
        <w:fldChar w:fldCharType="begin"/>
      </w:r>
      <w:r w:rsidR="00C36510">
        <w:instrText xml:space="preserve"> SEQ Ilustración \* ARABIC </w:instrText>
      </w:r>
      <w:r w:rsidR="00C36510">
        <w:fldChar w:fldCharType="separate"/>
      </w:r>
      <w:r>
        <w:rPr>
          <w:noProof/>
        </w:rPr>
        <w:t>13</w:t>
      </w:r>
      <w:r w:rsidR="00C36510">
        <w:rPr>
          <w:noProof/>
        </w:rPr>
        <w:fldChar w:fldCharType="end"/>
      </w:r>
      <w:r>
        <w:t>: Enunciado de prácticas en nuestra aplicación</w:t>
      </w:r>
      <w:bookmarkEnd w:id="55"/>
    </w:p>
    <w:p w14:paraId="7A9258A3" w14:textId="77777777" w:rsidR="00161B4F" w:rsidRDefault="00161B4F" w:rsidP="00161B4F">
      <w:pPr>
        <w:pStyle w:val="Prrafodelista"/>
        <w:numPr>
          <w:ilvl w:val="0"/>
          <w:numId w:val="31"/>
        </w:numPr>
      </w:pPr>
      <w:r>
        <w:t>El formulario de subida de prácticas es muy similar ya que en ambos casos se permite la escritura de comentarios relacionados con la práctica, así como la opción para elegir la práctica a subir:</w:t>
      </w:r>
    </w:p>
    <w:p w14:paraId="5B5F554F" w14:textId="77777777" w:rsidR="00161B4F" w:rsidRPr="000F5E3F" w:rsidRDefault="00161B4F" w:rsidP="00161B4F">
      <w:pPr>
        <w:pStyle w:val="Prrafodelista"/>
        <w:numPr>
          <w:ilvl w:val="1"/>
          <w:numId w:val="31"/>
        </w:numPr>
        <w:rPr>
          <w:b/>
          <w:i/>
        </w:rPr>
      </w:pPr>
      <w:r w:rsidRPr="000F5E3F">
        <w:rPr>
          <w:b/>
          <w:i/>
        </w:rPr>
        <w:t>VPL</w:t>
      </w:r>
    </w:p>
    <w:p w14:paraId="544A7EB6" w14:textId="77777777" w:rsidR="00CE2DAB" w:rsidRDefault="00161B4F" w:rsidP="00CE2DAB">
      <w:pPr>
        <w:pStyle w:val="Prrafodelista"/>
        <w:keepNext/>
        <w:ind w:left="1440"/>
        <w:jc w:val="center"/>
      </w:pPr>
      <w:r>
        <w:rPr>
          <w:noProof/>
          <w:lang w:eastAsia="es-ES"/>
        </w:rPr>
        <w:lastRenderedPageBreak/>
        <w:drawing>
          <wp:inline distT="0" distB="0" distL="0" distR="0" wp14:anchorId="55767F7E" wp14:editId="30290E04">
            <wp:extent cx="2990934" cy="11458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2716" cy="1177138"/>
                    </a:xfrm>
                    <a:prstGeom prst="rect">
                      <a:avLst/>
                    </a:prstGeom>
                  </pic:spPr>
                </pic:pic>
              </a:graphicData>
            </a:graphic>
          </wp:inline>
        </w:drawing>
      </w:r>
    </w:p>
    <w:p w14:paraId="5B74B806" w14:textId="42C30B67" w:rsidR="00CE2DAB" w:rsidRPr="00E1192E" w:rsidRDefault="00CE2DAB" w:rsidP="00E1192E">
      <w:pPr>
        <w:pStyle w:val="Descripcin"/>
        <w:jc w:val="center"/>
        <w:rPr>
          <w:b/>
        </w:rPr>
      </w:pPr>
      <w:bookmarkStart w:id="56" w:name="_Toc441582515"/>
      <w:r>
        <w:t xml:space="preserve">Ilustración </w:t>
      </w:r>
      <w:r w:rsidR="00C36510">
        <w:fldChar w:fldCharType="begin"/>
      </w:r>
      <w:r w:rsidR="00C36510">
        <w:instrText xml:space="preserve"> SEQ Ilustración \* ARABIC </w:instrText>
      </w:r>
      <w:r w:rsidR="00C36510">
        <w:fldChar w:fldCharType="separate"/>
      </w:r>
      <w:r>
        <w:rPr>
          <w:noProof/>
        </w:rPr>
        <w:t>14</w:t>
      </w:r>
      <w:r w:rsidR="00C36510">
        <w:rPr>
          <w:noProof/>
        </w:rPr>
        <w:fldChar w:fldCharType="end"/>
      </w:r>
      <w:r>
        <w:t>: Formulario de subida de prácticas en VPL</w:t>
      </w:r>
      <w:bookmarkEnd w:id="56"/>
    </w:p>
    <w:p w14:paraId="29C29690" w14:textId="77777777" w:rsidR="00161B4F" w:rsidRPr="000F5E3F" w:rsidRDefault="00161B4F" w:rsidP="00161B4F">
      <w:pPr>
        <w:pStyle w:val="Prrafodelista"/>
        <w:numPr>
          <w:ilvl w:val="1"/>
          <w:numId w:val="31"/>
        </w:numPr>
        <w:rPr>
          <w:b/>
          <w:i/>
        </w:rPr>
      </w:pPr>
      <w:r w:rsidRPr="000F5E3F">
        <w:rPr>
          <w:b/>
          <w:i/>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254A1A">
            <wp:extent cx="2818480" cy="2057493"/>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3619" cy="2090444"/>
                    </a:xfrm>
                    <a:prstGeom prst="rect">
                      <a:avLst/>
                    </a:prstGeom>
                  </pic:spPr>
                </pic:pic>
              </a:graphicData>
            </a:graphic>
          </wp:inline>
        </w:drawing>
      </w:r>
    </w:p>
    <w:p w14:paraId="2916D992" w14:textId="61161C25" w:rsidR="00161B4F" w:rsidRDefault="00CE2DAB" w:rsidP="00CE2DAB">
      <w:pPr>
        <w:pStyle w:val="Descripcin"/>
        <w:jc w:val="center"/>
        <w:rPr>
          <w:b/>
        </w:rPr>
      </w:pPr>
      <w:bookmarkStart w:id="57" w:name="_Toc441582516"/>
      <w:r>
        <w:t xml:space="preserve">Ilustración </w:t>
      </w:r>
      <w:r w:rsidR="00C36510">
        <w:fldChar w:fldCharType="begin"/>
      </w:r>
      <w:r w:rsidR="00C36510">
        <w:instrText xml:space="preserve"> SEQ Ilustración \* ARABIC </w:instrText>
      </w:r>
      <w:r w:rsidR="00C36510">
        <w:fldChar w:fldCharType="separate"/>
      </w:r>
      <w:r>
        <w:rPr>
          <w:noProof/>
        </w:rPr>
        <w:t>15</w:t>
      </w:r>
      <w:r w:rsidR="00C36510">
        <w:rPr>
          <w:noProof/>
        </w:rPr>
        <w:fldChar w:fldCharType="end"/>
      </w:r>
      <w:r>
        <w:t>: Formulario de subida de prácticas en nuestra aplicación</w:t>
      </w:r>
      <w:bookmarkEnd w:id="57"/>
    </w:p>
    <w:p w14:paraId="6CA585E9" w14:textId="77777777" w:rsidR="00161B4F" w:rsidRPr="00C223FB" w:rsidRDefault="00161B4F" w:rsidP="00161B4F">
      <w:pPr>
        <w:pStyle w:val="Prrafodelista"/>
        <w:numPr>
          <w:ilvl w:val="0"/>
          <w:numId w:val="31"/>
        </w:numPr>
        <w:rPr>
          <w:b/>
        </w:rPr>
      </w:pPr>
      <w:r>
        <w:t>En ambas aplicaciones se permite analizar la similitud entre prácticas para el control de plagio.</w:t>
      </w:r>
    </w:p>
    <w:p w14:paraId="250F2D9D" w14:textId="77777777" w:rsidR="00161B4F" w:rsidRPr="00C223FB" w:rsidRDefault="00161B4F" w:rsidP="00161B4F">
      <w:pPr>
        <w:pStyle w:val="Prrafodelista"/>
        <w:numPr>
          <w:ilvl w:val="0"/>
          <w:numId w:val="31"/>
        </w:numPr>
      </w:pPr>
      <w:r>
        <w:t>Están integradas en una plataforma de enseñanza electrónica como es Moodle.</w:t>
      </w:r>
    </w:p>
    <w:p w14:paraId="403A47C7" w14:textId="77777777" w:rsidR="00ED24F5" w:rsidRDefault="00282F6C" w:rsidP="00282F6C">
      <w:pPr>
        <w:pStyle w:val="Ttulo1"/>
      </w:pPr>
      <w:bookmarkStart w:id="58" w:name="_Toc441582487"/>
      <w:r>
        <w:lastRenderedPageBreak/>
        <w:t>Aspectos relevantes del desarrollo</w:t>
      </w:r>
      <w:bookmarkEnd w:id="58"/>
    </w:p>
    <w:p w14:paraId="16E07C9B" w14:textId="77777777" w:rsidR="00282F6C" w:rsidRDefault="00282F6C" w:rsidP="00282F6C">
      <w:pPr>
        <w:pStyle w:val="Cuerpo"/>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282F6C">
      <w:pPr>
        <w:pStyle w:val="Cuerpo"/>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054581">
      <w:pPr>
        <w:pStyle w:val="Ttulo2"/>
        <w:ind w:left="862" w:hanging="578"/>
      </w:pPr>
      <w:bookmarkStart w:id="59" w:name="_Toc441582488"/>
      <w:r>
        <w:t>Utilizar LTI y desarrollar una aplicación web</w:t>
      </w:r>
      <w:bookmarkEnd w:id="59"/>
    </w:p>
    <w:p w14:paraId="3FADA750" w14:textId="77777777" w:rsidR="00161B4F" w:rsidRDefault="00161B4F" w:rsidP="00161B4F">
      <w:r>
        <w:t>La elección de utilizar LTI para desarrollar nuestra aplicación y poder establecer una conexión con Moodle es un punto importante:</w:t>
      </w:r>
    </w:p>
    <w:p w14:paraId="03F885CD" w14:textId="77777777" w:rsidR="00161B4F" w:rsidRPr="00897ABD" w:rsidRDefault="00161B4F" w:rsidP="00161B4F">
      <w:pPr>
        <w:rPr>
          <w:b/>
        </w:rPr>
      </w:pPr>
      <w:r w:rsidRPr="00897ABD">
        <w:rPr>
          <w:b/>
        </w:rPr>
        <w:t>Compatibilidad total:</w:t>
      </w:r>
    </w:p>
    <w:p w14:paraId="7031C5DD" w14:textId="77777777" w:rsidR="00161B4F" w:rsidRDefault="00161B4F" w:rsidP="00161B4F">
      <w:r>
        <w:t>Utilizando LTI podemos asegurar que nuestra aplicación web funcione no sólo con Moodle sino con cualquier otro LMS que implemente LTI.</w:t>
      </w:r>
    </w:p>
    <w:p w14:paraId="4080988F" w14:textId="77777777" w:rsidR="00161B4F" w:rsidRDefault="00161B4F" w:rsidP="00161B4F">
      <w:pPr>
        <w:rPr>
          <w:b/>
        </w:rPr>
      </w:pPr>
      <w:r w:rsidRPr="000E4E22">
        <w:rPr>
          <w:b/>
        </w:rPr>
        <w:t>Coste de acoplamiento reducido:</w:t>
      </w:r>
    </w:p>
    <w:p w14:paraId="206987BC" w14:textId="77777777" w:rsidR="00161B4F" w:rsidRDefault="00161B4F" w:rsidP="00161B4F">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77777777" w:rsidR="00161B4F" w:rsidRPr="00897ABD" w:rsidRDefault="00161B4F" w:rsidP="00161B4F">
      <w:r>
        <w:t xml:space="preserve">Si se decide utilizar otro IMS en vez de Moodle y este no proporciona todos los parámetros que nuestra aplicación necesita, </w:t>
      </w:r>
      <w:r>
        <w:lastRenderedPageBreak/>
        <w:t>simplemente habría que adaptar el código del método de la aplicación encargado de recoger estos parámetros, por lo que no supondría un gran esfuerzo.</w:t>
      </w:r>
    </w:p>
    <w:p w14:paraId="1EDFDCE3" w14:textId="77777777" w:rsidR="00161B4F" w:rsidRDefault="00161B4F" w:rsidP="00054581">
      <w:pPr>
        <w:pStyle w:val="Ttulo2"/>
        <w:ind w:left="862" w:hanging="578"/>
      </w:pPr>
      <w:bookmarkStart w:id="60" w:name="_Toc441582489"/>
      <w:r>
        <w:t>Multiplataforma y seguridad de la aplicación</w:t>
      </w:r>
      <w:bookmarkEnd w:id="60"/>
    </w:p>
    <w:p w14:paraId="0D29C00B" w14:textId="27C1B278" w:rsidR="00161B4F" w:rsidRDefault="00161B4F" w:rsidP="00161B4F">
      <w:pPr>
        <w:rPr>
          <w:b/>
        </w:rPr>
      </w:pPr>
      <w:r w:rsidRPr="000F5E3F">
        <w:rPr>
          <w:b/>
          <w:color w:val="FF0000"/>
        </w:rPr>
        <w:t>Multiplataforma</w:t>
      </w:r>
      <w:r w:rsidR="000F5E3F">
        <w:rPr>
          <w:b/>
        </w:rPr>
        <w:t xml:space="preserve"> </w:t>
      </w:r>
      <w:proofErr w:type="gramStart"/>
      <w:r w:rsidR="000F5E3F" w:rsidRPr="000F5E3F">
        <w:rPr>
          <w:b/>
          <w:color w:val="FF0000"/>
        </w:rPr>
        <w:t>¿¿?¿?¿:</w:t>
      </w:r>
      <w:proofErr w:type="gramEnd"/>
    </w:p>
    <w:p w14:paraId="15B915BA" w14:textId="77777777" w:rsidR="00161B4F" w:rsidRDefault="00161B4F" w:rsidP="00161B4F">
      <w:r>
        <w:t xml:space="preserve">Para que la aplicación pudiera ser utilizada desde cualquier sistema operativo y desde cualquier dispositivo independientemente del tamaño de la pantalla del mismo, la aplicación web fue diseñada con diseño responsivo o </w:t>
      </w:r>
      <w:proofErr w:type="spellStart"/>
      <w:r w:rsidRPr="000E4E22">
        <w:rPr>
          <w:i/>
        </w:rPr>
        <w:t>responsive</w:t>
      </w:r>
      <w:proofErr w:type="spellEnd"/>
      <w:r w:rsidRPr="000E4E22">
        <w:rPr>
          <w:i/>
        </w:rPr>
        <w:t xml:space="preserve"> </w:t>
      </w:r>
      <w:proofErr w:type="spellStart"/>
      <w:r w:rsidRPr="000E4E22">
        <w:rPr>
          <w:i/>
        </w:rPr>
        <w:t>design</w:t>
      </w:r>
      <w:proofErr w:type="spellEnd"/>
      <w:r>
        <w:t>.</w:t>
      </w:r>
    </w:p>
    <w:p w14:paraId="78834F18" w14:textId="77777777" w:rsidR="00161B4F" w:rsidRDefault="00161B4F" w:rsidP="00161B4F">
      <w:pPr>
        <w:rPr>
          <w:b/>
        </w:rPr>
      </w:pPr>
      <w:r w:rsidRPr="000E4E22">
        <w:rPr>
          <w:b/>
        </w:rPr>
        <w:t>Seguridad:</w:t>
      </w:r>
    </w:p>
    <w:p w14:paraId="607E3358" w14:textId="77777777" w:rsidR="00161B4F" w:rsidRDefault="00161B4F" w:rsidP="00161B4F">
      <w:r>
        <w:t>La seguridad de una aplicación web siempre es un punto muy importante a controlar y a la hora de desarrollar una aplicación, y por ello se ha tenido muy en cuenta.</w:t>
      </w:r>
    </w:p>
    <w:p w14:paraId="648498E6" w14:textId="77777777" w:rsidR="00161B4F" w:rsidRDefault="00161B4F" w:rsidP="00161B4F">
      <w:r>
        <w:t xml:space="preserve">Para poder acceder a nuestra aplicación web, tanto profesores como alumnos, únicamente va a ser posible desde las tareas de tipo “herramienta externa” creadas en Moodle. Es importante que los parámetros (URL, </w:t>
      </w:r>
      <w:proofErr w:type="spellStart"/>
      <w:r>
        <w:t>consumer_key</w:t>
      </w:r>
      <w:proofErr w:type="spellEnd"/>
      <w:r>
        <w:t xml:space="preserve">, </w:t>
      </w:r>
      <w:proofErr w:type="spellStart"/>
      <w:r>
        <w:t>secret</w:t>
      </w:r>
      <w:proofErr w:type="spellEnd"/>
      <w:r>
        <w:t xml:space="preserve">) de esta tarea sean configurados correctamente por el profesor para que el acceso a la aplicación web sea posible. </w:t>
      </w:r>
    </w:p>
    <w:p w14:paraId="4DEA98E7" w14:textId="77777777" w:rsidR="00161B4F" w:rsidRDefault="00161B4F" w:rsidP="00161B4F">
      <w:r>
        <w:t>Si por un casual se intenta acceder a la aplicación desde cualquier otro lugar, se mostrará un mensaje de error al intentar entrar en la aplicación.</w:t>
      </w:r>
    </w:p>
    <w:p w14:paraId="3BF8BE98" w14:textId="5886E36E" w:rsidR="00161B4F" w:rsidRPr="000E4E22" w:rsidRDefault="00161B4F" w:rsidP="00161B4F">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7777777" w:rsidR="00161B4F" w:rsidRDefault="00161B4F" w:rsidP="00054581">
      <w:pPr>
        <w:pStyle w:val="Ttulo2"/>
        <w:ind w:left="862" w:hanging="578"/>
      </w:pPr>
      <w:bookmarkStart w:id="61" w:name="_Toc441582490"/>
      <w:r>
        <w:lastRenderedPageBreak/>
        <w:t>Estructura de carpetas por debajo de la aplicación</w:t>
      </w:r>
      <w:bookmarkEnd w:id="61"/>
    </w:p>
    <w:p w14:paraId="3C0CAC8C" w14:textId="1C662173" w:rsidR="00161B4F" w:rsidRDefault="00161B4F" w:rsidP="00161B4F">
      <w:r>
        <w:t>Aunque a primera vista no pueda observarse, por debajo de la aplicación está creada una importante estructura de carpetas que va a permitir la recogida de todos los datos que van a hacer funcionar la aplicación.</w:t>
      </w:r>
    </w:p>
    <w:p w14:paraId="50205896" w14:textId="09BDC225" w:rsidR="005005F4" w:rsidRDefault="00161B4F" w:rsidP="00161B4F">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CE2DAB">
      <w:pPr>
        <w:keepNext/>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C36510" w:rsidRPr="00EE1B38" w:rsidRDefault="00C36510" w:rsidP="00EE1B38">
                            <w:pPr>
                              <w:rPr>
                                <w:b/>
                                <w:sz w:val="20"/>
                              </w:rPr>
                            </w:pPr>
                            <w:proofErr w:type="spellStart"/>
                            <w:r w:rsidRPr="00EE1B38">
                              <w:rPr>
                                <w:b/>
                                <w:i/>
                                <w:sz w:val="20"/>
                              </w:rPr>
                              <w:t>id_curso</w:t>
                            </w:r>
                            <w:proofErr w:type="spellEnd"/>
                            <w:r w:rsidRPr="00EE1B38">
                              <w:rPr>
                                <w:b/>
                                <w:sz w:val="20"/>
                              </w:rPr>
                              <w:t xml:space="preserve"> &gt; </w:t>
                            </w:r>
                            <w:proofErr w:type="spellStart"/>
                            <w:r w:rsidRPr="00EE1B38">
                              <w:rPr>
                                <w:b/>
                                <w:i/>
                                <w:sz w:val="20"/>
                              </w:rPr>
                              <w:t>id_tarea</w:t>
                            </w:r>
                            <w:proofErr w:type="spellEnd"/>
                            <w:r w:rsidRPr="00EE1B38">
                              <w:rPr>
                                <w:b/>
                                <w:sz w:val="20"/>
                              </w:rPr>
                              <w:t xml:space="preserve"> &gt; </w:t>
                            </w:r>
                            <w:r w:rsidRPr="00EE1B38">
                              <w:rPr>
                                <w:b/>
                                <w:i/>
                                <w:sz w:val="20"/>
                              </w:rPr>
                              <w:t>Profesor</w:t>
                            </w:r>
                            <w:r w:rsidRPr="00EE1B38">
                              <w:rPr>
                                <w:b/>
                                <w:sz w:val="20"/>
                              </w:rPr>
                              <w:t xml:space="preserve"> &gt; </w:t>
                            </w:r>
                            <w:proofErr w:type="spellStart"/>
                            <w:r w:rsidRPr="00EE1B38">
                              <w:rPr>
                                <w:b/>
                                <w:i/>
                                <w:sz w:val="20"/>
                              </w:rPr>
                              <w:t>id_profesor</w:t>
                            </w:r>
                            <w:proofErr w:type="spellEnd"/>
                            <w:r w:rsidRPr="00EE1B38">
                              <w:rPr>
                                <w:b/>
                                <w:sz w:val="20"/>
                              </w:rPr>
                              <w:t xml:space="preserve"> &gt; </w:t>
                            </w:r>
                            <w:proofErr w:type="spellStart"/>
                            <w:r w:rsidRPr="00EE1B38">
                              <w:rPr>
                                <w:b/>
                                <w:i/>
                                <w:sz w:val="20"/>
                              </w:rPr>
                              <w:t>arquetipo_maven</w:t>
                            </w:r>
                            <w:proofErr w:type="spellEnd"/>
                          </w:p>
                          <w:p w14:paraId="55EFD06E" w14:textId="2F4916FA" w:rsidR="00C36510" w:rsidRPr="00EE1B38" w:rsidRDefault="00EE1B38" w:rsidP="00EE1B38">
                            <w:pPr>
                              <w:ind w:left="1416"/>
                              <w:rPr>
                                <w:b/>
                                <w:sz w:val="18"/>
                              </w:rPr>
                            </w:pPr>
                            <w:r w:rsidRPr="00EE1B38">
                              <w:rPr>
                                <w:b/>
                                <w:i/>
                                <w:sz w:val="20"/>
                              </w:rPr>
                              <w:t xml:space="preserve">   </w:t>
                            </w:r>
                            <w:r>
                              <w:rPr>
                                <w:b/>
                                <w:i/>
                                <w:sz w:val="20"/>
                              </w:rPr>
                              <w:t xml:space="preserve">   </w:t>
                            </w:r>
                            <w:r w:rsidR="00C36510" w:rsidRPr="00EE1B38">
                              <w:rPr>
                                <w:b/>
                                <w:i/>
                                <w:sz w:val="20"/>
                              </w:rPr>
                              <w:t>Alumno</w:t>
                            </w:r>
                            <w:r w:rsidR="00C36510" w:rsidRPr="00EE1B38">
                              <w:rPr>
                                <w:b/>
                                <w:sz w:val="20"/>
                              </w:rPr>
                              <w:t xml:space="preserve"> &gt; </w:t>
                            </w:r>
                            <w:proofErr w:type="spellStart"/>
                            <w:r w:rsidR="00C36510" w:rsidRPr="00EE1B38">
                              <w:rPr>
                                <w:b/>
                                <w:i/>
                                <w:sz w:val="20"/>
                              </w:rPr>
                              <w:t>id_alumno</w:t>
                            </w:r>
                            <w:proofErr w:type="spellEnd"/>
                            <w:r w:rsidR="00C36510" w:rsidRPr="00EE1B38">
                              <w:rPr>
                                <w:b/>
                                <w:sz w:val="20"/>
                              </w:rPr>
                              <w:t xml:space="preserve"> &gt; </w:t>
                            </w:r>
                            <w:proofErr w:type="spellStart"/>
                            <w:r w:rsidR="00C36510" w:rsidRPr="00EE1B38">
                              <w:rPr>
                                <w:b/>
                                <w:i/>
                                <w:sz w:val="18"/>
                              </w:rPr>
                              <w:t>número_intento_realizado</w:t>
                            </w:r>
                            <w:proofErr w:type="spellEnd"/>
                          </w:p>
                          <w:p w14:paraId="6C1BFE73" w14:textId="215BAD8D" w:rsidR="00C36510" w:rsidRDefault="00C36510"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C36510" w:rsidRPr="00EE1B38" w:rsidRDefault="00C36510" w:rsidP="00EE1B38">
                      <w:pPr>
                        <w:rPr>
                          <w:b/>
                          <w:sz w:val="20"/>
                        </w:rPr>
                      </w:pPr>
                      <w:proofErr w:type="spellStart"/>
                      <w:r w:rsidRPr="00EE1B38">
                        <w:rPr>
                          <w:b/>
                          <w:i/>
                          <w:sz w:val="20"/>
                        </w:rPr>
                        <w:t>id_curso</w:t>
                      </w:r>
                      <w:proofErr w:type="spellEnd"/>
                      <w:r w:rsidRPr="00EE1B38">
                        <w:rPr>
                          <w:b/>
                          <w:sz w:val="20"/>
                        </w:rPr>
                        <w:t xml:space="preserve"> &gt; </w:t>
                      </w:r>
                      <w:proofErr w:type="spellStart"/>
                      <w:r w:rsidRPr="00EE1B38">
                        <w:rPr>
                          <w:b/>
                          <w:i/>
                          <w:sz w:val="20"/>
                        </w:rPr>
                        <w:t>id_tarea</w:t>
                      </w:r>
                      <w:proofErr w:type="spellEnd"/>
                      <w:r w:rsidRPr="00EE1B38">
                        <w:rPr>
                          <w:b/>
                          <w:sz w:val="20"/>
                        </w:rPr>
                        <w:t xml:space="preserve"> &gt; </w:t>
                      </w:r>
                      <w:r w:rsidRPr="00EE1B38">
                        <w:rPr>
                          <w:b/>
                          <w:i/>
                          <w:sz w:val="20"/>
                        </w:rPr>
                        <w:t>Profesor</w:t>
                      </w:r>
                      <w:r w:rsidRPr="00EE1B38">
                        <w:rPr>
                          <w:b/>
                          <w:sz w:val="20"/>
                        </w:rPr>
                        <w:t xml:space="preserve"> &gt; </w:t>
                      </w:r>
                      <w:proofErr w:type="spellStart"/>
                      <w:r w:rsidRPr="00EE1B38">
                        <w:rPr>
                          <w:b/>
                          <w:i/>
                          <w:sz w:val="20"/>
                        </w:rPr>
                        <w:t>id_profesor</w:t>
                      </w:r>
                      <w:proofErr w:type="spellEnd"/>
                      <w:r w:rsidRPr="00EE1B38">
                        <w:rPr>
                          <w:b/>
                          <w:sz w:val="20"/>
                        </w:rPr>
                        <w:t xml:space="preserve"> &gt; </w:t>
                      </w:r>
                      <w:proofErr w:type="spellStart"/>
                      <w:r w:rsidRPr="00EE1B38">
                        <w:rPr>
                          <w:b/>
                          <w:i/>
                          <w:sz w:val="20"/>
                        </w:rPr>
                        <w:t>arquetipo_maven</w:t>
                      </w:r>
                      <w:proofErr w:type="spellEnd"/>
                    </w:p>
                    <w:p w14:paraId="55EFD06E" w14:textId="2F4916FA" w:rsidR="00C36510" w:rsidRPr="00EE1B38" w:rsidRDefault="00EE1B38" w:rsidP="00EE1B38">
                      <w:pPr>
                        <w:ind w:left="1416"/>
                        <w:rPr>
                          <w:b/>
                          <w:sz w:val="18"/>
                        </w:rPr>
                      </w:pPr>
                      <w:r w:rsidRPr="00EE1B38">
                        <w:rPr>
                          <w:b/>
                          <w:i/>
                          <w:sz w:val="20"/>
                        </w:rPr>
                        <w:t xml:space="preserve">   </w:t>
                      </w:r>
                      <w:r>
                        <w:rPr>
                          <w:b/>
                          <w:i/>
                          <w:sz w:val="20"/>
                        </w:rPr>
                        <w:t xml:space="preserve">   </w:t>
                      </w:r>
                      <w:r w:rsidR="00C36510" w:rsidRPr="00EE1B38">
                        <w:rPr>
                          <w:b/>
                          <w:i/>
                          <w:sz w:val="20"/>
                        </w:rPr>
                        <w:t>Alumno</w:t>
                      </w:r>
                      <w:r w:rsidR="00C36510" w:rsidRPr="00EE1B38">
                        <w:rPr>
                          <w:b/>
                          <w:sz w:val="20"/>
                        </w:rPr>
                        <w:t xml:space="preserve"> &gt; </w:t>
                      </w:r>
                      <w:proofErr w:type="spellStart"/>
                      <w:r w:rsidR="00C36510" w:rsidRPr="00EE1B38">
                        <w:rPr>
                          <w:b/>
                          <w:i/>
                          <w:sz w:val="20"/>
                        </w:rPr>
                        <w:t>id_alumno</w:t>
                      </w:r>
                      <w:proofErr w:type="spellEnd"/>
                      <w:r w:rsidR="00C36510" w:rsidRPr="00EE1B38">
                        <w:rPr>
                          <w:b/>
                          <w:sz w:val="20"/>
                        </w:rPr>
                        <w:t xml:space="preserve"> &gt; </w:t>
                      </w:r>
                      <w:proofErr w:type="spellStart"/>
                      <w:r w:rsidR="00C36510" w:rsidRPr="00EE1B38">
                        <w:rPr>
                          <w:b/>
                          <w:i/>
                          <w:sz w:val="18"/>
                        </w:rPr>
                        <w:t>número_intento_realizado</w:t>
                      </w:r>
                      <w:proofErr w:type="spellEnd"/>
                    </w:p>
                    <w:p w14:paraId="6C1BFE73" w14:textId="215BAD8D" w:rsidR="00C36510" w:rsidRDefault="00C36510"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CE2DAB">
      <w:pPr>
        <w:pStyle w:val="Descripcin"/>
        <w:jc w:val="center"/>
      </w:pPr>
      <w:bookmarkStart w:id="62" w:name="_Toc441582517"/>
      <w:r>
        <w:t xml:space="preserve">Ilustración </w:t>
      </w:r>
      <w:r w:rsidR="00C36510">
        <w:fldChar w:fldCharType="begin"/>
      </w:r>
      <w:r w:rsidR="00C36510">
        <w:instrText xml:space="preserve"> SEQ Ilustración \* ARABIC </w:instrText>
      </w:r>
      <w:r w:rsidR="00C36510">
        <w:fldChar w:fldCharType="separate"/>
      </w:r>
      <w:r>
        <w:rPr>
          <w:noProof/>
        </w:rPr>
        <w:t>16</w:t>
      </w:r>
      <w:r w:rsidR="00C36510">
        <w:rPr>
          <w:noProof/>
        </w:rPr>
        <w:fldChar w:fldCharType="end"/>
      </w:r>
      <w:r>
        <w:t>: Estructura de carpetas</w:t>
      </w:r>
      <w:bookmarkEnd w:id="62"/>
    </w:p>
    <w:p w14:paraId="79D81A40" w14:textId="77777777" w:rsidR="0092013F" w:rsidRDefault="00161B4F" w:rsidP="00161B4F">
      <w:r>
        <w:t>Esta estructura va a permitir 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t xml:space="preserve"> </w:t>
      </w:r>
    </w:p>
    <w:p w14:paraId="23DC218B" w14:textId="6A30D21D" w:rsidR="00161B4F" w:rsidRPr="00282F6C" w:rsidRDefault="00161B4F" w:rsidP="00161B4F">
      <w:r>
        <w:t>Además cada vez que un nuevo alumno sea registrado en la aplicación, se creará su carpeta “</w:t>
      </w:r>
      <w:proofErr w:type="spellStart"/>
      <w:r>
        <w:t>id_alumno</w:t>
      </w:r>
      <w:proofErr w:type="spellEnd"/>
      <w:r>
        <w:t>” correspondiente, y cada vez que este realice un intento de subida de práctica se creará su carpeta “</w:t>
      </w:r>
      <w:proofErr w:type="spellStart"/>
      <w:r>
        <w:t>número_intento_realizado</w:t>
      </w:r>
      <w:proofErr w:type="spellEnd"/>
      <w:r>
        <w:t xml:space="preserve">” correspondiente. Dentro de esta última, se guardarán tanto el </w:t>
      </w:r>
      <w:proofErr w:type="spellStart"/>
      <w:r>
        <w:t>zip</w:t>
      </w:r>
      <w:proofErr w:type="spellEnd"/>
      <w:r>
        <w:t xml:space="preserve"> de la práctica subida como los reportes generados (</w:t>
      </w:r>
      <w:r w:rsidR="0092013F">
        <w:t xml:space="preserve">en </w:t>
      </w:r>
      <w:r>
        <w:t xml:space="preserve">formatos </w:t>
      </w:r>
      <w:proofErr w:type="spellStart"/>
      <w:r>
        <w:t>xml</w:t>
      </w:r>
      <w:proofErr w:type="spellEnd"/>
      <w:r>
        <w:t xml:space="preserve"> y </w:t>
      </w:r>
      <w:proofErr w:type="spellStart"/>
      <w:r>
        <w:t>html</w:t>
      </w:r>
      <w:proofErr w:type="spellEnd"/>
      <w:r>
        <w:t xml:space="preserve">) por los diferentes </w:t>
      </w:r>
      <w:proofErr w:type="spellStart"/>
      <w:r w:rsidRPr="0092013F">
        <w:rPr>
          <w:i/>
        </w:rPr>
        <w:t>plugins</w:t>
      </w:r>
      <w:proofErr w:type="spellEnd"/>
      <w:r>
        <w:t xml:space="preserve">.  </w:t>
      </w:r>
    </w:p>
    <w:p w14:paraId="02786297" w14:textId="77777777" w:rsidR="0068108A" w:rsidRDefault="00306D77" w:rsidP="0068108A">
      <w:pPr>
        <w:pStyle w:val="Ttulo2"/>
      </w:pPr>
      <w:bookmarkStart w:id="63" w:name="_Toc441582491"/>
      <w:r>
        <w:lastRenderedPageBreak/>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63"/>
      <w:proofErr w:type="spellEnd"/>
    </w:p>
    <w:p w14:paraId="5F6AFE11" w14:textId="4AF29E3B" w:rsidR="0068108A" w:rsidRDefault="0068108A" w:rsidP="0068108A">
      <w:r>
        <w:t>El objetivo principal de las primeras semanas fue intentar conseguir</w:t>
      </w:r>
      <w:r w:rsidR="0092013F">
        <w:t xml:space="preserve"> una conexión entre Moodle y la aplicación </w:t>
      </w:r>
      <w:r>
        <w:t xml:space="preserve">web. Para ello se empleó una librería </w:t>
      </w:r>
      <w:proofErr w:type="spellStart"/>
      <w:r>
        <w:t>lti</w:t>
      </w:r>
      <w:proofErr w:type="spellEnd"/>
      <w:r>
        <w:t>, la cual se descargó y se realizó una primera investigación de la misma.</w:t>
      </w:r>
    </w:p>
    <w:p w14:paraId="26A1A966" w14:textId="7C615B22" w:rsidR="0068108A" w:rsidRDefault="0068108A" w:rsidP="0068108A">
      <w:r>
        <w:t xml:space="preserve">Dicha librería lo que nos iba a permitir era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establecían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encontraban almacenados en la base de datos. Si dichos valores coincidían, entonce</w:t>
      </w:r>
      <w:r w:rsidR="0092013F">
        <w:t xml:space="preserve">s la conexión entre Moodle y la aplicación </w:t>
      </w:r>
      <w:r>
        <w:t>web podría realizarse correctamente, en caso contrario no.</w:t>
      </w:r>
    </w:p>
    <w:p w14:paraId="22EC62A8" w14:textId="0FCCEE5A" w:rsidR="0068108A" w:rsidRDefault="0068108A" w:rsidP="0068108A">
      <w:r>
        <w:t xml:space="preserve">Sin embargo empezaron a surgir problemas </w:t>
      </w:r>
      <w:r w:rsidR="0092013F">
        <w:t>con</w:t>
      </w:r>
      <w:r>
        <w:t xml:space="preserve"> el tema de realizar la comparación del </w:t>
      </w:r>
      <w:proofErr w:type="spellStart"/>
      <w:r w:rsidRPr="0092013F">
        <w:rPr>
          <w:i/>
        </w:rPr>
        <w:t>consumer_key</w:t>
      </w:r>
      <w:proofErr w:type="spellEnd"/>
      <w:r>
        <w:t>, principalmente debido a que la librería utilizaba métodos de acceso a la base de datos que ya estaban obsoletos y otros trozos de código que no se conseguían entender correctamente.</w:t>
      </w:r>
    </w:p>
    <w:p w14:paraId="456FD1F1" w14:textId="77777777" w:rsidR="004904E4" w:rsidRDefault="004904E4" w:rsidP="0068108A"/>
    <w:p w14:paraId="43E0A2A6" w14:textId="13CC1090" w:rsidR="0092013F" w:rsidRDefault="00306D77" w:rsidP="0068108A">
      <w:r>
        <w:t>P</w:t>
      </w:r>
      <w:r w:rsidR="00BA5899">
        <w:t>or ello, este proceso se realizará de otra forma. Para ver el proceso completo:</w:t>
      </w:r>
      <w:r w:rsidR="0092013F">
        <w:t xml:space="preserve"> </w:t>
      </w:r>
    </w:p>
    <w:p w14:paraId="2806BD04" w14:textId="6DD5D40E" w:rsidR="0068108A" w:rsidRPr="00CD026B" w:rsidRDefault="00BA5899" w:rsidP="0068108A">
      <w:pPr>
        <w:rPr>
          <w:b/>
        </w:rPr>
      </w:pPr>
      <w:r>
        <w:t xml:space="preserve"> </w:t>
      </w:r>
      <w:r w:rsidRPr="00CD026B">
        <w:rPr>
          <w:b/>
          <w:color w:val="FF0000"/>
        </w:rPr>
        <w:t>ENLACE AL APARTADO CORRESPONDIENTE DEL DOCUMENTO ANEXOS</w:t>
      </w:r>
      <w:r w:rsidRPr="00CD026B">
        <w:rPr>
          <w:b/>
        </w:rPr>
        <w:t>.</w:t>
      </w:r>
    </w:p>
    <w:p w14:paraId="258E164D" w14:textId="77777777" w:rsidR="004E1A67" w:rsidRDefault="00421238" w:rsidP="004E1A67">
      <w:pPr>
        <w:pStyle w:val="Ttulo2"/>
      </w:pPr>
      <w:bookmarkStart w:id="64" w:name="_Toc441582492"/>
      <w:r>
        <w:t xml:space="preserve">Elección del </w:t>
      </w:r>
      <w:proofErr w:type="spellStart"/>
      <w:r>
        <w:t>f</w:t>
      </w:r>
      <w:r w:rsidR="004E1A67">
        <w:t>ramework</w:t>
      </w:r>
      <w:proofErr w:type="spellEnd"/>
      <w:r w:rsidR="004E1A67">
        <w:t xml:space="preserve"> </w:t>
      </w:r>
      <w:proofErr w:type="spellStart"/>
      <w:r w:rsidR="004E1A67">
        <w:t>CakePHP</w:t>
      </w:r>
      <w:bookmarkEnd w:id="64"/>
      <w:proofErr w:type="spellEnd"/>
    </w:p>
    <w:p w14:paraId="676FA07E" w14:textId="77777777" w:rsidR="00161B4F" w:rsidRDefault="00161B4F" w:rsidP="00161B4F">
      <w:r>
        <w:t>Desarrollar una aplicación web a partir de un patrón que facilite el desarrollo y que permita una mejor organización de la misma siempre es un punto a tener en cuenta.</w:t>
      </w:r>
    </w:p>
    <w:p w14:paraId="406CF6BD" w14:textId="68E0B4FF" w:rsidR="00161B4F" w:rsidRDefault="00161B4F" w:rsidP="00161B4F">
      <w:r>
        <w:t xml:space="preserve">El patrón MVC (Modelo Vista Controlador) es uno de los más utilizados para desarrollar aplicaciones web, por lo que siempre </w:t>
      </w:r>
      <w:r>
        <w:lastRenderedPageBreak/>
        <w:t xml:space="preserve">estuvo desde el primer en mente. De esta manera se pensó en el </w:t>
      </w:r>
      <w:proofErr w:type="spellStart"/>
      <w:r>
        <w:t>framework</w:t>
      </w:r>
      <w:proofErr w:type="spellEnd"/>
      <w:r>
        <w:t xml:space="preserve"> de </w:t>
      </w:r>
      <w:proofErr w:type="spellStart"/>
      <w:r>
        <w:t>CakePHP</w:t>
      </w:r>
      <w:proofErr w:type="spellEnd"/>
      <w:r>
        <w:t xml:space="preserve"> el cual implementa dicho patrón y te genera una estructura de carpet</w:t>
      </w:r>
      <w:r w:rsidR="004904E4">
        <w:t>as por defecto acorde al patrón, para que los controladores, vistas... se creen en la carpeta adecuada.</w:t>
      </w:r>
    </w:p>
    <w:p w14:paraId="2F4278E4" w14:textId="77777777" w:rsidR="00161B4F" w:rsidRDefault="00161B4F" w:rsidP="00161B4F">
      <w:r>
        <w:t xml:space="preserve">El desconocimiento del lenguaje PHP y del </w:t>
      </w:r>
      <w:proofErr w:type="spellStart"/>
      <w: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421238">
      <w:pPr>
        <w:pStyle w:val="Ttulo2"/>
      </w:pPr>
      <w:bookmarkStart w:id="65" w:name="_Toc441582493"/>
      <w:r>
        <w:t xml:space="preserve">Elección de </w:t>
      </w:r>
      <w:proofErr w:type="spellStart"/>
      <w:r>
        <w:t>Maven</w:t>
      </w:r>
      <w:bookmarkEnd w:id="65"/>
      <w:proofErr w:type="spellEnd"/>
    </w:p>
    <w:p w14:paraId="4E2BAF36" w14:textId="2F2F3B50" w:rsidR="006843FA" w:rsidRDefault="00421238" w:rsidP="00421238">
      <w:r>
        <w:t>Dado que la aplicación co</w:t>
      </w:r>
      <w:r w:rsidR="006843FA">
        <w:t>nsistía</w:t>
      </w:r>
      <w:r>
        <w:t xml:space="preserve"> principalmente en un proceso de autocorrección de las prácticas subidas por los alumnos, </w:t>
      </w:r>
      <w:r w:rsidR="006843FA">
        <w:t xml:space="preserve">a las cuales iban a aplicarse los test subidos por el profesor, era necesaria una herramienta que </w:t>
      </w:r>
      <w:r w:rsidR="004904E4">
        <w:t>permitiera</w:t>
      </w:r>
      <w:r w:rsidR="006843FA">
        <w:t xml:space="preserve"> gestionar esta implementación.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421238">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421238">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4C3EC5">
      <w:pPr>
        <w:pStyle w:val="Ttulo2"/>
      </w:pPr>
      <w:bookmarkStart w:id="66" w:name="_Toc441582494"/>
      <w:r>
        <w:t xml:space="preserve">Elección de </w:t>
      </w:r>
      <w:proofErr w:type="spellStart"/>
      <w:r w:rsidRPr="004C3EC5">
        <w:t>Bootstrap</w:t>
      </w:r>
      <w:bookmarkEnd w:id="66"/>
      <w:proofErr w:type="spellEnd"/>
    </w:p>
    <w:p w14:paraId="5F205073" w14:textId="77777777" w:rsidR="00161B4F" w:rsidRDefault="00161B4F" w:rsidP="00161B4F">
      <w:r>
        <w:t xml:space="preserve">Desarrollar la interfaz gráfica de una aplicación sin usar ninguna librería o </w:t>
      </w:r>
      <w:proofErr w:type="spellStart"/>
      <w:r>
        <w:t>framework</w:t>
      </w:r>
      <w:proofErr w:type="spellEnd"/>
      <w:r>
        <w:t xml:space="preserve"> siempre puede convertirse en un proceso complicado.</w:t>
      </w:r>
    </w:p>
    <w:p w14:paraId="2ACB499A" w14:textId="77777777" w:rsidR="004904E4" w:rsidRDefault="00161B4F" w:rsidP="00161B4F">
      <w:r>
        <w:lastRenderedPageBreak/>
        <w:t xml:space="preserve">Por ello entró en escena el </w:t>
      </w:r>
      <w:proofErr w:type="spellStart"/>
      <w:r>
        <w:t>framework</w:t>
      </w:r>
      <w:proofErr w:type="spellEnd"/>
      <w:r>
        <w:t xml:space="preserve"> de </w:t>
      </w:r>
      <w:proofErr w:type="spellStart"/>
      <w:r>
        <w:t>Bootstrap</w:t>
      </w:r>
      <w:proofErr w:type="spellEnd"/>
      <w:r>
        <w:t xml:space="preserve">, el cual ha sido utilizado en todo momento para desarrollar la interfaz de la aplicación. </w:t>
      </w:r>
    </w:p>
    <w:p w14:paraId="75BB2D7B" w14:textId="53D35FE7" w:rsidR="00161B4F" w:rsidRDefault="00161B4F" w:rsidP="00161B4F">
      <w:r>
        <w:t xml:space="preserve">Gracias a </w:t>
      </w:r>
      <w:proofErr w:type="spellStart"/>
      <w:r>
        <w:t>Bootstrap</w:t>
      </w:r>
      <w:proofErr w:type="spellEnd"/>
      <w:r>
        <w:t>, desarrollar la interfaz de una aplicación se convierte en un proceso más sencillo gracias a los múltiplos componentes y plantillas que integra por defecto, así como sus ejemplos de aplicaciones presentes en su web oficial.</w:t>
      </w:r>
    </w:p>
    <w:p w14:paraId="3920CCEA" w14:textId="2919C853" w:rsidR="00BA5899" w:rsidRDefault="00BA5899" w:rsidP="00BA5899">
      <w:pPr>
        <w:pStyle w:val="Ttulo2"/>
      </w:pPr>
      <w:bookmarkStart w:id="67" w:name="_Toc441582495"/>
      <w:r>
        <w:t xml:space="preserve">Elección de los </w:t>
      </w:r>
      <w:proofErr w:type="spellStart"/>
      <w:r>
        <w:t>plugins</w:t>
      </w:r>
      <w:proofErr w:type="spellEnd"/>
      <w:r>
        <w:t xml:space="preserve"> para los reportes</w:t>
      </w:r>
      <w:bookmarkEnd w:id="67"/>
      <w:r w:rsidR="00CA0C1A">
        <w:t xml:space="preserve"> </w:t>
      </w:r>
    </w:p>
    <w:p w14:paraId="3A620713" w14:textId="77777777" w:rsidR="00EF7934" w:rsidRDefault="00EF7934" w:rsidP="00EF7934">
      <w:r>
        <w:t>Una duda a resolver, fue la de qué reportes se le iban a mostrar a los alumnos cada vez que realizaban un intento de subida de práctica.</w:t>
      </w:r>
    </w:p>
    <w:p w14:paraId="5DB6241D" w14:textId="124F3367" w:rsidR="00EF7934" w:rsidRDefault="00EF7934" w:rsidP="00EF7934">
      <w:r>
        <w:t xml:space="preserve">Por ello los </w:t>
      </w:r>
      <w:proofErr w:type="spellStart"/>
      <w:r>
        <w:t>plugins</w:t>
      </w:r>
      <w:proofErr w:type="spellEnd"/>
      <w:r>
        <w:t xml:space="preserve"> que se seleccionaron para generar estos</w:t>
      </w:r>
      <w:r w:rsidR="004C3EC5">
        <w:t xml:space="preserve"> reportes fueron: JAVANCSS, JDEPEND, PMD y FINDBUGS.</w:t>
      </w:r>
    </w:p>
    <w:p w14:paraId="709153F8" w14:textId="5EC43B0A" w:rsidR="004C3EC5" w:rsidRDefault="004C3EC5" w:rsidP="00EF7934">
      <w:r>
        <w:t xml:space="preserve">Para obtener más información sobre ellos consultar el apartado correspondiente de los Anexos </w:t>
      </w:r>
      <w:r w:rsidRPr="004C3EC5">
        <w:rPr>
          <w:b/>
          <w:color w:val="FF0000"/>
        </w:rPr>
        <w:t>(PONER ENLACE)</w:t>
      </w:r>
    </w:p>
    <w:p w14:paraId="70F143F9" w14:textId="77777777" w:rsidR="00EF7934" w:rsidRDefault="00EF7934" w:rsidP="008E46CF">
      <w:pPr>
        <w:pStyle w:val="Ttulo2"/>
      </w:pPr>
      <w:bookmarkStart w:id="68" w:name="_Toc441582496"/>
      <w:r w:rsidRPr="004C3EC5">
        <w:t>Elección</w:t>
      </w:r>
      <w:r>
        <w:t xml:space="preserve"> de la forma de añadir los </w:t>
      </w:r>
      <w:proofErr w:type="spellStart"/>
      <w:r>
        <w:t>plugins</w:t>
      </w:r>
      <w:bookmarkEnd w:id="68"/>
      <w:proofErr w:type="spellEnd"/>
    </w:p>
    <w:p w14:paraId="07A14628" w14:textId="77777777" w:rsidR="007E1839" w:rsidRDefault="007E1839" w:rsidP="007E1839">
      <w:r>
        <w:t xml:space="preserve">Dado que los </w:t>
      </w:r>
      <w:proofErr w:type="spellStart"/>
      <w:r>
        <w:t>plugins</w:t>
      </w:r>
      <w:proofErr w:type="spellEnd"/>
      <w:r>
        <w:t xml:space="preserve"> hay que añadirles dentro del fichero “pom.xml” del arquetipo </w:t>
      </w:r>
      <w:proofErr w:type="spellStart"/>
      <w:r>
        <w:t>Maven</w:t>
      </w:r>
      <w:proofErr w:type="spellEnd"/>
      <w:r>
        <w:t xml:space="preserve">, había que elegir la forma con la </w:t>
      </w:r>
      <w:proofErr w:type="gramStart"/>
      <w:r>
        <w:t>que</w:t>
      </w:r>
      <w:proofErr w:type="gramEnd"/>
      <w:r>
        <w:t xml:space="preserve"> se iba a realizar este proceso.</w:t>
      </w:r>
    </w:p>
    <w:p w14:paraId="510D1179" w14:textId="36CE7519" w:rsidR="007E1839" w:rsidRDefault="007E1839" w:rsidP="007E1839">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77777777" w:rsidR="007E1839" w:rsidRDefault="007E1839" w:rsidP="007E1839">
      <w:pPr>
        <w:pStyle w:val="Prrafodelista"/>
        <w:numPr>
          <w:ilvl w:val="0"/>
          <w:numId w:val="4"/>
        </w:numPr>
      </w:pPr>
      <w:r>
        <w:t xml:space="preserve">Abrir el fichero pom.xml, para recorrerle y leer sus datos, con la función correspondiente de </w:t>
      </w:r>
      <w:proofErr w:type="spellStart"/>
      <w:r>
        <w:t>php</w:t>
      </w:r>
      <w:proofErr w:type="spellEnd"/>
      <w:r>
        <w:t>.</w:t>
      </w:r>
    </w:p>
    <w:p w14:paraId="059F25C5" w14:textId="2467F9BF" w:rsidR="007E1839" w:rsidRDefault="007E1839" w:rsidP="007E1839">
      <w:pPr>
        <w:pStyle w:val="Prrafodelista"/>
        <w:numPr>
          <w:ilvl w:val="0"/>
          <w:numId w:val="4"/>
        </w:numPr>
      </w:pPr>
      <w:r>
        <w:lastRenderedPageBreak/>
        <w:t xml:space="preserve">Crear las etiquetas correspondientes </w:t>
      </w:r>
      <w:r w:rsidR="004C3EC5">
        <w:t>a</w:t>
      </w:r>
      <w:r>
        <w:t xml:space="preserve"> cada uno de los </w:t>
      </w:r>
      <w:proofErr w:type="spellStart"/>
      <w:r>
        <w:t>plugins</w:t>
      </w:r>
      <w:proofErr w:type="spellEnd"/>
      <w:r>
        <w:t>.</w:t>
      </w:r>
    </w:p>
    <w:p w14:paraId="4578B2BC" w14:textId="77777777" w:rsidR="007E1839" w:rsidRDefault="007E1839" w:rsidP="007E1839">
      <w:pPr>
        <w:pStyle w:val="Prrafodelista"/>
        <w:numPr>
          <w:ilvl w:val="0"/>
          <w:numId w:val="4"/>
        </w:numPr>
      </w:pPr>
      <w:r>
        <w:t>Añadir dichas etiquetas al pom.xml y guardarlo.</w:t>
      </w:r>
    </w:p>
    <w:p w14:paraId="426DAAAB" w14:textId="5E3B5277" w:rsidR="007E1839" w:rsidRDefault="007E1839" w:rsidP="007E1839">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7E1839">
      <w:r>
        <w:t xml:space="preserve">Por lo tanto si en un futuro se quisiera añadir un nuevo </w:t>
      </w:r>
      <w:proofErr w:type="spellStart"/>
      <w: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4C3EC5">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DA6CF0">
      <w:pPr>
        <w:pStyle w:val="Ttulo2"/>
        <w:ind w:left="1287" w:hanging="578"/>
      </w:pPr>
      <w:bookmarkStart w:id="69" w:name="_Toc441582497"/>
      <w:r>
        <w:t>Elección de la herramienta para los plagios</w:t>
      </w:r>
      <w:bookmarkEnd w:id="69"/>
    </w:p>
    <w:p w14:paraId="0944DEB1" w14:textId="77777777" w:rsidR="0068108A" w:rsidRDefault="00D93CC0" w:rsidP="006843FA">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6843FA">
      <w:r>
        <w:t xml:space="preserve">Por ello la opción que se comenzó a utilizar al principio fue la del </w:t>
      </w:r>
      <w:proofErr w:type="spellStart"/>
      <w: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6843FA">
      <w:r>
        <w:lastRenderedPageBreak/>
        <w:t>Por ello se investigó acerca de MOSS y JPLAG, que finalmente se acabó utilizando JPLAG ya que era fácil de implementar y además los reportes eran claros y sencillos.</w:t>
      </w:r>
    </w:p>
    <w:p w14:paraId="1B852618" w14:textId="5E1332EB" w:rsidR="004A0C9F" w:rsidRDefault="000F44A2">
      <w:r>
        <w:br w:type="page"/>
      </w:r>
      <w:bookmarkStart w:id="70" w:name="_GoBack"/>
      <w:bookmarkEnd w:id="70"/>
    </w:p>
    <w:p w14:paraId="7F98D0D7" w14:textId="77777777" w:rsidR="00F739FB" w:rsidRDefault="00F739FB" w:rsidP="004A0C9F">
      <w:pPr>
        <w:pStyle w:val="Ttulo1"/>
      </w:pPr>
      <w:bookmarkStart w:id="71" w:name="_Toc441582498"/>
      <w:r>
        <w:lastRenderedPageBreak/>
        <w:t>Conclusiones y líneas de trabajo futuras</w:t>
      </w:r>
      <w:bookmarkEnd w:id="71"/>
    </w:p>
    <w:p w14:paraId="33ECB071" w14:textId="77777777" w:rsidR="007E1839" w:rsidRDefault="007E1839" w:rsidP="00054581">
      <w:pPr>
        <w:pStyle w:val="Ttulo2"/>
        <w:ind w:left="862" w:hanging="578"/>
      </w:pPr>
      <w:bookmarkStart w:id="72" w:name="_Toc441582499"/>
      <w:r>
        <w:t>Conclusiones</w:t>
      </w:r>
      <w:bookmarkEnd w:id="72"/>
    </w:p>
    <w:p w14:paraId="1A39BDD6" w14:textId="4E01264D" w:rsidR="007E1839" w:rsidRDefault="007E1839" w:rsidP="007E1839">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77777777" w:rsidR="007E1839" w:rsidRDefault="007E1839" w:rsidP="007E1839">
      <w:r>
        <w:t>La aplicación web proporciona la funcionalidad necesaria para que los alumnos puedan subir sus prácticas y obtener los resultados resultantes tras el proceso de corrección de la misma, así como los profesores establecer los test que deseen y poder tener un seguimiento de cada una de las prácticas subidas por los alumnos.</w:t>
      </w:r>
    </w:p>
    <w:p w14:paraId="5EEA58AC" w14:textId="77777777" w:rsidR="007E1839" w:rsidRDefault="007E1839" w:rsidP="007E1839">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77777777" w:rsidR="007E1839" w:rsidRDefault="007E1839" w:rsidP="007E1839">
      <w:r>
        <w:t>La utilización del patrón MVC (Modelo Vista Controlador) ha sido fundamental para poder adquirir un mayor conocimiento en el patrón, además de haber permitido que el código de la aplicación quedara más organizado y la realización de la misma haya sido más sencilla y entendible.</w:t>
      </w:r>
    </w:p>
    <w:p w14:paraId="66CF8331" w14:textId="77777777" w:rsidR="007E1839" w:rsidRDefault="007E1839" w:rsidP="007E1839">
      <w:r>
        <w:t xml:space="preserve">La utilización del </w:t>
      </w:r>
      <w:proofErr w:type="spellStart"/>
      <w:r>
        <w:t>framework</w:t>
      </w:r>
      <w:proofErr w:type="spellEnd"/>
      <w:r>
        <w:t xml:space="preserve"> </w:t>
      </w:r>
      <w:proofErr w:type="spellStart"/>
      <w:r>
        <w:t>CakePHP</w:t>
      </w:r>
      <w:proofErr w:type="spellEnd"/>
      <w:r>
        <w:t xml:space="preserve"> me ha permitido aprender una nueva sintaxis para las funciones utilizadas para realizar la manipulación de datos de la base de datos, ya que por ejemplo para realizar un SELECT se utilizaba el FIND.</w:t>
      </w:r>
    </w:p>
    <w:p w14:paraId="41E8CFE8" w14:textId="77777777" w:rsidR="007E1839" w:rsidRDefault="007E1839" w:rsidP="007E1839">
      <w:r>
        <w:lastRenderedPageBreak/>
        <w:t>Se ha aprendido a realizar una conexión entre Moodle y la aplicación web, gracias al estándar LTI el cual se desconocía, además de la librería LTI correspondiente utilizada en la aplicación para poder recoger los datos de Moodle necesarios para realizar la aplicación. Sin duda este ha supuesto uno de los mayores esfuerzos a la hora de desarrollar la aplicación.</w:t>
      </w:r>
    </w:p>
    <w:p w14:paraId="1B7CE0B5" w14:textId="77777777" w:rsidR="007E1839" w:rsidRDefault="007E1839" w:rsidP="007E1839">
      <w:r>
        <w:t>También he mejorado mis conocimientos en metodologías ágiles y en las herramientas que se han ido utilizando día a día mientras se desarrollaba el trabajo fin de grado.</w:t>
      </w:r>
    </w:p>
    <w:p w14:paraId="1365FBB3" w14:textId="19F7A9A5" w:rsidR="007E1839" w:rsidRDefault="007E1839" w:rsidP="007E1839">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4B8FAA79" w14:textId="77777777" w:rsidR="007E1839" w:rsidRDefault="007E1839" w:rsidP="00054581">
      <w:pPr>
        <w:pStyle w:val="Ttulo2"/>
        <w:ind w:left="862" w:hanging="578"/>
      </w:pPr>
      <w:bookmarkStart w:id="73" w:name="_Toc441582500"/>
      <w:r>
        <w:t>Líneas de trabajo futuras</w:t>
      </w:r>
      <w:bookmarkEnd w:id="73"/>
    </w:p>
    <w:p w14:paraId="618BB361" w14:textId="77777777" w:rsidR="007E1839" w:rsidRDefault="007E1839" w:rsidP="007E1839">
      <w:r>
        <w:t>Como consecuencia de la falta de tiempo, se han quedado algunas funcionalidades sin poder implementar que podrían ser interesantes para añadir en un futuro. Serían las siguientes:</w:t>
      </w:r>
    </w:p>
    <w:p w14:paraId="476D7EC2" w14:textId="77777777" w:rsidR="007E1839" w:rsidRDefault="007E1839" w:rsidP="007E1839">
      <w:pPr>
        <w:pStyle w:val="Prrafodelista"/>
        <w:numPr>
          <w:ilvl w:val="0"/>
          <w:numId w:val="23"/>
        </w:numPr>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77777777" w:rsidR="007E1839" w:rsidRDefault="007E1839" w:rsidP="007E1839">
      <w:pPr>
        <w:pStyle w:val="Prrafodelista"/>
        <w:numPr>
          <w:ilvl w:val="0"/>
          <w:numId w:val="23"/>
        </w:numPr>
      </w:pPr>
      <w:r>
        <w:rPr>
          <w:b/>
        </w:rPr>
        <w:lastRenderedPageBreak/>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en un único </w:t>
      </w:r>
      <w:proofErr w:type="spellStart"/>
      <w:r>
        <w:t>zip</w:t>
      </w:r>
      <w:proofErr w:type="spellEnd"/>
      <w:r>
        <w:t>.</w:t>
      </w:r>
    </w:p>
    <w:p w14:paraId="1EE3C467" w14:textId="77777777" w:rsidR="007E1839" w:rsidRDefault="007E1839" w:rsidP="007E1839">
      <w:pPr>
        <w:pStyle w:val="Prrafodelista"/>
        <w:numPr>
          <w:ilvl w:val="0"/>
          <w:numId w:val="23"/>
        </w:numPr>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7E1839">
      <w:pPr>
        <w:pStyle w:val="Prrafodelista"/>
        <w:numPr>
          <w:ilvl w:val="0"/>
          <w:numId w:val="23"/>
        </w:numPr>
      </w:pPr>
      <w:r>
        <w:rPr>
          <w:b/>
        </w:rPr>
        <w:t>Habilitar editor de código</w:t>
      </w:r>
      <w:r w:rsidRPr="00E77069">
        <w:t>:</w:t>
      </w:r>
      <w:r>
        <w:t xml:space="preserve"> Habilitar un editor de código en el panel del alumno para que este pudiera realizar o editar la práctica desde la propia aplicación.</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A0C9F">
      <w:pPr>
        <w:pStyle w:val="Ttulo1"/>
      </w:pPr>
      <w:bookmarkStart w:id="74" w:name="_Toc441582501"/>
      <w:r>
        <w:lastRenderedPageBreak/>
        <w:t>Bibliografía</w:t>
      </w:r>
      <w:bookmarkEnd w:id="74"/>
    </w:p>
    <w:p w14:paraId="24DB52EF" w14:textId="77777777" w:rsidR="00161B4F" w:rsidRPr="00161B4F" w:rsidRDefault="004A0C9F" w:rsidP="00161B4F">
      <w:pPr>
        <w:pStyle w:val="Bibliografa"/>
        <w:rPr>
          <w:rFonts w:ascii="Calibri" w:hAnsi="Calibri" w:cs="Times New Roman"/>
          <w:szCs w:val="24"/>
        </w:rPr>
      </w:pPr>
      <w:r>
        <w:fldChar w:fldCharType="begin"/>
      </w:r>
      <w:r w:rsidR="00161B4F">
        <w:instrText xml:space="preserve"> ADDIN ZOTERO_BIBL {"custom":[]} CSL_BIBLIOGRAPHY </w:instrText>
      </w:r>
      <w:r>
        <w:fldChar w:fldCharType="separate"/>
      </w:r>
      <w:r w:rsidR="00161B4F" w:rsidRPr="00161B4F">
        <w:rPr>
          <w:rFonts w:ascii="Calibri" w:hAnsi="Calibri" w:cs="Times New Roman"/>
          <w:szCs w:val="24"/>
        </w:rPr>
        <w:t>[1]</w:t>
      </w:r>
      <w:r w:rsidR="00161B4F" w:rsidRPr="00161B4F">
        <w:rPr>
          <w:rFonts w:ascii="Calibri" w:hAnsi="Calibri" w:cs="Times New Roman"/>
          <w:szCs w:val="24"/>
        </w:rPr>
        <w:tab/>
        <w:t xml:space="preserve">Andy Smith, </w:t>
      </w:r>
      <w:r w:rsidR="00161B4F" w:rsidRPr="00161B4F">
        <w:rPr>
          <w:rFonts w:ascii="Calibri" w:hAnsi="Calibri" w:cs="Times New Roman"/>
          <w:i/>
          <w:iCs/>
          <w:szCs w:val="24"/>
        </w:rPr>
        <w:t>Librería IMS-BLTI</w:t>
      </w:r>
      <w:r w:rsidR="00161B4F" w:rsidRPr="00161B4F">
        <w:rPr>
          <w:rFonts w:ascii="Calibri" w:hAnsi="Calibri" w:cs="Times New Roman"/>
          <w:szCs w:val="24"/>
        </w:rPr>
        <w:t>. .</w:t>
      </w:r>
    </w:p>
    <w:p w14:paraId="0D09603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w:t>
      </w:r>
      <w:r w:rsidRPr="00161B4F">
        <w:rPr>
          <w:rFonts w:ascii="Calibri" w:hAnsi="Calibri" w:cs="Times New Roman"/>
          <w:szCs w:val="24"/>
        </w:rPr>
        <w:tab/>
        <w:t xml:space="preserve">«Sistema de gestión de aprendizaje», </w:t>
      </w:r>
      <w:r w:rsidRPr="00161B4F">
        <w:rPr>
          <w:rFonts w:ascii="Calibri" w:hAnsi="Calibri" w:cs="Times New Roman"/>
          <w:i/>
          <w:iCs/>
          <w:szCs w:val="24"/>
        </w:rPr>
        <w:t>Wikipedia, la enciclopedia libre</w:t>
      </w:r>
      <w:r w:rsidRPr="00161B4F">
        <w:rPr>
          <w:rFonts w:ascii="Calibri" w:hAnsi="Calibri" w:cs="Times New Roman"/>
          <w:szCs w:val="24"/>
        </w:rPr>
        <w:t>. 21-nov-2015.</w:t>
      </w:r>
    </w:p>
    <w:p w14:paraId="3BBCB2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[3]</w:t>
      </w:r>
      <w:r w:rsidRPr="00161B4F">
        <w:rPr>
          <w:rFonts w:ascii="Calibri" w:hAnsi="Calibri" w:cs="Times New Roman"/>
          <w:szCs w:val="24"/>
        </w:rPr>
        <w:tab/>
        <w:t>«LMS-Moodle». [En línea]. Disponible en: http://ares.cnice.mec.es/informes/16/contenido/47.htm.</w:t>
      </w:r>
    </w:p>
    <w:p w14:paraId="5121BC3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[4]</w:t>
      </w:r>
      <w:r w:rsidRPr="00161B4F">
        <w:rPr>
          <w:rFonts w:ascii="Calibri" w:hAnsi="Calibri" w:cs="Times New Roman"/>
          <w:szCs w:val="24"/>
        </w:rPr>
        <w:tab/>
        <w:t xml:space="preserve">«Moodle», </w:t>
      </w:r>
      <w:r w:rsidRPr="00161B4F">
        <w:rPr>
          <w:rFonts w:ascii="Calibri" w:hAnsi="Calibri" w:cs="Times New Roman"/>
          <w:i/>
          <w:iCs/>
          <w:szCs w:val="24"/>
        </w:rPr>
        <w:t>Wikipedia, la enciclopedia libre</w:t>
      </w:r>
      <w:r w:rsidRPr="00161B4F">
        <w:rPr>
          <w:rFonts w:ascii="Calibri" w:hAnsi="Calibri" w:cs="Times New Roman"/>
          <w:szCs w:val="24"/>
        </w:rPr>
        <w:t>. 04-dic-2015.</w:t>
      </w:r>
    </w:p>
    <w:p w14:paraId="163DCB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[5]</w:t>
      </w:r>
      <w:r w:rsidRPr="00161B4F">
        <w:rPr>
          <w:rFonts w:ascii="Calibri" w:hAnsi="Calibri" w:cs="Times New Roman"/>
          <w:szCs w:val="24"/>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161B4F">
        <w:rPr>
          <w:rFonts w:ascii="Calibri" w:hAnsi="Calibri" w:cs="Times New Roman"/>
          <w:i/>
          <w:iCs/>
          <w:szCs w:val="24"/>
        </w:rPr>
        <w:t>Softqanetwork.com</w:t>
      </w:r>
      <w:r w:rsidRPr="00161B4F">
        <w:rPr>
          <w:rFonts w:ascii="Calibri" w:hAnsi="Calibri" w:cs="Times New Roman"/>
          <w:szCs w:val="24"/>
        </w:rPr>
        <w:t>, 18-abr-2007. [En línea]. Disponible en: http://www.softqanetwork.com/quality-assurance-no-es-solo-testing. [Accedido: 19-ene-2016].</w:t>
      </w:r>
    </w:p>
    <w:p w14:paraId="5BB747C0"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[6]</w:t>
      </w:r>
      <w:r w:rsidRPr="00161B4F">
        <w:rPr>
          <w:rFonts w:ascii="Calibri" w:hAnsi="Calibri" w:cs="Times New Roman"/>
          <w:szCs w:val="24"/>
        </w:rPr>
        <w:tab/>
        <w:t>«Quality Assurance». [En línea]. Disponible en: http://www.4rsoluciones.com/que-es-un-plan-de-qa/.</w:t>
      </w:r>
    </w:p>
    <w:p w14:paraId="214874EE"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[7]</w:t>
      </w:r>
      <w:r w:rsidRPr="00161B4F">
        <w:rPr>
          <w:rFonts w:ascii="Calibri" w:hAnsi="Calibri" w:cs="Times New Roman"/>
          <w:szCs w:val="24"/>
        </w:rPr>
        <w:tab/>
        <w:t xml:space="preserve">«Modelo Vista Controlador», </w:t>
      </w:r>
      <w:r w:rsidRPr="00161B4F">
        <w:rPr>
          <w:rFonts w:ascii="Calibri" w:hAnsi="Calibri" w:cs="Times New Roman"/>
          <w:i/>
          <w:iCs/>
          <w:szCs w:val="24"/>
        </w:rPr>
        <w:t>CookBook</w:t>
      </w:r>
      <w:r w:rsidRPr="00161B4F">
        <w:rPr>
          <w:rFonts w:ascii="Calibri" w:hAnsi="Calibri" w:cs="Times New Roman"/>
          <w:szCs w:val="24"/>
        </w:rPr>
        <w:t>. [En línea]. Disponible en: http://book.cakephp.org/2.0/es/cakephp-overview/understanding-model-view-controller.html.</w:t>
      </w:r>
    </w:p>
    <w:p w14:paraId="73BAA2AD"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[8]</w:t>
      </w:r>
      <w:r w:rsidRPr="00161B4F">
        <w:rPr>
          <w:rFonts w:ascii="Calibri" w:hAnsi="Calibri" w:cs="Times New Roman"/>
          <w:szCs w:val="24"/>
        </w:rPr>
        <w:tab/>
        <w:t xml:space="preserve">«Desarrollo ágil de software», </w:t>
      </w:r>
      <w:r w:rsidRPr="00161B4F">
        <w:rPr>
          <w:rFonts w:ascii="Calibri" w:hAnsi="Calibri" w:cs="Times New Roman"/>
          <w:i/>
          <w:iCs/>
          <w:szCs w:val="24"/>
        </w:rPr>
        <w:t>Wikipedia, la enciclopedia libre</w:t>
      </w:r>
      <w:r w:rsidRPr="00161B4F">
        <w:rPr>
          <w:rFonts w:ascii="Calibri" w:hAnsi="Calibri" w:cs="Times New Roman"/>
          <w:szCs w:val="24"/>
        </w:rPr>
        <w:t>. 10-dic-2015.</w:t>
      </w:r>
    </w:p>
    <w:p w14:paraId="59FFCD5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[9]</w:t>
      </w:r>
      <w:r w:rsidRPr="00161B4F">
        <w:rPr>
          <w:rFonts w:ascii="Calibri" w:hAnsi="Calibri" w:cs="Times New Roman"/>
          <w:szCs w:val="24"/>
        </w:rPr>
        <w:tab/>
        <w:t xml:space="preserve">R. Dario, «Mantenimiento de computadores: Metodologías de Desarrollo Ágiles Vs. Metodologías Tradicionales», </w:t>
      </w:r>
      <w:r w:rsidRPr="00161B4F">
        <w:rPr>
          <w:rFonts w:ascii="Calibri" w:hAnsi="Calibri" w:cs="Times New Roman"/>
          <w:i/>
          <w:iCs/>
          <w:szCs w:val="24"/>
        </w:rPr>
        <w:t>Mantenimiento de computadores</w:t>
      </w:r>
      <w:r w:rsidRPr="00161B4F">
        <w:rPr>
          <w:rFonts w:ascii="Calibri" w:hAnsi="Calibri" w:cs="Times New Roman"/>
          <w:szCs w:val="24"/>
        </w:rPr>
        <w:t>, 20-mar-2014. .</w:t>
      </w:r>
    </w:p>
    <w:p w14:paraId="457584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[10]</w:t>
      </w:r>
      <w:r w:rsidRPr="00161B4F">
        <w:rPr>
          <w:rFonts w:ascii="Calibri" w:hAnsi="Calibri" w:cs="Times New Roman"/>
          <w:szCs w:val="24"/>
        </w:rPr>
        <w:tab/>
        <w:t xml:space="preserve">«Qué es SCRUM», </w:t>
      </w:r>
      <w:r w:rsidRPr="00161B4F">
        <w:rPr>
          <w:rFonts w:ascii="Calibri" w:hAnsi="Calibri" w:cs="Times New Roman"/>
          <w:i/>
          <w:iCs/>
          <w:szCs w:val="24"/>
        </w:rPr>
        <w:t>Proyectos Ágiles</w:t>
      </w:r>
      <w:r w:rsidRPr="00161B4F">
        <w:rPr>
          <w:rFonts w:ascii="Calibri" w:hAnsi="Calibri" w:cs="Times New Roman"/>
          <w:szCs w:val="24"/>
        </w:rPr>
        <w:t>. .</w:t>
      </w:r>
    </w:p>
    <w:p w14:paraId="486D0DC4"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[11]</w:t>
      </w:r>
      <w:r w:rsidRPr="00161B4F">
        <w:rPr>
          <w:rFonts w:ascii="Calibri" w:hAnsi="Calibri" w:cs="Times New Roman"/>
          <w:szCs w:val="24"/>
        </w:rPr>
        <w:tab/>
        <w:t>«Proceso y Roles de Scrum». [En línea]. Disponible en: https://www.softeng.es/es-es/empresa/metodologias-de-trabajo/metodologia-scrum/proceso-roles-de-scrum.html. [Accedido: 18-dic-2015].</w:t>
      </w:r>
    </w:p>
    <w:p w14:paraId="1AB601C8"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[12]</w:t>
      </w:r>
      <w:r w:rsidRPr="00161B4F">
        <w:rPr>
          <w:rFonts w:ascii="Calibri" w:hAnsi="Calibri" w:cs="Times New Roman"/>
          <w:szCs w:val="24"/>
        </w:rPr>
        <w:tab/>
        <w:t xml:space="preserve">«Definición de html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http://definicion.de/html/. [Accedido: 12-dic-2015].</w:t>
      </w:r>
    </w:p>
    <w:p w14:paraId="536F068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lastRenderedPageBreak/>
        <w:t>[13]</w:t>
      </w:r>
      <w:r w:rsidRPr="00161B4F">
        <w:rPr>
          <w:rFonts w:ascii="Calibri" w:hAnsi="Calibri" w:cs="Times New Roman"/>
          <w:szCs w:val="24"/>
        </w:rPr>
        <w:tab/>
        <w:t xml:space="preserve">«HTML5», </w:t>
      </w:r>
      <w:r w:rsidRPr="00161B4F">
        <w:rPr>
          <w:rFonts w:ascii="Calibri" w:hAnsi="Calibri" w:cs="Times New Roman"/>
          <w:i/>
          <w:iCs/>
          <w:szCs w:val="24"/>
        </w:rPr>
        <w:t>Mozilla Developer Network</w:t>
      </w:r>
      <w:r w:rsidRPr="00161B4F">
        <w:rPr>
          <w:rFonts w:ascii="Calibri" w:hAnsi="Calibri" w:cs="Times New Roman"/>
          <w:szCs w:val="24"/>
        </w:rPr>
        <w:t>. [En línea]. Disponible en: https://developer.mozilla.org/es/docs/HTML/HTML5. [Accedido: 12-dic-2015].</w:t>
      </w:r>
    </w:p>
    <w:p w14:paraId="6559938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[14]</w:t>
      </w:r>
      <w:r w:rsidRPr="00161B4F">
        <w:rPr>
          <w:rFonts w:ascii="Calibri" w:hAnsi="Calibri" w:cs="Times New Roman"/>
          <w:szCs w:val="24"/>
        </w:rPr>
        <w:tab/>
        <w:t xml:space="preserve">«PHP», </w:t>
      </w:r>
      <w:r w:rsidRPr="00161B4F">
        <w:rPr>
          <w:rFonts w:ascii="Calibri" w:hAnsi="Calibri" w:cs="Times New Roman"/>
          <w:i/>
          <w:iCs/>
          <w:szCs w:val="24"/>
        </w:rPr>
        <w:t>Wikipedia, la enciclopedia libre</w:t>
      </w:r>
      <w:r w:rsidRPr="00161B4F">
        <w:rPr>
          <w:rFonts w:ascii="Calibri" w:hAnsi="Calibri" w:cs="Times New Roman"/>
          <w:szCs w:val="24"/>
        </w:rPr>
        <w:t>. 07-dic-2015.</w:t>
      </w:r>
    </w:p>
    <w:p w14:paraId="387E5866"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[15]</w:t>
      </w:r>
      <w:r w:rsidRPr="00161B4F">
        <w:rPr>
          <w:rFonts w:ascii="Calibri" w:hAnsi="Calibri" w:cs="Times New Roman"/>
          <w:szCs w:val="24"/>
        </w:rPr>
        <w:tab/>
        <w:t xml:space="preserve">«JavaScript», </w:t>
      </w:r>
      <w:r w:rsidRPr="00161B4F">
        <w:rPr>
          <w:rFonts w:ascii="Calibri" w:hAnsi="Calibri" w:cs="Times New Roman"/>
          <w:i/>
          <w:iCs/>
          <w:szCs w:val="24"/>
        </w:rPr>
        <w:t>Wikipedia, la enciclopedia libre</w:t>
      </w:r>
      <w:r w:rsidRPr="00161B4F">
        <w:rPr>
          <w:rFonts w:ascii="Calibri" w:hAnsi="Calibri" w:cs="Times New Roman"/>
          <w:szCs w:val="24"/>
        </w:rPr>
        <w:t>. 09-ene-2016.</w:t>
      </w:r>
    </w:p>
    <w:p w14:paraId="621202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[16]</w:t>
      </w:r>
      <w:r w:rsidRPr="00161B4F">
        <w:rPr>
          <w:rFonts w:ascii="Calibri" w:hAnsi="Calibri" w:cs="Times New Roman"/>
          <w:szCs w:val="24"/>
        </w:rPr>
        <w:tab/>
        <w:t xml:space="preserve">«AJAX», </w:t>
      </w:r>
      <w:r w:rsidRPr="00161B4F">
        <w:rPr>
          <w:rFonts w:ascii="Calibri" w:hAnsi="Calibri" w:cs="Times New Roman"/>
          <w:i/>
          <w:iCs/>
          <w:szCs w:val="24"/>
        </w:rPr>
        <w:t>Wikipedia, la enciclopedia libre</w:t>
      </w:r>
      <w:r w:rsidRPr="00161B4F">
        <w:rPr>
          <w:rFonts w:ascii="Calibri" w:hAnsi="Calibri" w:cs="Times New Roman"/>
          <w:szCs w:val="24"/>
        </w:rPr>
        <w:t>. 02-dic-2015.</w:t>
      </w:r>
    </w:p>
    <w:p w14:paraId="67E9FF8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[17]</w:t>
      </w:r>
      <w:r w:rsidRPr="00161B4F">
        <w:rPr>
          <w:rFonts w:ascii="Calibri" w:hAnsi="Calibri" w:cs="Times New Roman"/>
          <w:szCs w:val="24"/>
        </w:rPr>
        <w:tab/>
        <w:t>«Capítulo 1. Introducción a AJAX (Introducción a AJAX)». [En línea]. Disponible en: http://librosweb.es/libro/ajax/capitulo_1.html. [Accedido: 13-ene-2016].</w:t>
      </w:r>
    </w:p>
    <w:p w14:paraId="16FD3BC2"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[18]</w:t>
      </w:r>
      <w:r w:rsidRPr="00161B4F">
        <w:rPr>
          <w:rFonts w:ascii="Calibri" w:hAnsi="Calibri" w:cs="Times New Roman"/>
          <w:szCs w:val="24"/>
        </w:rPr>
        <w:tab/>
        <w:t xml:space="preserve">«jQuery», </w:t>
      </w:r>
      <w:r w:rsidRPr="00161B4F">
        <w:rPr>
          <w:rFonts w:ascii="Calibri" w:hAnsi="Calibri" w:cs="Times New Roman"/>
          <w:i/>
          <w:iCs/>
          <w:szCs w:val="24"/>
        </w:rPr>
        <w:t>Wikipedia, la enciclopedia libre</w:t>
      </w:r>
      <w:r w:rsidRPr="00161B4F">
        <w:rPr>
          <w:rFonts w:ascii="Calibri" w:hAnsi="Calibri" w:cs="Times New Roman"/>
          <w:szCs w:val="24"/>
        </w:rPr>
        <w:t>. 21-dic-2015.</w:t>
      </w:r>
    </w:p>
    <w:p w14:paraId="0BEA47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[19]</w:t>
      </w:r>
      <w:r w:rsidRPr="00161B4F">
        <w:rPr>
          <w:rFonts w:ascii="Calibri" w:hAnsi="Calibri" w:cs="Times New Roman"/>
          <w:szCs w:val="24"/>
        </w:rPr>
        <w:tab/>
        <w:t xml:space="preserve">«JSON I - ¿Qué es y para qué sirve JSON?», </w:t>
      </w:r>
      <w:r w:rsidRPr="00161B4F">
        <w:rPr>
          <w:rFonts w:ascii="Calibri" w:hAnsi="Calibri" w:cs="Times New Roman"/>
          <w:i/>
          <w:iCs/>
          <w:szCs w:val="24"/>
        </w:rPr>
        <w:t>Geeky Theory</w:t>
      </w:r>
      <w:r w:rsidRPr="00161B4F">
        <w:rPr>
          <w:rFonts w:ascii="Calibri" w:hAnsi="Calibri" w:cs="Times New Roman"/>
          <w:szCs w:val="24"/>
        </w:rPr>
        <w:t>. [En línea]. Disponible en: https://geekytheory.com/json-i-que-es-y-para-que-sirve-json/. [Accedido: 13-ene-2016].</w:t>
      </w:r>
    </w:p>
    <w:p w14:paraId="35B8C6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[20]</w:t>
      </w:r>
      <w:r w:rsidRPr="00161B4F">
        <w:rPr>
          <w:rFonts w:ascii="Calibri" w:hAnsi="Calibri" w:cs="Times New Roman"/>
          <w:szCs w:val="24"/>
        </w:rPr>
        <w:tab/>
        <w:t xml:space="preserve">«¿Qué es Bootstrap y cómo funciona en el diseño web?», </w:t>
      </w:r>
      <w:r w:rsidRPr="00161B4F">
        <w:rPr>
          <w:rFonts w:ascii="Calibri" w:hAnsi="Calibri" w:cs="Times New Roman"/>
          <w:i/>
          <w:iCs/>
          <w:szCs w:val="24"/>
        </w:rPr>
        <w:t>Chucherías</w:t>
      </w:r>
      <w:r w:rsidRPr="00161B4F">
        <w:rPr>
          <w:rFonts w:ascii="Calibri" w:hAnsi="Calibri" w:cs="Times New Roman"/>
          <w:szCs w:val="24"/>
        </w:rPr>
        <w:t>. .</w:t>
      </w:r>
    </w:p>
    <w:p w14:paraId="0CB2C7E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[21]</w:t>
      </w:r>
      <w:r w:rsidRPr="00161B4F">
        <w:rPr>
          <w:rFonts w:ascii="Calibri" w:hAnsi="Calibri" w:cs="Times New Roman"/>
          <w:szCs w:val="24"/>
        </w:rPr>
        <w:tab/>
        <w:t xml:space="preserve">«Definición de XML — Definicion.de», </w:t>
      </w:r>
      <w:r w:rsidRPr="00161B4F">
        <w:rPr>
          <w:rFonts w:ascii="Calibri" w:hAnsi="Calibri" w:cs="Times New Roman"/>
          <w:i/>
          <w:iCs/>
          <w:szCs w:val="24"/>
        </w:rPr>
        <w:t>Definición.de</w:t>
      </w:r>
      <w:r w:rsidRPr="00161B4F">
        <w:rPr>
          <w:rFonts w:ascii="Calibri" w:hAnsi="Calibri" w:cs="Times New Roman"/>
          <w:szCs w:val="24"/>
        </w:rPr>
        <w:t>. [En línea]. Disponible en: http://definicion.de/xml/. [Accedido: 15-dic-2015].</w:t>
      </w:r>
    </w:p>
    <w:p w14:paraId="41AB05A3"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[22]</w:t>
      </w:r>
      <w:r w:rsidRPr="00161B4F">
        <w:rPr>
          <w:rFonts w:ascii="Calibri" w:hAnsi="Calibri" w:cs="Times New Roman"/>
          <w:szCs w:val="24"/>
        </w:rPr>
        <w:tab/>
        <w:t xml:space="preserve">«GitHub», </w:t>
      </w:r>
      <w:r w:rsidRPr="00161B4F">
        <w:rPr>
          <w:rFonts w:ascii="Calibri" w:hAnsi="Calibri" w:cs="Times New Roman"/>
          <w:i/>
          <w:iCs/>
          <w:szCs w:val="24"/>
        </w:rPr>
        <w:t>Wikipedia, la enciclopedia libre</w:t>
      </w:r>
      <w:r w:rsidRPr="00161B4F">
        <w:rPr>
          <w:rFonts w:ascii="Calibri" w:hAnsi="Calibri" w:cs="Times New Roman"/>
          <w:szCs w:val="24"/>
        </w:rPr>
        <w:t>. 15-nov-2015.</w:t>
      </w:r>
    </w:p>
    <w:p w14:paraId="5904249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[23]</w:t>
      </w:r>
      <w:r w:rsidRPr="00161B4F">
        <w:rPr>
          <w:rFonts w:ascii="Calibri" w:hAnsi="Calibri" w:cs="Times New Roman"/>
          <w:szCs w:val="24"/>
        </w:rPr>
        <w:tab/>
        <w:t>«PHP: WampServer Definicion, Instalación y configuración». .</w:t>
      </w:r>
    </w:p>
    <w:p w14:paraId="0EFBAD2A"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[24]</w:t>
      </w:r>
      <w:r w:rsidRPr="00161B4F">
        <w:rPr>
          <w:rFonts w:ascii="Calibri" w:hAnsi="Calibri" w:cs="Times New Roman"/>
          <w:szCs w:val="24"/>
        </w:rPr>
        <w:tab/>
        <w:t xml:space="preserve">«MySQL», </w:t>
      </w:r>
      <w:r w:rsidRPr="00161B4F">
        <w:rPr>
          <w:rFonts w:ascii="Calibri" w:hAnsi="Calibri" w:cs="Times New Roman"/>
          <w:i/>
          <w:iCs/>
          <w:szCs w:val="24"/>
        </w:rPr>
        <w:t>Wikipedia, la enciclopedia libre</w:t>
      </w:r>
      <w:r w:rsidRPr="00161B4F">
        <w:rPr>
          <w:rFonts w:ascii="Calibri" w:hAnsi="Calibri" w:cs="Times New Roman"/>
          <w:szCs w:val="24"/>
        </w:rPr>
        <w:t>. 26-nov-2015.</w:t>
      </w:r>
    </w:p>
    <w:p w14:paraId="682ED99B"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[25]</w:t>
      </w:r>
      <w:r w:rsidRPr="00161B4F">
        <w:rPr>
          <w:rFonts w:ascii="Calibri" w:hAnsi="Calibri" w:cs="Times New Roman"/>
          <w:szCs w:val="24"/>
        </w:rPr>
        <w:tab/>
        <w:t>«HeidiSQL, la gestión de tus bases de datos a golpe de clic». [En línea]. Disponible en: http://empresayeconomia.republica.com/aplicaciones-para-empresas/heidisql-la-gestion-de-tus-bases-de-datos-a-golpe-de-clic.html. [Accedido: 17-dic-2015].</w:t>
      </w:r>
    </w:p>
    <w:p w14:paraId="685EF5BC"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[26]</w:t>
      </w:r>
      <w:r w:rsidRPr="00161B4F">
        <w:rPr>
          <w:rFonts w:ascii="Calibri" w:hAnsi="Calibri" w:cs="Times New Roman"/>
          <w:szCs w:val="24"/>
        </w:rPr>
        <w:tab/>
        <w:t xml:space="preserve">«Astah*», </w:t>
      </w:r>
      <w:r w:rsidRPr="00161B4F">
        <w:rPr>
          <w:rFonts w:ascii="Calibri" w:hAnsi="Calibri" w:cs="Times New Roman"/>
          <w:i/>
          <w:iCs/>
          <w:szCs w:val="24"/>
        </w:rPr>
        <w:t>Wikipedia, the free encyclopedia</w:t>
      </w:r>
      <w:r w:rsidRPr="00161B4F">
        <w:rPr>
          <w:rFonts w:ascii="Calibri" w:hAnsi="Calibri" w:cs="Times New Roman"/>
          <w:szCs w:val="24"/>
        </w:rPr>
        <w:t>. 02-sep-2015.</w:t>
      </w:r>
    </w:p>
    <w:p w14:paraId="1E0612C1"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[27]</w:t>
      </w:r>
      <w:r w:rsidRPr="00161B4F">
        <w:rPr>
          <w:rFonts w:ascii="Calibri" w:hAnsi="Calibri" w:cs="Times New Roman"/>
          <w:szCs w:val="24"/>
        </w:rPr>
        <w:tab/>
        <w:t xml:space="preserve">P. Santamaría, «PoEdit, edición de archivos .po y .mo desde OS X», </w:t>
      </w:r>
      <w:r w:rsidRPr="00161B4F">
        <w:rPr>
          <w:rFonts w:ascii="Calibri" w:hAnsi="Calibri" w:cs="Times New Roman"/>
          <w:i/>
          <w:iCs/>
          <w:szCs w:val="24"/>
        </w:rPr>
        <w:t>Applesfera</w:t>
      </w:r>
      <w:r w:rsidRPr="00161B4F">
        <w:rPr>
          <w:rFonts w:ascii="Calibri" w:hAnsi="Calibri" w:cs="Times New Roman"/>
          <w:szCs w:val="24"/>
        </w:rPr>
        <w:t>, 26-nov-2012. [En línea]. Disponible en: http://www.applesfera.com/aplicaciones-os-x-1/poedit-edicion-de-archivos-po-y-mo-desde-os-x. [Accedido: 22-ene-2016].</w:t>
      </w:r>
    </w:p>
    <w:p w14:paraId="6A0A2757" w14:textId="77777777" w:rsidR="00161B4F" w:rsidRPr="00161B4F" w:rsidRDefault="00161B4F" w:rsidP="00161B4F">
      <w:pPr>
        <w:pStyle w:val="Bibliografa"/>
        <w:rPr>
          <w:rFonts w:ascii="Calibri" w:hAnsi="Calibri" w:cs="Times New Roman"/>
          <w:szCs w:val="24"/>
        </w:rPr>
      </w:pPr>
      <w:r w:rsidRPr="00161B4F">
        <w:rPr>
          <w:rFonts w:ascii="Calibri" w:hAnsi="Calibri" w:cs="Times New Roman"/>
          <w:szCs w:val="24"/>
        </w:rPr>
        <w:t>[28]</w:t>
      </w:r>
      <w:r w:rsidRPr="00161B4F">
        <w:rPr>
          <w:rFonts w:ascii="Calibri" w:hAnsi="Calibri" w:cs="Times New Roman"/>
          <w:szCs w:val="24"/>
        </w:rPr>
        <w:tab/>
        <w:t xml:space="preserve">«PHPUnit», </w:t>
      </w:r>
      <w:r w:rsidRPr="00161B4F">
        <w:rPr>
          <w:rFonts w:ascii="Calibri" w:hAnsi="Calibri" w:cs="Times New Roman"/>
          <w:i/>
          <w:iCs/>
          <w:szCs w:val="24"/>
        </w:rPr>
        <w:t>Wikipedia, la enciclopedia libre</w:t>
      </w:r>
      <w:r w:rsidRPr="00161B4F">
        <w:rPr>
          <w:rFonts w:ascii="Calibri" w:hAnsi="Calibri" w:cs="Times New Roman"/>
          <w:szCs w:val="24"/>
        </w:rPr>
        <w:t>. 08-dic-2015.</w:t>
      </w:r>
    </w:p>
    <w:p w14:paraId="3D53BE72" w14:textId="26EC46B7" w:rsidR="004A0C9F" w:rsidRDefault="004A0C9F" w:rsidP="00CE3229">
      <w:pPr>
        <w:pStyle w:val="Bibliografa"/>
      </w:pPr>
      <w:r>
        <w:fldChar w:fldCharType="end"/>
      </w:r>
    </w:p>
    <w:sectPr w:rsidR="004A0C9F" w:rsidSect="00656EAB">
      <w:headerReference w:type="default" r:id="rId45"/>
      <w:headerReference w:type="first" r:id="rId46"/>
      <w:pgSz w:w="8419" w:h="11906" w:orient="landscape" w:code="9"/>
      <w:pgMar w:top="851" w:right="851" w:bottom="85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0CDF1F" w14:textId="77777777" w:rsidR="001B5A3F" w:rsidRDefault="001B5A3F" w:rsidP="00B3333E">
      <w:r>
        <w:separator/>
      </w:r>
    </w:p>
  </w:endnote>
  <w:endnote w:type="continuationSeparator" w:id="0">
    <w:p w14:paraId="365CE199" w14:textId="77777777" w:rsidR="001B5A3F" w:rsidRDefault="001B5A3F"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44A89" w14:textId="77777777" w:rsidR="001B5A3F" w:rsidRDefault="001B5A3F" w:rsidP="00B3333E">
      <w:r>
        <w:separator/>
      </w:r>
    </w:p>
  </w:footnote>
  <w:footnote w:type="continuationSeparator" w:id="0">
    <w:p w14:paraId="26C7E9CA" w14:textId="77777777" w:rsidR="001B5A3F" w:rsidRDefault="001B5A3F"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C36510" w14:paraId="05314419" w14:textId="77777777" w:rsidTr="00C36510">
      <w:tblPrEx>
        <w:tblCellMar>
          <w:top w:w="0" w:type="dxa"/>
          <w:bottom w:w="0" w:type="dxa"/>
        </w:tblCellMar>
      </w:tblPrEx>
      <w:trPr>
        <w:trHeight w:val="1814"/>
      </w:trPr>
      <w:tc>
        <w:tcPr>
          <w:tcW w:w="5457" w:type="dxa"/>
          <w:shd w:val="clear" w:color="auto" w:fill="auto"/>
          <w:tcMar>
            <w:top w:w="55" w:type="dxa"/>
            <w:left w:w="55" w:type="dxa"/>
            <w:bottom w:w="55" w:type="dxa"/>
            <w:right w:w="55" w:type="dxa"/>
          </w:tcMar>
        </w:tcPr>
        <w:p w14:paraId="1325013D" w14:textId="78D36AA6" w:rsidR="00C36510" w:rsidRPr="00C36510" w:rsidRDefault="00C36510"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C36510" w:rsidRPr="00C36510" w:rsidRDefault="00C36510" w:rsidP="00C36510">
          <w:pPr>
            <w:pStyle w:val="TableContents"/>
            <w:rPr>
              <w:sz w:val="20"/>
            </w:rPr>
          </w:pPr>
          <w:r w:rsidRPr="00C36510">
            <w:rPr>
              <w:rStyle w:val="UBuCentro"/>
              <w:sz w:val="36"/>
            </w:rPr>
            <w:t>Escuela Politécnica Superior</w:t>
          </w:r>
        </w:p>
        <w:p w14:paraId="486A4727" w14:textId="77777777" w:rsidR="00C36510" w:rsidRDefault="00C36510"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C36510" w:rsidRDefault="00C36510"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C36510" w:rsidRDefault="00C36510"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C36510" w14:paraId="2A1E2854" w14:textId="77777777" w:rsidTr="00C36510">
      <w:tblPrEx>
        <w:tblCellMar>
          <w:top w:w="0" w:type="dxa"/>
          <w:bottom w:w="0" w:type="dxa"/>
        </w:tblCellMar>
      </w:tblPrEx>
      <w:trPr>
        <w:trHeight w:val="1814"/>
      </w:trPr>
      <w:tc>
        <w:tcPr>
          <w:tcW w:w="5457" w:type="dxa"/>
          <w:shd w:val="clear" w:color="auto" w:fill="auto"/>
          <w:tcMar>
            <w:top w:w="55" w:type="dxa"/>
            <w:left w:w="55" w:type="dxa"/>
            <w:bottom w:w="55" w:type="dxa"/>
            <w:right w:w="55" w:type="dxa"/>
          </w:tcMar>
        </w:tcPr>
        <w:p w14:paraId="403E24B7" w14:textId="20CBDFB6" w:rsidR="00C36510" w:rsidRPr="00A61068" w:rsidRDefault="00A61068" w:rsidP="00A61068">
          <w:pPr>
            <w:pStyle w:val="TableContents"/>
            <w:ind w:left="504"/>
            <w:rPr>
              <w:sz w:val="16"/>
            </w:rPr>
          </w:pPr>
          <w:r w:rsidRPr="00A61068">
            <w:rPr>
              <w:noProof/>
              <w:sz w:val="18"/>
              <w:lang w:eastAsia="es-ES" w:bidi="ar-SA"/>
            </w:rPr>
            <w:drawing>
              <wp:anchor distT="0" distB="0" distL="114300" distR="114300" simplePos="0" relativeHeight="251659264" behindDoc="0" locked="0" layoutInCell="1" allowOverlap="1" wp14:anchorId="6C9A98C4" wp14:editId="5E224E04">
                <wp:simplePos x="0" y="0"/>
                <wp:positionH relativeFrom="column">
                  <wp:posOffset>3070596</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C36510">
            <w:rPr>
              <w:rStyle w:val="UBuUniversidad"/>
              <w:noProof/>
              <w:sz w:val="36"/>
              <w:lang w:eastAsia="es-ES"/>
            </w:rPr>
            <w:drawing>
              <wp:anchor distT="0" distB="0" distL="114300" distR="114300" simplePos="0" relativeHeight="251660288" behindDoc="0" locked="0" layoutInCell="1" allowOverlap="1" wp14:anchorId="5EA385FC" wp14:editId="1A8C792F">
                <wp:simplePos x="0" y="0"/>
                <wp:positionH relativeFrom="margin">
                  <wp:posOffset>-34769</wp:posOffset>
                </wp:positionH>
                <wp:positionV relativeFrom="paragraph">
                  <wp:posOffset>623</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C36510" w:rsidRPr="00A61068">
            <w:rPr>
              <w:rStyle w:val="UBuUniversidad"/>
              <w:sz w:val="32"/>
            </w:rPr>
            <w:t>U</w:t>
          </w:r>
          <w:r w:rsidR="00C36510" w:rsidRPr="00A61068">
            <w:rPr>
              <w:rStyle w:val="UBuUniversidad"/>
              <w:sz w:val="28"/>
            </w:rPr>
            <w:t>niversidad de Burgos</w:t>
          </w:r>
        </w:p>
        <w:p w14:paraId="2B135DB1" w14:textId="16F6C6B4" w:rsidR="00C36510" w:rsidRPr="00A61068" w:rsidRDefault="00C36510" w:rsidP="00A61068">
          <w:pPr>
            <w:pStyle w:val="TableContents"/>
            <w:ind w:left="504"/>
            <w:rPr>
              <w:sz w:val="16"/>
            </w:rPr>
          </w:pPr>
          <w:r w:rsidRPr="00A61068">
            <w:rPr>
              <w:rStyle w:val="UBuCentro"/>
              <w:sz w:val="28"/>
            </w:rPr>
            <w:t>Escuela Politécnica Superior</w:t>
          </w:r>
        </w:p>
        <w:p w14:paraId="20FE27A5" w14:textId="538ACD45" w:rsidR="00C36510" w:rsidRDefault="00C36510" w:rsidP="00A61068">
          <w:pPr>
            <w:pStyle w:val="TableContents"/>
            <w:ind w:left="504"/>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31EC0E9A" w:rsidR="00C36510" w:rsidRDefault="00C36510" w:rsidP="00C36510">
          <w:pPr>
            <w:pStyle w:val="TableContents"/>
            <w:jc w:val="right"/>
          </w:pPr>
          <w:r>
            <w:rPr>
              <w:noProof/>
              <w:lang w:eastAsia="es-ES" w:bidi="ar-SA"/>
            </w:rPr>
            <w:drawing>
              <wp:inline distT="0" distB="0" distL="0" distR="0" wp14:anchorId="61FDE53F" wp14:editId="64508DB5">
                <wp:extent cx="832319" cy="1079639"/>
                <wp:effectExtent l="0" t="0" r="5881" b="6211"/>
                <wp:docPr id="43"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a:lum bright="-50000"/>
                          <a:alphaModFix/>
                        </a:blip>
                        <a:srcRect/>
                        <a:stretch>
                          <a:fillRect/>
                        </a:stretch>
                      </pic:blipFill>
                      <pic:spPr>
                        <a:xfrm>
                          <a:off x="0" y="0"/>
                          <a:ext cx="832319" cy="1079639"/>
                        </a:xfrm>
                        <a:prstGeom prst="rect">
                          <a:avLst/>
                        </a:prstGeom>
                      </pic:spPr>
                    </pic:pic>
                  </a:graphicData>
                </a:graphic>
              </wp:inline>
            </w:drawing>
          </w:r>
        </w:p>
      </w:tc>
    </w:tr>
  </w:tbl>
  <w:p w14:paraId="652AE7D4" w14:textId="7B10ADFE" w:rsidR="00C36510" w:rsidRDefault="00C36510"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193E19" w:rsidRDefault="00B61452" w:rsidP="00B61452">
    <w:pPr>
      <w:pStyle w:val="Encabezado"/>
      <w:ind w:firstLine="708"/>
      <w:rPr>
        <w:i/>
        <w:sz w:val="18"/>
      </w:rPr>
    </w:pPr>
    <w:r>
      <w:rPr>
        <w:i/>
        <w:noProof/>
        <w:sz w:val="18"/>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B61452" w:rsidRPr="00B61452" w:rsidRDefault="00B61452">
                          <w:r w:rsidRPr="00B61452">
                            <w:rPr>
                              <w:sz w:val="18"/>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8"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B61452" w:rsidRPr="00B61452" w:rsidRDefault="00B61452">
                    <w:r w:rsidRPr="00B61452">
                      <w:rPr>
                        <w:sz w:val="18"/>
                      </w:rPr>
                      <w:t>Álvaro Vázquez Gómez</w:t>
                    </w:r>
                  </w:p>
                </w:txbxContent>
              </v:textbox>
            </v:shape>
          </w:pict>
        </mc:Fallback>
      </mc:AlternateContent>
    </w:r>
    <w:r w:rsidR="00656EAB" w:rsidRPr="00E348A1">
      <w:rPr>
        <w:i/>
        <w:noProof/>
        <w:sz w:val="18"/>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63" name="Imagen 63"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18"/>
      </w:rPr>
      <w:t xml:space="preserve">                          </w:t>
    </w:r>
    <w:r w:rsidR="00656EAB" w:rsidRPr="00E348A1">
      <w:rPr>
        <w:i/>
        <w:sz w:val="18"/>
      </w:rPr>
      <w:t>Autocorrec</w:t>
    </w:r>
    <w:r w:rsidR="00656EAB">
      <w:rPr>
        <w:i/>
        <w:sz w:val="18"/>
      </w:rPr>
      <w:t>c</w:t>
    </w:r>
    <w:r w:rsidR="00656EAB" w:rsidRPr="00E348A1">
      <w:rPr>
        <w:i/>
        <w:sz w:val="18"/>
      </w:rPr>
      <w:t>ión de prácticas en Java</w:t>
    </w:r>
  </w:p>
  <w:p w14:paraId="384DB24F" w14:textId="77777777" w:rsidR="00D94D15" w:rsidRPr="00656EAB" w:rsidRDefault="00D94D15" w:rsidP="00B61452">
    <w:pPr>
      <w:pStyle w:val="Encabezado"/>
      <w:ind w:firstLine="708"/>
      <w:rPr>
        <w:i/>
        <w:sz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E348A1" w:rsidRPr="00E348A1" w:rsidRDefault="00E348A1" w:rsidP="00E348A1">
    <w:pPr>
      <w:pStyle w:val="Encabezado"/>
      <w:jc w:val="center"/>
      <w:rPr>
        <w:i/>
        <w:sz w:val="18"/>
      </w:rPr>
    </w:pPr>
    <w:r w:rsidRPr="00E348A1">
      <w:rPr>
        <w:i/>
        <w:noProof/>
        <w:sz w:val="18"/>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58" name="Imagen 58"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sz w:val="18"/>
      </w:rPr>
      <w:t>Autocorreción</w:t>
    </w:r>
    <w:proofErr w:type="spellEnd"/>
    <w:r w:rsidRPr="00E348A1">
      <w:rPr>
        <w:i/>
        <w:sz w:val="18"/>
      </w:rPr>
      <w:t xml:space="preserve"> de prácticas en Java</w:t>
    </w:r>
  </w:p>
  <w:p w14:paraId="2FF31B03" w14:textId="77777777" w:rsidR="00E348A1" w:rsidRDefault="00E348A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77777777" w:rsidR="00E348A1" w:rsidRDefault="00E348A1"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0EADB" w14:textId="33FA926B" w:rsidR="00E348A1" w:rsidRPr="00D92A7C" w:rsidRDefault="00D92A7C" w:rsidP="00D92A7C">
    <w:pPr>
      <w:pStyle w:val="Encabezado"/>
      <w:tabs>
        <w:tab w:val="clear" w:pos="4252"/>
        <w:tab w:val="center" w:pos="5245"/>
      </w:tabs>
      <w:ind w:left="851" w:right="-512" w:firstLine="567"/>
      <w:jc w:val="center"/>
      <w:rPr>
        <w:sz w:val="18"/>
      </w:rPr>
    </w:pPr>
    <w:r>
      <w:rPr>
        <w:noProof/>
        <w:sz w:val="18"/>
        <w:lang w:eastAsia="es-ES"/>
      </w:rPr>
      <mc:AlternateContent>
        <mc:Choice Requires="wps">
          <w:drawing>
            <wp:anchor distT="0" distB="0" distL="114300" distR="114300" simplePos="0" relativeHeight="251670528" behindDoc="0" locked="0" layoutInCell="1" allowOverlap="1" wp14:anchorId="51162192" wp14:editId="78B13AE0">
              <wp:simplePos x="0" y="0"/>
              <wp:positionH relativeFrom="column">
                <wp:posOffset>2806665</wp:posOffset>
              </wp:positionH>
              <wp:positionV relativeFrom="paragraph">
                <wp:posOffset>-286313</wp:posOffset>
              </wp:positionV>
              <wp:extent cx="974318" cy="232913"/>
              <wp:effectExtent l="0" t="0" r="16510" b="15240"/>
              <wp:wrapNone/>
              <wp:docPr id="66" name="Cuadro de texto 66"/>
              <wp:cNvGraphicFramePr/>
              <a:graphic xmlns:a="http://schemas.openxmlformats.org/drawingml/2006/main">
                <a:graphicData uri="http://schemas.microsoft.com/office/word/2010/wordprocessingShape">
                  <wps:wsp>
                    <wps:cNvSpPr txBox="1"/>
                    <wps:spPr>
                      <a:xfrm>
                        <a:off x="0" y="0"/>
                        <a:ext cx="974318" cy="2329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0E7939" w14:textId="51416247" w:rsidR="00D92A7C" w:rsidRDefault="00D92A7C">
                          <w:r>
                            <w:rPr>
                              <w:sz w:val="18"/>
                            </w:rPr>
                            <w:t>Febrero</w:t>
                          </w:r>
                          <w:r>
                            <w:rPr>
                              <w:sz w:val="18"/>
                            </w:rPr>
                            <w:t xml:space="preserve"> de</w:t>
                          </w:r>
                          <w:r>
                            <w:rPr>
                              <w:sz w:val="18"/>
                            </w:rPr>
                            <w:t xml:space="preserv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162192" id="_x0000_t202" coordsize="21600,21600" o:spt="202" path="m,l,21600r21600,l21600,xe">
              <v:stroke joinstyle="miter"/>
              <v:path gradientshapeok="t" o:connecttype="rect"/>
            </v:shapetype>
            <v:shape id="Cuadro de texto 66" o:spid="_x0000_s1029" type="#_x0000_t202" style="position:absolute;left:0;text-align:left;margin-left:221pt;margin-top:-22.55pt;width:76.7pt;height:1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" fillcolor="white [3201]" strokecolor="white [3212]" strokeweight=".5pt">
              <v:textbox>
                <w:txbxContent>
                  <w:p w14:paraId="6A0E7939" w14:textId="51416247" w:rsidR="00D92A7C" w:rsidRDefault="00D92A7C">
                    <w:r>
                      <w:rPr>
                        <w:sz w:val="18"/>
                      </w:rPr>
                      <w:t>Febrero</w:t>
                    </w:r>
                    <w:r>
                      <w:rPr>
                        <w:sz w:val="18"/>
                      </w:rPr>
                      <w:t xml:space="preserve"> de</w:t>
                    </w:r>
                    <w:r>
                      <w:rPr>
                        <w:sz w:val="18"/>
                      </w:rPr>
                      <w:t xml:space="preserve"> 2016</w:t>
                    </w:r>
                  </w:p>
                </w:txbxContent>
              </v:textbox>
            </v:shape>
          </w:pict>
        </mc:Fallback>
      </mc:AlternateContent>
    </w:r>
    <w:r w:rsidRPr="00D92A7C">
      <w:rPr>
        <w:noProof/>
        <w:sz w:val="18"/>
        <w:lang w:eastAsia="es-ES"/>
      </w:rPr>
      <w:drawing>
        <wp:anchor distT="0" distB="0" distL="114300" distR="114300" simplePos="0" relativeHeight="251669504" behindDoc="0" locked="0" layoutInCell="1" allowOverlap="1" wp14:anchorId="3E31578A" wp14:editId="1E1BF112">
          <wp:simplePos x="0" y="0"/>
          <wp:positionH relativeFrom="rightMargin">
            <wp:align>left</wp:align>
          </wp:positionH>
          <wp:positionV relativeFrom="paragraph">
            <wp:posOffset>-269659</wp:posOffset>
          </wp:positionV>
          <wp:extent cx="490855" cy="465455"/>
          <wp:effectExtent l="0" t="0" r="4445" b="0"/>
          <wp:wrapThrough wrapText="bothSides">
            <wp:wrapPolygon edited="0">
              <wp:start x="0" y="0"/>
              <wp:lineTo x="0" y="20333"/>
              <wp:lineTo x="20957" y="20333"/>
              <wp:lineTo x="20957"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7586" cy="471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8"/>
      </w:rPr>
      <w:t xml:space="preserve">       </w:t>
    </w:r>
    <w:r w:rsidRPr="00D92A7C">
      <w:rPr>
        <w:sz w:val="18"/>
      </w:rPr>
      <w:t xml:space="preserve">Trabajo final del </w:t>
    </w:r>
    <w:proofErr w:type="spellStart"/>
    <w:r w:rsidRPr="00D92A7C">
      <w:rPr>
        <w:sz w:val="18"/>
      </w:rPr>
      <w:t>GºIng.Informática</w:t>
    </w:r>
    <w:proofErr w:type="spellEnd"/>
    <w:r>
      <w:rPr>
        <w:sz w:val="18"/>
      </w:rPr>
      <w:t xml:space="preserve"> </w:t>
    </w:r>
    <w:r>
      <w:rPr>
        <w:sz w:val="18"/>
      </w:rPr>
      <w:tab/>
    </w:r>
    <w:r w:rsidRPr="00D92A7C">
      <w:rPr>
        <w:sz w:val="18"/>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656EAB" w:rsidRPr="00656EAB" w:rsidRDefault="00656EAB" w:rsidP="00656EAB">
    <w:pPr>
      <w:pStyle w:val="Encabezado"/>
      <w:jc w:val="center"/>
      <w:rPr>
        <w:i/>
      </w:rPr>
    </w:pPr>
    <w:r w:rsidRPr="00656EAB">
      <w:rPr>
        <w:i/>
      </w:rPr>
      <w:t>Autocorrección de prácticas en Java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2" w15:restartNumberingAfterBreak="0">
    <w:nsid w:val="374A4E46"/>
    <w:multiLevelType w:val="hybridMultilevel"/>
    <w:tmpl w:val="A01CC9F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4"/>
  </w:num>
  <w:num w:numId="4">
    <w:abstractNumId w:val="9"/>
  </w:num>
  <w:num w:numId="5">
    <w:abstractNumId w:val="14"/>
  </w:num>
  <w:num w:numId="6">
    <w:abstractNumId w:val="24"/>
  </w:num>
  <w:num w:numId="7">
    <w:abstractNumId w:val="19"/>
  </w:num>
  <w:num w:numId="8">
    <w:abstractNumId w:val="5"/>
  </w:num>
  <w:num w:numId="9">
    <w:abstractNumId w:val="13"/>
  </w:num>
  <w:num w:numId="10">
    <w:abstractNumId w:val="20"/>
  </w:num>
  <w:num w:numId="11">
    <w:abstractNumId w:val="25"/>
  </w:num>
  <w:num w:numId="12">
    <w:abstractNumId w:val="26"/>
  </w:num>
  <w:num w:numId="13">
    <w:abstractNumId w:val="23"/>
  </w:num>
  <w:num w:numId="14">
    <w:abstractNumId w:val="17"/>
  </w:num>
  <w:num w:numId="15">
    <w:abstractNumId w:val="15"/>
  </w:num>
  <w:num w:numId="16">
    <w:abstractNumId w:val="18"/>
  </w:num>
  <w:num w:numId="17">
    <w:abstractNumId w:val="8"/>
  </w:num>
  <w:num w:numId="18">
    <w:abstractNumId w:val="11"/>
  </w:num>
  <w:num w:numId="19">
    <w:abstractNumId w:val="16"/>
  </w:num>
  <w:num w:numId="20">
    <w:abstractNumId w:val="2"/>
  </w:num>
  <w:num w:numId="21">
    <w:abstractNumId w:val="22"/>
  </w:num>
  <w:num w:numId="22">
    <w:abstractNumId w:val="10"/>
  </w:num>
  <w:num w:numId="23">
    <w:abstractNumId w:val="0"/>
  </w:num>
  <w:num w:numId="24">
    <w:abstractNumId w:val="21"/>
  </w:num>
  <w:num w:numId="25">
    <w:abstractNumId w:val="6"/>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27"/>
  </w:num>
  <w:num w:numId="31">
    <w:abstractNumId w:val="12"/>
  </w:num>
  <w:num w:numId="3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4581"/>
    <w:rsid w:val="00055C26"/>
    <w:rsid w:val="00060070"/>
    <w:rsid w:val="000763FC"/>
    <w:rsid w:val="0008359C"/>
    <w:rsid w:val="00090801"/>
    <w:rsid w:val="000A6134"/>
    <w:rsid w:val="000B7F3F"/>
    <w:rsid w:val="000C3CF5"/>
    <w:rsid w:val="000E7C22"/>
    <w:rsid w:val="000F1A73"/>
    <w:rsid w:val="000F44A2"/>
    <w:rsid w:val="000F5E3F"/>
    <w:rsid w:val="00100F94"/>
    <w:rsid w:val="00102683"/>
    <w:rsid w:val="00115546"/>
    <w:rsid w:val="00131052"/>
    <w:rsid w:val="00144CD1"/>
    <w:rsid w:val="0015175B"/>
    <w:rsid w:val="00155AE5"/>
    <w:rsid w:val="00161B4F"/>
    <w:rsid w:val="00162578"/>
    <w:rsid w:val="00165C34"/>
    <w:rsid w:val="00170FC9"/>
    <w:rsid w:val="001716D9"/>
    <w:rsid w:val="001742FA"/>
    <w:rsid w:val="0018567C"/>
    <w:rsid w:val="00186CFF"/>
    <w:rsid w:val="00193E19"/>
    <w:rsid w:val="001B5A3F"/>
    <w:rsid w:val="001B69A9"/>
    <w:rsid w:val="001C53FF"/>
    <w:rsid w:val="001D4E8D"/>
    <w:rsid w:val="001E7B21"/>
    <w:rsid w:val="001F7448"/>
    <w:rsid w:val="0021198B"/>
    <w:rsid w:val="00220865"/>
    <w:rsid w:val="002216BB"/>
    <w:rsid w:val="0022778E"/>
    <w:rsid w:val="00234D7A"/>
    <w:rsid w:val="00245BB2"/>
    <w:rsid w:val="00267086"/>
    <w:rsid w:val="00271610"/>
    <w:rsid w:val="00282F6C"/>
    <w:rsid w:val="00283DC2"/>
    <w:rsid w:val="0028650C"/>
    <w:rsid w:val="002D6B36"/>
    <w:rsid w:val="002F5CE5"/>
    <w:rsid w:val="00301527"/>
    <w:rsid w:val="00306D77"/>
    <w:rsid w:val="003242FD"/>
    <w:rsid w:val="00335DE7"/>
    <w:rsid w:val="0035326E"/>
    <w:rsid w:val="00372849"/>
    <w:rsid w:val="00375EF8"/>
    <w:rsid w:val="00382AC8"/>
    <w:rsid w:val="0039173E"/>
    <w:rsid w:val="003A2278"/>
    <w:rsid w:val="003B38DF"/>
    <w:rsid w:val="003C776D"/>
    <w:rsid w:val="003D5420"/>
    <w:rsid w:val="003D66FD"/>
    <w:rsid w:val="003E2932"/>
    <w:rsid w:val="003F306D"/>
    <w:rsid w:val="003F758D"/>
    <w:rsid w:val="00417B1A"/>
    <w:rsid w:val="00421238"/>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59BD"/>
    <w:rsid w:val="004E682C"/>
    <w:rsid w:val="004F742E"/>
    <w:rsid w:val="005005F4"/>
    <w:rsid w:val="00503487"/>
    <w:rsid w:val="00504217"/>
    <w:rsid w:val="00526C94"/>
    <w:rsid w:val="00530292"/>
    <w:rsid w:val="00536A55"/>
    <w:rsid w:val="0056499F"/>
    <w:rsid w:val="005757FC"/>
    <w:rsid w:val="005A710A"/>
    <w:rsid w:val="005B3AF7"/>
    <w:rsid w:val="005B6988"/>
    <w:rsid w:val="005D2144"/>
    <w:rsid w:val="005E1B00"/>
    <w:rsid w:val="005F5431"/>
    <w:rsid w:val="006025BF"/>
    <w:rsid w:val="00645B80"/>
    <w:rsid w:val="00646ED0"/>
    <w:rsid w:val="00652D1F"/>
    <w:rsid w:val="00654312"/>
    <w:rsid w:val="00656EAB"/>
    <w:rsid w:val="00675E7E"/>
    <w:rsid w:val="0068108A"/>
    <w:rsid w:val="006843FA"/>
    <w:rsid w:val="006977CC"/>
    <w:rsid w:val="006A14CA"/>
    <w:rsid w:val="006A67A6"/>
    <w:rsid w:val="006B32A3"/>
    <w:rsid w:val="006C78AA"/>
    <w:rsid w:val="006E0E9B"/>
    <w:rsid w:val="006E22BB"/>
    <w:rsid w:val="006E7947"/>
    <w:rsid w:val="007017CD"/>
    <w:rsid w:val="00715DBE"/>
    <w:rsid w:val="0072584A"/>
    <w:rsid w:val="00743D21"/>
    <w:rsid w:val="007456B9"/>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D25B2"/>
    <w:rsid w:val="007D2965"/>
    <w:rsid w:val="007D2A05"/>
    <w:rsid w:val="007E121C"/>
    <w:rsid w:val="007E1839"/>
    <w:rsid w:val="00802B0A"/>
    <w:rsid w:val="008147B7"/>
    <w:rsid w:val="00815830"/>
    <w:rsid w:val="00827A74"/>
    <w:rsid w:val="00845C81"/>
    <w:rsid w:val="00846A44"/>
    <w:rsid w:val="0085588B"/>
    <w:rsid w:val="00855D3C"/>
    <w:rsid w:val="0086392E"/>
    <w:rsid w:val="00864264"/>
    <w:rsid w:val="0086772D"/>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13BCE"/>
    <w:rsid w:val="00913FBD"/>
    <w:rsid w:val="0092013F"/>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4283A"/>
    <w:rsid w:val="00A457DA"/>
    <w:rsid w:val="00A52843"/>
    <w:rsid w:val="00A61068"/>
    <w:rsid w:val="00A662FE"/>
    <w:rsid w:val="00A75F11"/>
    <w:rsid w:val="00A777D0"/>
    <w:rsid w:val="00A77D04"/>
    <w:rsid w:val="00A84ECE"/>
    <w:rsid w:val="00A90A9A"/>
    <w:rsid w:val="00AA4A2A"/>
    <w:rsid w:val="00AC3475"/>
    <w:rsid w:val="00AC3651"/>
    <w:rsid w:val="00AC7B10"/>
    <w:rsid w:val="00AD5571"/>
    <w:rsid w:val="00B21272"/>
    <w:rsid w:val="00B27E2C"/>
    <w:rsid w:val="00B3333E"/>
    <w:rsid w:val="00B61452"/>
    <w:rsid w:val="00B71407"/>
    <w:rsid w:val="00B7783E"/>
    <w:rsid w:val="00B92510"/>
    <w:rsid w:val="00BA0EFF"/>
    <w:rsid w:val="00BA1A50"/>
    <w:rsid w:val="00BA30BF"/>
    <w:rsid w:val="00BA3FC6"/>
    <w:rsid w:val="00BA45A3"/>
    <w:rsid w:val="00BA5899"/>
    <w:rsid w:val="00BC4562"/>
    <w:rsid w:val="00BC4FB6"/>
    <w:rsid w:val="00BC61DE"/>
    <w:rsid w:val="00BE011F"/>
    <w:rsid w:val="00BE4D82"/>
    <w:rsid w:val="00BF0591"/>
    <w:rsid w:val="00BF1A02"/>
    <w:rsid w:val="00C12EDF"/>
    <w:rsid w:val="00C265F2"/>
    <w:rsid w:val="00C36510"/>
    <w:rsid w:val="00C47EEC"/>
    <w:rsid w:val="00C61180"/>
    <w:rsid w:val="00C61CCF"/>
    <w:rsid w:val="00C7036C"/>
    <w:rsid w:val="00C72026"/>
    <w:rsid w:val="00C72630"/>
    <w:rsid w:val="00C800FC"/>
    <w:rsid w:val="00C81428"/>
    <w:rsid w:val="00C835AB"/>
    <w:rsid w:val="00CA0C1A"/>
    <w:rsid w:val="00CA678A"/>
    <w:rsid w:val="00CB2DED"/>
    <w:rsid w:val="00CB588A"/>
    <w:rsid w:val="00CB7E3D"/>
    <w:rsid w:val="00CC4F43"/>
    <w:rsid w:val="00CC76B9"/>
    <w:rsid w:val="00CD026B"/>
    <w:rsid w:val="00CD49CB"/>
    <w:rsid w:val="00CD6BD4"/>
    <w:rsid w:val="00CE2DAB"/>
    <w:rsid w:val="00CE2FA1"/>
    <w:rsid w:val="00CE3229"/>
    <w:rsid w:val="00CF221A"/>
    <w:rsid w:val="00CF640D"/>
    <w:rsid w:val="00CF7FED"/>
    <w:rsid w:val="00D00993"/>
    <w:rsid w:val="00D03991"/>
    <w:rsid w:val="00D532C6"/>
    <w:rsid w:val="00D6659F"/>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9BA"/>
    <w:rsid w:val="00EC03B8"/>
    <w:rsid w:val="00EC0602"/>
    <w:rsid w:val="00EC1CBF"/>
    <w:rsid w:val="00ED24F5"/>
    <w:rsid w:val="00ED77ED"/>
    <w:rsid w:val="00EE0937"/>
    <w:rsid w:val="00EE1B38"/>
    <w:rsid w:val="00EE56E5"/>
    <w:rsid w:val="00EE6637"/>
    <w:rsid w:val="00EF0AB5"/>
    <w:rsid w:val="00EF111B"/>
    <w:rsid w:val="00EF165C"/>
    <w:rsid w:val="00EF26E0"/>
    <w:rsid w:val="00EF2D6E"/>
    <w:rsid w:val="00EF7934"/>
    <w:rsid w:val="00EF7CA8"/>
    <w:rsid w:val="00F07246"/>
    <w:rsid w:val="00F53280"/>
    <w:rsid w:val="00F57515"/>
    <w:rsid w:val="00F57EB3"/>
    <w:rsid w:val="00F64894"/>
    <w:rsid w:val="00F711FB"/>
    <w:rsid w:val="00F71741"/>
    <w:rsid w:val="00F739FB"/>
    <w:rsid w:val="00F834ED"/>
    <w:rsid w:val="00F95E47"/>
    <w:rsid w:val="00FA5FA0"/>
    <w:rsid w:val="00FB4BE3"/>
    <w:rsid w:val="00FC0805"/>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D15"/>
    <w:rPr>
      <w:rFonts w:ascii="Liberation Serif" w:hAnsi="Liberation Serif"/>
    </w:rPr>
  </w:style>
  <w:style w:type="paragraph" w:styleId="Ttulo1">
    <w:name w:val="heading 1"/>
    <w:basedOn w:val="Normal"/>
    <w:next w:val="Cuerpo"/>
    <w:link w:val="Ttulo1Car"/>
    <w:uiPriority w:val="9"/>
    <w:qFormat/>
    <w:rsid w:val="008E46CF"/>
    <w:pPr>
      <w:keepNext/>
      <w:keepLines/>
      <w:numPr>
        <w:numId w:val="2"/>
      </w:numPr>
      <w:spacing w:before="480" w:after="360"/>
      <w:ind w:left="1068"/>
      <w:outlineLvl w:val="0"/>
    </w:pPr>
    <w:rPr>
      <w:rFonts w:ascii="Liberation Sans" w:eastAsiaTheme="majorEastAsia" w:hAnsi="Liberation Sans" w:cstheme="majorBidi"/>
      <w:b/>
      <w:smallCaps/>
      <w:sz w:val="32"/>
      <w:szCs w:val="32"/>
    </w:rPr>
  </w:style>
  <w:style w:type="paragraph" w:styleId="Ttulo2">
    <w:name w:val="heading 2"/>
    <w:basedOn w:val="Normal"/>
    <w:next w:val="Normal"/>
    <w:link w:val="Ttulo2Car"/>
    <w:uiPriority w:val="9"/>
    <w:unhideWhenUsed/>
    <w:qFormat/>
    <w:rsid w:val="00D94D15"/>
    <w:pPr>
      <w:keepNext/>
      <w:keepLines/>
      <w:numPr>
        <w:ilvl w:val="1"/>
        <w:numId w:val="2"/>
      </w:numPr>
      <w:spacing w:before="240" w:after="240"/>
      <w:outlineLvl w:val="1"/>
    </w:pPr>
    <w:rPr>
      <w:rFonts w:ascii="Liberation Sans" w:eastAsiaTheme="majorEastAsia" w:hAnsi="Liberation Sans" w:cstheme="majorBidi"/>
      <w:b/>
      <w:i/>
      <w:sz w:val="28"/>
      <w:szCs w:val="26"/>
    </w:rPr>
  </w:style>
  <w:style w:type="paragraph" w:styleId="Ttulo3">
    <w:name w:val="heading 3"/>
    <w:basedOn w:val="Normal"/>
    <w:next w:val="Cuerpo"/>
    <w:link w:val="Ttulo3Car"/>
    <w:uiPriority w:val="9"/>
    <w:unhideWhenUsed/>
    <w:qFormat/>
    <w:rsid w:val="008E46CF"/>
    <w:pPr>
      <w:keepNext/>
      <w:keepLines/>
      <w:widowControl w:val="0"/>
      <w:numPr>
        <w:ilvl w:val="2"/>
        <w:numId w:val="2"/>
      </w:numPr>
      <w:spacing w:before="40" w:after="240" w:line="240" w:lineRule="auto"/>
      <w:outlineLvl w:val="2"/>
    </w:pPr>
    <w:rPr>
      <w:rFonts w:ascii="Liberation Sans" w:eastAsiaTheme="majorEastAsia" w:hAnsi="Liberation Sans" w:cstheme="majorBidi"/>
      <w:b/>
      <w:sz w:val="28"/>
      <w:szCs w:val="24"/>
    </w:rPr>
  </w:style>
  <w:style w:type="paragraph" w:styleId="Ttulo4">
    <w:name w:val="heading 4"/>
    <w:basedOn w:val="Normal"/>
    <w:next w:val="Normal"/>
    <w:link w:val="Ttulo4Car"/>
    <w:uiPriority w:val="9"/>
    <w:unhideWhenUsed/>
    <w:qFormat/>
    <w:rsid w:val="008E46CF"/>
    <w:pPr>
      <w:keepNext/>
      <w:keepLines/>
      <w:numPr>
        <w:ilvl w:val="3"/>
        <w:numId w:val="2"/>
      </w:numPr>
      <w:spacing w:before="4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46CF"/>
    <w:rPr>
      <w:rFonts w:ascii="Liberation Sans" w:eastAsiaTheme="majorEastAsia" w:hAnsi="Liberation Sans" w:cstheme="majorBidi"/>
      <w:b/>
      <w:smallCaps/>
      <w:sz w:val="32"/>
      <w:szCs w:val="32"/>
    </w:rPr>
  </w:style>
  <w:style w:type="character" w:customStyle="1" w:styleId="Ttulo2Car">
    <w:name w:val="Título 2 Car"/>
    <w:basedOn w:val="Fuentedeprrafopredeter"/>
    <w:link w:val="Ttulo2"/>
    <w:uiPriority w:val="9"/>
    <w:rsid w:val="00D94D15"/>
    <w:rPr>
      <w:rFonts w:ascii="Liberation Sans" w:eastAsiaTheme="majorEastAsia" w:hAnsi="Liberation Sans" w:cstheme="majorBidi"/>
      <w:b/>
      <w:i/>
      <w:sz w:val="28"/>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8E46CF"/>
    <w:rPr>
      <w:rFonts w:ascii="Liberation Sans" w:eastAsiaTheme="majorEastAsia" w:hAnsi="Liberation Sans" w:cstheme="majorBidi"/>
      <w:b/>
      <w:sz w:val="28"/>
      <w:szCs w:val="24"/>
    </w:rPr>
  </w:style>
  <w:style w:type="character" w:customStyle="1" w:styleId="Ttulo4Car">
    <w:name w:val="Título 4 Car"/>
    <w:basedOn w:val="Fuentedeprrafopredeter"/>
    <w:link w:val="Ttulo4"/>
    <w:uiPriority w:val="9"/>
    <w:rsid w:val="008E46CF"/>
    <w:rPr>
      <w:rFonts w:ascii="Liberation Sans" w:eastAsiaTheme="majorEastAsia" w:hAnsi="Liberation Sans"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3.png"/><Relationship Id="rId21" Type="http://schemas.openxmlformats.org/officeDocument/2006/relationships/hyperlink" Target="http://www.json.org/" TargetMode="External"/><Relationship Id="rId34" Type="http://schemas.openxmlformats.org/officeDocument/2006/relationships/hyperlink" Target="http://www.freefilesync.org/" TargetMode="External"/><Relationship Id="rId42" Type="http://schemas.openxmlformats.org/officeDocument/2006/relationships/image" Target="media/image1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mysq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s://poedit.net/"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www.eclipse.org/downloads/packages/eclipse-php-developers/marsr" TargetMode="External"/><Relationship Id="rId36"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hyperlink" Target="http://php.net/" TargetMode="External"/><Relationship Id="rId31" Type="http://schemas.openxmlformats.org/officeDocument/2006/relationships/hyperlink" Target="http://astah.net/" TargetMode="Externa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heidisql.com/"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s://phpunit.de/" TargetMode="External"/><Relationship Id="rId38" Type="http://schemas.openxmlformats.org/officeDocument/2006/relationships/image" Target="media/image12.png"/><Relationship Id="rId46" Type="http://schemas.openxmlformats.org/officeDocument/2006/relationships/header" Target="header7.xml"/><Relationship Id="rId20" Type="http://schemas.openxmlformats.org/officeDocument/2006/relationships/hyperlink" Target="https://jquery.com/" TargetMode="External"/><Relationship Id="rId4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4.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3F264-19FD-443A-BEE4-D5CA3757A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2040</TotalTime>
  <Pages>57</Pages>
  <Words>15487</Words>
  <Characters>85183</Characters>
  <Application>Microsoft Office Word</Application>
  <DocSecurity>0</DocSecurity>
  <Lines>709</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72</cp:revision>
  <dcterms:created xsi:type="dcterms:W3CDTF">2015-10-05T11:58:00Z</dcterms:created>
  <dcterms:modified xsi:type="dcterms:W3CDTF">2016-01-26T20:41:00Z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id="08vaAu3N"/&gt;&lt;style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