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12669B" w:rsidRPr="00CB7E3D" w:rsidRDefault="0012669B" w:rsidP="00CB7E3D">
                            <w:pPr>
                              <w:jc w:val="center"/>
                              <w:rPr>
                                <w:b/>
                              </w:rPr>
                            </w:pPr>
                            <w:r w:rsidRPr="00CB7E3D">
                              <w:rPr>
                                <w:b/>
                              </w:rPr>
                              <w:t>Trabajo final de GºIng.Informática:</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D. Bruno Baruque Zanón,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ha realizado el Trabajo final del GºIng.Informática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Bruno Baruque Zanón</w:t>
      </w:r>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B158C60" w14:textId="77777777" w:rsidR="005F6805"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124804" w:history="1">
        <w:r w:rsidR="005F6805" w:rsidRPr="00FA6EAE">
          <w:rPr>
            <w:rStyle w:val="Hipervnculo"/>
            <w:noProof/>
          </w:rPr>
          <w:t>I -</w:t>
        </w:r>
        <w:r w:rsidR="005F6805">
          <w:rPr>
            <w:rFonts w:asciiTheme="minorHAnsi" w:eastAsiaTheme="minorEastAsia" w:hAnsiTheme="minorHAnsi"/>
            <w:noProof/>
            <w:sz w:val="22"/>
            <w:lang w:eastAsia="es-ES"/>
          </w:rPr>
          <w:tab/>
        </w:r>
        <w:r w:rsidR="005F6805" w:rsidRPr="00FA6EAE">
          <w:rPr>
            <w:rStyle w:val="Hipervnculo"/>
            <w:noProof/>
          </w:rPr>
          <w:t>Introducción</w:t>
        </w:r>
        <w:r w:rsidR="005F6805">
          <w:rPr>
            <w:noProof/>
            <w:webHidden/>
          </w:rPr>
          <w:tab/>
        </w:r>
        <w:r w:rsidR="005F6805">
          <w:rPr>
            <w:noProof/>
            <w:webHidden/>
          </w:rPr>
          <w:fldChar w:fldCharType="begin"/>
        </w:r>
        <w:r w:rsidR="005F6805">
          <w:rPr>
            <w:noProof/>
            <w:webHidden/>
          </w:rPr>
          <w:instrText xml:space="preserve"> PAGEREF _Toc442124804 \h </w:instrText>
        </w:r>
        <w:r w:rsidR="005F6805">
          <w:rPr>
            <w:noProof/>
            <w:webHidden/>
          </w:rPr>
        </w:r>
        <w:r w:rsidR="005F6805">
          <w:rPr>
            <w:noProof/>
            <w:webHidden/>
          </w:rPr>
          <w:fldChar w:fldCharType="separate"/>
        </w:r>
        <w:r w:rsidR="005F6805">
          <w:rPr>
            <w:noProof/>
            <w:webHidden/>
          </w:rPr>
          <w:t>7</w:t>
        </w:r>
        <w:r w:rsidR="005F6805">
          <w:rPr>
            <w:noProof/>
            <w:webHidden/>
          </w:rPr>
          <w:fldChar w:fldCharType="end"/>
        </w:r>
      </w:hyperlink>
    </w:p>
    <w:p w14:paraId="54B6EC21" w14:textId="77777777" w:rsidR="005F6805" w:rsidRDefault="0086208B">
      <w:pPr>
        <w:pStyle w:val="TDC1"/>
        <w:tabs>
          <w:tab w:val="left" w:pos="480"/>
          <w:tab w:val="right" w:leader="dot" w:pos="6539"/>
        </w:tabs>
        <w:rPr>
          <w:rFonts w:asciiTheme="minorHAnsi" w:eastAsiaTheme="minorEastAsia" w:hAnsiTheme="minorHAnsi"/>
          <w:noProof/>
          <w:sz w:val="22"/>
          <w:lang w:eastAsia="es-ES"/>
        </w:rPr>
      </w:pPr>
      <w:hyperlink w:anchor="_Toc442124805" w:history="1">
        <w:r w:rsidR="005F6805" w:rsidRPr="00FA6EAE">
          <w:rPr>
            <w:rStyle w:val="Hipervnculo"/>
            <w:noProof/>
          </w:rPr>
          <w:t>II -</w:t>
        </w:r>
        <w:r w:rsidR="005F6805">
          <w:rPr>
            <w:rFonts w:asciiTheme="minorHAnsi" w:eastAsiaTheme="minorEastAsia" w:hAnsiTheme="minorHAnsi"/>
            <w:noProof/>
            <w:sz w:val="22"/>
            <w:lang w:eastAsia="es-ES"/>
          </w:rPr>
          <w:tab/>
        </w:r>
        <w:r w:rsidR="005F6805" w:rsidRPr="00FA6EAE">
          <w:rPr>
            <w:rStyle w:val="Hipervnculo"/>
            <w:noProof/>
          </w:rPr>
          <w:t>Objetivos del proyecto</w:t>
        </w:r>
        <w:r w:rsidR="005F6805">
          <w:rPr>
            <w:noProof/>
            <w:webHidden/>
          </w:rPr>
          <w:tab/>
        </w:r>
        <w:r w:rsidR="005F6805">
          <w:rPr>
            <w:noProof/>
            <w:webHidden/>
          </w:rPr>
          <w:fldChar w:fldCharType="begin"/>
        </w:r>
        <w:r w:rsidR="005F6805">
          <w:rPr>
            <w:noProof/>
            <w:webHidden/>
          </w:rPr>
          <w:instrText xml:space="preserve"> PAGEREF _Toc442124805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088DA31B"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06"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Objetivos funcionales</w:t>
        </w:r>
        <w:r w:rsidR="005F6805">
          <w:rPr>
            <w:noProof/>
            <w:webHidden/>
          </w:rPr>
          <w:tab/>
        </w:r>
        <w:r w:rsidR="005F6805">
          <w:rPr>
            <w:noProof/>
            <w:webHidden/>
          </w:rPr>
          <w:fldChar w:fldCharType="begin"/>
        </w:r>
        <w:r w:rsidR="005F6805">
          <w:rPr>
            <w:noProof/>
            <w:webHidden/>
          </w:rPr>
          <w:instrText xml:space="preserve"> PAGEREF _Toc442124806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3CB6F29D"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07"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Objetivos de carácter técnico</w:t>
        </w:r>
        <w:r w:rsidR="005F6805">
          <w:rPr>
            <w:noProof/>
            <w:webHidden/>
          </w:rPr>
          <w:tab/>
        </w:r>
        <w:r w:rsidR="005F6805">
          <w:rPr>
            <w:noProof/>
            <w:webHidden/>
          </w:rPr>
          <w:fldChar w:fldCharType="begin"/>
        </w:r>
        <w:r w:rsidR="005F6805">
          <w:rPr>
            <w:noProof/>
            <w:webHidden/>
          </w:rPr>
          <w:instrText xml:space="preserve"> PAGEREF _Toc442124807 \h </w:instrText>
        </w:r>
        <w:r w:rsidR="005F6805">
          <w:rPr>
            <w:noProof/>
            <w:webHidden/>
          </w:rPr>
        </w:r>
        <w:r w:rsidR="005F6805">
          <w:rPr>
            <w:noProof/>
            <w:webHidden/>
          </w:rPr>
          <w:fldChar w:fldCharType="separate"/>
        </w:r>
        <w:r w:rsidR="005F6805">
          <w:rPr>
            <w:noProof/>
            <w:webHidden/>
          </w:rPr>
          <w:t>9</w:t>
        </w:r>
        <w:r w:rsidR="005F6805">
          <w:rPr>
            <w:noProof/>
            <w:webHidden/>
          </w:rPr>
          <w:fldChar w:fldCharType="end"/>
        </w:r>
      </w:hyperlink>
    </w:p>
    <w:p w14:paraId="51864687" w14:textId="77777777" w:rsidR="005F6805" w:rsidRDefault="0086208B">
      <w:pPr>
        <w:pStyle w:val="TDC1"/>
        <w:tabs>
          <w:tab w:val="left" w:pos="660"/>
          <w:tab w:val="right" w:leader="dot" w:pos="6539"/>
        </w:tabs>
        <w:rPr>
          <w:rFonts w:asciiTheme="minorHAnsi" w:eastAsiaTheme="minorEastAsia" w:hAnsiTheme="minorHAnsi"/>
          <w:noProof/>
          <w:sz w:val="22"/>
          <w:lang w:eastAsia="es-ES"/>
        </w:rPr>
      </w:pPr>
      <w:hyperlink w:anchor="_Toc442124808" w:history="1">
        <w:r w:rsidR="005F6805" w:rsidRPr="00FA6EAE">
          <w:rPr>
            <w:rStyle w:val="Hipervnculo"/>
            <w:noProof/>
          </w:rPr>
          <w:t>III -</w:t>
        </w:r>
        <w:r w:rsidR="005F6805">
          <w:rPr>
            <w:rFonts w:asciiTheme="minorHAnsi" w:eastAsiaTheme="minorEastAsia" w:hAnsiTheme="minorHAnsi"/>
            <w:noProof/>
            <w:sz w:val="22"/>
            <w:lang w:eastAsia="es-ES"/>
          </w:rPr>
          <w:tab/>
        </w:r>
        <w:r w:rsidR="005F6805" w:rsidRPr="00FA6EAE">
          <w:rPr>
            <w:rStyle w:val="Hipervnculo"/>
            <w:noProof/>
          </w:rPr>
          <w:t>Conceptos Teóricos</w:t>
        </w:r>
        <w:r w:rsidR="005F6805">
          <w:rPr>
            <w:noProof/>
            <w:webHidden/>
          </w:rPr>
          <w:tab/>
        </w:r>
        <w:r w:rsidR="005F6805">
          <w:rPr>
            <w:noProof/>
            <w:webHidden/>
          </w:rPr>
          <w:fldChar w:fldCharType="begin"/>
        </w:r>
        <w:r w:rsidR="005F6805">
          <w:rPr>
            <w:noProof/>
            <w:webHidden/>
          </w:rPr>
          <w:instrText xml:space="preserve"> PAGEREF _Toc442124808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274C8C8D"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09"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Learning Management System (LMS)</w:t>
        </w:r>
        <w:r w:rsidR="005F6805">
          <w:rPr>
            <w:noProof/>
            <w:webHidden/>
          </w:rPr>
          <w:tab/>
        </w:r>
        <w:r w:rsidR="005F6805">
          <w:rPr>
            <w:noProof/>
            <w:webHidden/>
          </w:rPr>
          <w:fldChar w:fldCharType="begin"/>
        </w:r>
        <w:r w:rsidR="005F6805">
          <w:rPr>
            <w:noProof/>
            <w:webHidden/>
          </w:rPr>
          <w:instrText xml:space="preserve"> PAGEREF _Toc442124809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3EB8B917"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10"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Plataforma Moodle</w:t>
        </w:r>
        <w:r w:rsidR="005F6805">
          <w:rPr>
            <w:noProof/>
            <w:webHidden/>
          </w:rPr>
          <w:tab/>
        </w:r>
        <w:r w:rsidR="005F6805">
          <w:rPr>
            <w:noProof/>
            <w:webHidden/>
          </w:rPr>
          <w:fldChar w:fldCharType="begin"/>
        </w:r>
        <w:r w:rsidR="005F6805">
          <w:rPr>
            <w:noProof/>
            <w:webHidden/>
          </w:rPr>
          <w:instrText xml:space="preserve"> PAGEREF _Toc442124810 \h </w:instrText>
        </w:r>
        <w:r w:rsidR="005F6805">
          <w:rPr>
            <w:noProof/>
            <w:webHidden/>
          </w:rPr>
        </w:r>
        <w:r w:rsidR="005F6805">
          <w:rPr>
            <w:noProof/>
            <w:webHidden/>
          </w:rPr>
          <w:fldChar w:fldCharType="separate"/>
        </w:r>
        <w:r w:rsidR="005F6805">
          <w:rPr>
            <w:noProof/>
            <w:webHidden/>
          </w:rPr>
          <w:t>11</w:t>
        </w:r>
        <w:r w:rsidR="005F6805">
          <w:rPr>
            <w:noProof/>
            <w:webHidden/>
          </w:rPr>
          <w:fldChar w:fldCharType="end"/>
        </w:r>
      </w:hyperlink>
    </w:p>
    <w:p w14:paraId="4FA18637"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11"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Software QA</w:t>
        </w:r>
        <w:r w:rsidR="005F6805">
          <w:rPr>
            <w:noProof/>
            <w:webHidden/>
          </w:rPr>
          <w:tab/>
        </w:r>
        <w:r w:rsidR="005F6805">
          <w:rPr>
            <w:noProof/>
            <w:webHidden/>
          </w:rPr>
          <w:fldChar w:fldCharType="begin"/>
        </w:r>
        <w:r w:rsidR="005F6805">
          <w:rPr>
            <w:noProof/>
            <w:webHidden/>
          </w:rPr>
          <w:instrText xml:space="preserve"> PAGEREF _Toc442124811 \h </w:instrText>
        </w:r>
        <w:r w:rsidR="005F6805">
          <w:rPr>
            <w:noProof/>
            <w:webHidden/>
          </w:rPr>
        </w:r>
        <w:r w:rsidR="005F6805">
          <w:rPr>
            <w:noProof/>
            <w:webHidden/>
          </w:rPr>
          <w:fldChar w:fldCharType="separate"/>
        </w:r>
        <w:r w:rsidR="005F6805">
          <w:rPr>
            <w:noProof/>
            <w:webHidden/>
          </w:rPr>
          <w:t>12</w:t>
        </w:r>
        <w:r w:rsidR="005F6805">
          <w:rPr>
            <w:noProof/>
            <w:webHidden/>
          </w:rPr>
          <w:fldChar w:fldCharType="end"/>
        </w:r>
      </w:hyperlink>
    </w:p>
    <w:p w14:paraId="02A6C42D" w14:textId="77777777" w:rsidR="005F6805" w:rsidRDefault="0086208B">
      <w:pPr>
        <w:pStyle w:val="TDC1"/>
        <w:tabs>
          <w:tab w:val="left" w:pos="660"/>
          <w:tab w:val="right" w:leader="dot" w:pos="6539"/>
        </w:tabs>
        <w:rPr>
          <w:rFonts w:asciiTheme="minorHAnsi" w:eastAsiaTheme="minorEastAsia" w:hAnsiTheme="minorHAnsi"/>
          <w:noProof/>
          <w:sz w:val="22"/>
          <w:lang w:eastAsia="es-ES"/>
        </w:rPr>
      </w:pPr>
      <w:hyperlink w:anchor="_Toc442124812" w:history="1">
        <w:r w:rsidR="005F6805" w:rsidRPr="00FA6EAE">
          <w:rPr>
            <w:rStyle w:val="Hipervnculo"/>
            <w:noProof/>
          </w:rPr>
          <w:t>IV -</w:t>
        </w:r>
        <w:r w:rsidR="005F6805">
          <w:rPr>
            <w:rFonts w:asciiTheme="minorHAnsi" w:eastAsiaTheme="minorEastAsia" w:hAnsiTheme="minorHAnsi"/>
            <w:noProof/>
            <w:sz w:val="22"/>
            <w:lang w:eastAsia="es-ES"/>
          </w:rPr>
          <w:tab/>
        </w:r>
        <w:r w:rsidR="005F6805" w:rsidRPr="00FA6EAE">
          <w:rPr>
            <w:rStyle w:val="Hipervnculo"/>
            <w:noProof/>
          </w:rPr>
          <w:t>Técnicas y herramientas</w:t>
        </w:r>
        <w:r w:rsidR="005F6805">
          <w:rPr>
            <w:noProof/>
            <w:webHidden/>
          </w:rPr>
          <w:tab/>
        </w:r>
        <w:r w:rsidR="005F6805">
          <w:rPr>
            <w:noProof/>
            <w:webHidden/>
          </w:rPr>
          <w:fldChar w:fldCharType="begin"/>
        </w:r>
        <w:r w:rsidR="005F6805">
          <w:rPr>
            <w:noProof/>
            <w:webHidden/>
          </w:rPr>
          <w:instrText xml:space="preserve"> PAGEREF _Toc442124812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52C09DCE"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1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Técnicas de desarrollo</w:t>
        </w:r>
        <w:r w:rsidR="005F6805">
          <w:rPr>
            <w:noProof/>
            <w:webHidden/>
          </w:rPr>
          <w:tab/>
        </w:r>
        <w:r w:rsidR="005F6805">
          <w:rPr>
            <w:noProof/>
            <w:webHidden/>
          </w:rPr>
          <w:fldChar w:fldCharType="begin"/>
        </w:r>
        <w:r w:rsidR="005F6805">
          <w:rPr>
            <w:noProof/>
            <w:webHidden/>
          </w:rPr>
          <w:instrText xml:space="preserve"> PAGEREF _Toc442124813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272CF2A"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1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LTI</w:t>
        </w:r>
        <w:r w:rsidR="005F6805">
          <w:rPr>
            <w:noProof/>
            <w:webHidden/>
          </w:rPr>
          <w:tab/>
        </w:r>
        <w:r w:rsidR="005F6805">
          <w:rPr>
            <w:noProof/>
            <w:webHidden/>
          </w:rPr>
          <w:fldChar w:fldCharType="begin"/>
        </w:r>
        <w:r w:rsidR="005F6805">
          <w:rPr>
            <w:noProof/>
            <w:webHidden/>
          </w:rPr>
          <w:instrText xml:space="preserve"> PAGEREF _Toc442124814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9825B3E"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15" w:history="1">
        <w:r w:rsidR="005F6805" w:rsidRPr="00FA6EAE">
          <w:rPr>
            <w:rStyle w:val="Hipervnculo"/>
            <w:noProof/>
          </w:rPr>
          <w:t>1.2.</w:t>
        </w:r>
        <w:r w:rsidR="005F6805">
          <w:rPr>
            <w:rFonts w:asciiTheme="minorHAnsi" w:eastAsiaTheme="minorEastAsia" w:hAnsiTheme="minorHAnsi"/>
            <w:noProof/>
            <w:sz w:val="22"/>
            <w:lang w:eastAsia="es-ES"/>
          </w:rPr>
          <w:tab/>
        </w:r>
        <w:r w:rsidR="005F6805" w:rsidRPr="00FA6EAE">
          <w:rPr>
            <w:rStyle w:val="Hipervnculo"/>
            <w:noProof/>
          </w:rPr>
          <w:t>Modelo-vista-controlador (MVC)</w:t>
        </w:r>
        <w:r w:rsidR="005F6805">
          <w:rPr>
            <w:noProof/>
            <w:webHidden/>
          </w:rPr>
          <w:tab/>
        </w:r>
        <w:r w:rsidR="005F6805">
          <w:rPr>
            <w:noProof/>
            <w:webHidden/>
          </w:rPr>
          <w:fldChar w:fldCharType="begin"/>
        </w:r>
        <w:r w:rsidR="005F6805">
          <w:rPr>
            <w:noProof/>
            <w:webHidden/>
          </w:rPr>
          <w:instrText xml:space="preserve"> PAGEREF _Toc442124815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28F34353"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16" w:history="1">
        <w:r w:rsidR="005F6805" w:rsidRPr="00FA6EAE">
          <w:rPr>
            <w:rStyle w:val="Hipervnculo"/>
            <w:noProof/>
          </w:rPr>
          <w:t>1.3.</w:t>
        </w:r>
        <w:r w:rsidR="005F6805">
          <w:rPr>
            <w:rFonts w:asciiTheme="minorHAnsi" w:eastAsiaTheme="minorEastAsia" w:hAnsiTheme="minorHAnsi"/>
            <w:noProof/>
            <w:sz w:val="22"/>
            <w:lang w:eastAsia="es-ES"/>
          </w:rPr>
          <w:tab/>
        </w:r>
        <w:r w:rsidR="005F6805" w:rsidRPr="00FA6EAE">
          <w:rPr>
            <w:rStyle w:val="Hipervnculo"/>
            <w:noProof/>
          </w:rPr>
          <w:t>Desarrollo ágil de software</w:t>
        </w:r>
        <w:r w:rsidR="005F6805">
          <w:rPr>
            <w:noProof/>
            <w:webHidden/>
          </w:rPr>
          <w:tab/>
        </w:r>
        <w:r w:rsidR="005F6805">
          <w:rPr>
            <w:noProof/>
            <w:webHidden/>
          </w:rPr>
          <w:fldChar w:fldCharType="begin"/>
        </w:r>
        <w:r w:rsidR="005F6805">
          <w:rPr>
            <w:noProof/>
            <w:webHidden/>
          </w:rPr>
          <w:instrText xml:space="preserve"> PAGEREF _Toc442124816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176A8CEA"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17" w:history="1">
        <w:r w:rsidR="005F6805" w:rsidRPr="00FA6EAE">
          <w:rPr>
            <w:rStyle w:val="Hipervnculo"/>
            <w:noProof/>
          </w:rPr>
          <w:t>1.3.1.</w:t>
        </w:r>
        <w:r w:rsidR="005F6805">
          <w:rPr>
            <w:rFonts w:asciiTheme="minorHAnsi" w:eastAsiaTheme="minorEastAsia" w:hAnsiTheme="minorHAnsi"/>
            <w:noProof/>
            <w:sz w:val="22"/>
            <w:lang w:eastAsia="es-ES"/>
          </w:rPr>
          <w:tab/>
        </w:r>
        <w:r w:rsidR="005F6805" w:rsidRPr="00FA6EAE">
          <w:rPr>
            <w:rStyle w:val="Hipervnculo"/>
            <w:noProof/>
          </w:rPr>
          <w:t>SCRUM</w:t>
        </w:r>
        <w:r w:rsidR="005F6805">
          <w:rPr>
            <w:noProof/>
            <w:webHidden/>
          </w:rPr>
          <w:tab/>
        </w:r>
        <w:r w:rsidR="005F6805">
          <w:rPr>
            <w:noProof/>
            <w:webHidden/>
          </w:rPr>
          <w:fldChar w:fldCharType="begin"/>
        </w:r>
        <w:r w:rsidR="005F6805">
          <w:rPr>
            <w:noProof/>
            <w:webHidden/>
          </w:rPr>
          <w:instrText xml:space="preserve"> PAGEREF _Toc442124817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6DACA49A"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18"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Herramientas de software</w:t>
        </w:r>
        <w:r w:rsidR="005F6805">
          <w:rPr>
            <w:noProof/>
            <w:webHidden/>
          </w:rPr>
          <w:tab/>
        </w:r>
        <w:r w:rsidR="005F6805">
          <w:rPr>
            <w:noProof/>
            <w:webHidden/>
          </w:rPr>
          <w:fldChar w:fldCharType="begin"/>
        </w:r>
        <w:r w:rsidR="005F6805">
          <w:rPr>
            <w:noProof/>
            <w:webHidden/>
          </w:rPr>
          <w:instrText xml:space="preserve"> PAGEREF _Toc442124818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13339F9C"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19"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Lenguajes</w:t>
        </w:r>
        <w:r w:rsidR="005F6805">
          <w:rPr>
            <w:noProof/>
            <w:webHidden/>
          </w:rPr>
          <w:tab/>
        </w:r>
        <w:r w:rsidR="005F6805">
          <w:rPr>
            <w:noProof/>
            <w:webHidden/>
          </w:rPr>
          <w:fldChar w:fldCharType="begin"/>
        </w:r>
        <w:r w:rsidR="005F6805">
          <w:rPr>
            <w:noProof/>
            <w:webHidden/>
          </w:rPr>
          <w:instrText xml:space="preserve"> PAGEREF _Toc442124819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3E7EDA4C"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0" w:history="1">
        <w:r w:rsidR="005F6805" w:rsidRPr="00FA6EAE">
          <w:rPr>
            <w:rStyle w:val="Hipervnculo"/>
            <w:noProof/>
          </w:rPr>
          <w:t>2.1.1.</w:t>
        </w:r>
        <w:r w:rsidR="005F6805">
          <w:rPr>
            <w:rFonts w:asciiTheme="minorHAnsi" w:eastAsiaTheme="minorEastAsia" w:hAnsiTheme="minorHAnsi"/>
            <w:noProof/>
            <w:sz w:val="22"/>
            <w:lang w:eastAsia="es-ES"/>
          </w:rPr>
          <w:tab/>
        </w:r>
        <w:r w:rsidR="005F6805" w:rsidRPr="00FA6EAE">
          <w:rPr>
            <w:rStyle w:val="Hipervnculo"/>
            <w:noProof/>
          </w:rPr>
          <w:t>HTML5</w:t>
        </w:r>
        <w:r w:rsidR="005F6805">
          <w:rPr>
            <w:noProof/>
            <w:webHidden/>
          </w:rPr>
          <w:tab/>
        </w:r>
        <w:r w:rsidR="005F6805">
          <w:rPr>
            <w:noProof/>
            <w:webHidden/>
          </w:rPr>
          <w:fldChar w:fldCharType="begin"/>
        </w:r>
        <w:r w:rsidR="005F6805">
          <w:rPr>
            <w:noProof/>
            <w:webHidden/>
          </w:rPr>
          <w:instrText xml:space="preserve"> PAGEREF _Toc442124820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2389590C"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1" w:history="1">
        <w:r w:rsidR="005F6805" w:rsidRPr="00FA6EAE">
          <w:rPr>
            <w:rStyle w:val="Hipervnculo"/>
            <w:noProof/>
          </w:rPr>
          <w:t>2.1.2.</w:t>
        </w:r>
        <w:r w:rsidR="005F6805">
          <w:rPr>
            <w:rFonts w:asciiTheme="minorHAnsi" w:eastAsiaTheme="minorEastAsia" w:hAnsiTheme="minorHAnsi"/>
            <w:noProof/>
            <w:sz w:val="22"/>
            <w:lang w:eastAsia="es-ES"/>
          </w:rPr>
          <w:tab/>
        </w:r>
        <w:r w:rsidR="005F6805" w:rsidRPr="00FA6EAE">
          <w:rPr>
            <w:rStyle w:val="Hipervnculo"/>
            <w:noProof/>
          </w:rPr>
          <w:t>PHP</w:t>
        </w:r>
        <w:r w:rsidR="005F6805">
          <w:rPr>
            <w:noProof/>
            <w:webHidden/>
          </w:rPr>
          <w:tab/>
        </w:r>
        <w:r w:rsidR="005F6805">
          <w:rPr>
            <w:noProof/>
            <w:webHidden/>
          </w:rPr>
          <w:fldChar w:fldCharType="begin"/>
        </w:r>
        <w:r w:rsidR="005F6805">
          <w:rPr>
            <w:noProof/>
            <w:webHidden/>
          </w:rPr>
          <w:instrText xml:space="preserve"> PAGEREF _Toc442124821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6729E71E"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2" w:history="1">
        <w:r w:rsidR="005F6805" w:rsidRPr="00FA6EAE">
          <w:rPr>
            <w:rStyle w:val="Hipervnculo"/>
            <w:noProof/>
          </w:rPr>
          <w:t>2.1.3.</w:t>
        </w:r>
        <w:r w:rsidR="005F6805">
          <w:rPr>
            <w:rFonts w:asciiTheme="minorHAnsi" w:eastAsiaTheme="minorEastAsia" w:hAnsiTheme="minorHAnsi"/>
            <w:noProof/>
            <w:sz w:val="22"/>
            <w:lang w:eastAsia="es-ES"/>
          </w:rPr>
          <w:tab/>
        </w:r>
        <w:r w:rsidR="005F6805" w:rsidRPr="00FA6EAE">
          <w:rPr>
            <w:rStyle w:val="Hipervnculo"/>
            <w:noProof/>
          </w:rPr>
          <w:t>JavaScript</w:t>
        </w:r>
        <w:r w:rsidR="005F6805">
          <w:rPr>
            <w:noProof/>
            <w:webHidden/>
          </w:rPr>
          <w:tab/>
        </w:r>
        <w:r w:rsidR="005F6805">
          <w:rPr>
            <w:noProof/>
            <w:webHidden/>
          </w:rPr>
          <w:fldChar w:fldCharType="begin"/>
        </w:r>
        <w:r w:rsidR="005F6805">
          <w:rPr>
            <w:noProof/>
            <w:webHidden/>
          </w:rPr>
          <w:instrText xml:space="preserve"> PAGEREF _Toc442124822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D9447DC"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3" w:history="1">
        <w:r w:rsidR="005F6805" w:rsidRPr="00FA6EAE">
          <w:rPr>
            <w:rStyle w:val="Hipervnculo"/>
            <w:noProof/>
          </w:rPr>
          <w:t>2.1.4.</w:t>
        </w:r>
        <w:r w:rsidR="005F6805">
          <w:rPr>
            <w:rFonts w:asciiTheme="minorHAnsi" w:eastAsiaTheme="minorEastAsia" w:hAnsiTheme="minorHAnsi"/>
            <w:noProof/>
            <w:sz w:val="22"/>
            <w:lang w:eastAsia="es-ES"/>
          </w:rPr>
          <w:tab/>
        </w:r>
        <w:r w:rsidR="005F6805" w:rsidRPr="00FA6EAE">
          <w:rPr>
            <w:rStyle w:val="Hipervnculo"/>
            <w:noProof/>
          </w:rPr>
          <w:t>AJAX</w:t>
        </w:r>
        <w:r w:rsidR="005F6805">
          <w:rPr>
            <w:noProof/>
            <w:webHidden/>
          </w:rPr>
          <w:tab/>
        </w:r>
        <w:r w:rsidR="005F6805">
          <w:rPr>
            <w:noProof/>
            <w:webHidden/>
          </w:rPr>
          <w:fldChar w:fldCharType="begin"/>
        </w:r>
        <w:r w:rsidR="005F6805">
          <w:rPr>
            <w:noProof/>
            <w:webHidden/>
          </w:rPr>
          <w:instrText xml:space="preserve"> PAGEREF _Toc442124823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C959438"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4" w:history="1">
        <w:r w:rsidR="005F6805" w:rsidRPr="00FA6EAE">
          <w:rPr>
            <w:rStyle w:val="Hipervnculo"/>
            <w:noProof/>
          </w:rPr>
          <w:t>2.1.5.</w:t>
        </w:r>
        <w:r w:rsidR="005F6805">
          <w:rPr>
            <w:rFonts w:asciiTheme="minorHAnsi" w:eastAsiaTheme="minorEastAsia" w:hAnsiTheme="minorHAnsi"/>
            <w:noProof/>
            <w:sz w:val="22"/>
            <w:lang w:eastAsia="es-ES"/>
          </w:rPr>
          <w:tab/>
        </w:r>
        <w:r w:rsidR="005F6805" w:rsidRPr="00FA6EAE">
          <w:rPr>
            <w:rStyle w:val="Hipervnculo"/>
            <w:noProof/>
          </w:rPr>
          <w:t>JQuery</w:t>
        </w:r>
        <w:r w:rsidR="005F6805">
          <w:rPr>
            <w:noProof/>
            <w:webHidden/>
          </w:rPr>
          <w:tab/>
        </w:r>
        <w:r w:rsidR="005F6805">
          <w:rPr>
            <w:noProof/>
            <w:webHidden/>
          </w:rPr>
          <w:fldChar w:fldCharType="begin"/>
        </w:r>
        <w:r w:rsidR="005F6805">
          <w:rPr>
            <w:noProof/>
            <w:webHidden/>
          </w:rPr>
          <w:instrText xml:space="preserve"> PAGEREF _Toc442124824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21640542"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5" w:history="1">
        <w:r w:rsidR="005F6805" w:rsidRPr="00FA6EAE">
          <w:rPr>
            <w:rStyle w:val="Hipervnculo"/>
            <w:noProof/>
          </w:rPr>
          <w:t>2.1.6.</w:t>
        </w:r>
        <w:r w:rsidR="005F6805">
          <w:rPr>
            <w:rFonts w:asciiTheme="minorHAnsi" w:eastAsiaTheme="minorEastAsia" w:hAnsiTheme="minorHAnsi"/>
            <w:noProof/>
            <w:sz w:val="22"/>
            <w:lang w:eastAsia="es-ES"/>
          </w:rPr>
          <w:tab/>
        </w:r>
        <w:r w:rsidR="005F6805" w:rsidRPr="00FA6EAE">
          <w:rPr>
            <w:rStyle w:val="Hipervnculo"/>
            <w:noProof/>
          </w:rPr>
          <w:t>JSON</w:t>
        </w:r>
        <w:r w:rsidR="005F6805">
          <w:rPr>
            <w:noProof/>
            <w:webHidden/>
          </w:rPr>
          <w:tab/>
        </w:r>
        <w:r w:rsidR="005F6805">
          <w:rPr>
            <w:noProof/>
            <w:webHidden/>
          </w:rPr>
          <w:fldChar w:fldCharType="begin"/>
        </w:r>
        <w:r w:rsidR="005F6805">
          <w:rPr>
            <w:noProof/>
            <w:webHidden/>
          </w:rPr>
          <w:instrText xml:space="preserve"> PAGEREF _Toc442124825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52A7172"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6" w:history="1">
        <w:r w:rsidR="005F6805" w:rsidRPr="00FA6EAE">
          <w:rPr>
            <w:rStyle w:val="Hipervnculo"/>
            <w:noProof/>
          </w:rPr>
          <w:t>2.1.7.</w:t>
        </w:r>
        <w:r w:rsidR="005F6805">
          <w:rPr>
            <w:rFonts w:asciiTheme="minorHAnsi" w:eastAsiaTheme="minorEastAsia" w:hAnsiTheme="minorHAnsi"/>
            <w:noProof/>
            <w:sz w:val="22"/>
            <w:lang w:eastAsia="es-ES"/>
          </w:rPr>
          <w:tab/>
        </w:r>
        <w:r w:rsidR="005F6805" w:rsidRPr="00FA6EAE">
          <w:rPr>
            <w:rStyle w:val="Hipervnculo"/>
            <w:noProof/>
          </w:rPr>
          <w:t>Bootstrap</w:t>
        </w:r>
        <w:r w:rsidR="005F6805">
          <w:rPr>
            <w:noProof/>
            <w:webHidden/>
          </w:rPr>
          <w:tab/>
        </w:r>
        <w:r w:rsidR="005F6805">
          <w:rPr>
            <w:noProof/>
            <w:webHidden/>
          </w:rPr>
          <w:fldChar w:fldCharType="begin"/>
        </w:r>
        <w:r w:rsidR="005F6805">
          <w:rPr>
            <w:noProof/>
            <w:webHidden/>
          </w:rPr>
          <w:instrText xml:space="preserve"> PAGEREF _Toc442124826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84EEC4C"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7" w:history="1">
        <w:r w:rsidR="005F6805" w:rsidRPr="00FA6EAE">
          <w:rPr>
            <w:rStyle w:val="Hipervnculo"/>
            <w:noProof/>
          </w:rPr>
          <w:t>2.1.8.</w:t>
        </w:r>
        <w:r w:rsidR="005F6805">
          <w:rPr>
            <w:rFonts w:asciiTheme="minorHAnsi" w:eastAsiaTheme="minorEastAsia" w:hAnsiTheme="minorHAnsi"/>
            <w:noProof/>
            <w:sz w:val="22"/>
            <w:lang w:eastAsia="es-ES"/>
          </w:rPr>
          <w:tab/>
        </w:r>
        <w:r w:rsidR="005F6805" w:rsidRPr="00FA6EAE">
          <w:rPr>
            <w:rStyle w:val="Hipervnculo"/>
            <w:noProof/>
          </w:rPr>
          <w:t>XML</w:t>
        </w:r>
        <w:r w:rsidR="005F6805">
          <w:rPr>
            <w:noProof/>
            <w:webHidden/>
          </w:rPr>
          <w:tab/>
        </w:r>
        <w:r w:rsidR="005F6805">
          <w:rPr>
            <w:noProof/>
            <w:webHidden/>
          </w:rPr>
          <w:fldChar w:fldCharType="begin"/>
        </w:r>
        <w:r w:rsidR="005F6805">
          <w:rPr>
            <w:noProof/>
            <w:webHidden/>
          </w:rPr>
          <w:instrText xml:space="preserve"> PAGEREF _Toc442124827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26CBD6D5"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28" w:history="1">
        <w:r w:rsidR="005F6805" w:rsidRPr="00FA6EAE">
          <w:rPr>
            <w:rStyle w:val="Hipervnculo"/>
            <w:noProof/>
          </w:rPr>
          <w:t>2.2.</w:t>
        </w:r>
        <w:r w:rsidR="005F6805">
          <w:rPr>
            <w:rFonts w:asciiTheme="minorHAnsi" w:eastAsiaTheme="minorEastAsia" w:hAnsiTheme="minorHAnsi"/>
            <w:noProof/>
            <w:sz w:val="22"/>
            <w:lang w:eastAsia="es-ES"/>
          </w:rPr>
          <w:tab/>
        </w:r>
        <w:r w:rsidR="005F6805" w:rsidRPr="00FA6EAE">
          <w:rPr>
            <w:rStyle w:val="Hipervnculo"/>
            <w:noProof/>
          </w:rPr>
          <w:t>Herramientas</w:t>
        </w:r>
        <w:r w:rsidR="005F6805">
          <w:rPr>
            <w:noProof/>
            <w:webHidden/>
          </w:rPr>
          <w:tab/>
        </w:r>
        <w:r w:rsidR="005F6805">
          <w:rPr>
            <w:noProof/>
            <w:webHidden/>
          </w:rPr>
          <w:fldChar w:fldCharType="begin"/>
        </w:r>
        <w:r w:rsidR="005F6805">
          <w:rPr>
            <w:noProof/>
            <w:webHidden/>
          </w:rPr>
          <w:instrText xml:space="preserve"> PAGEREF _Toc442124828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4FD7E32"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29" w:history="1">
        <w:r w:rsidR="005F6805" w:rsidRPr="00FA6EAE">
          <w:rPr>
            <w:rStyle w:val="Hipervnculo"/>
            <w:noProof/>
          </w:rPr>
          <w:t>2.2.1.</w:t>
        </w:r>
        <w:r w:rsidR="005F6805">
          <w:rPr>
            <w:rFonts w:asciiTheme="minorHAnsi" w:eastAsiaTheme="minorEastAsia" w:hAnsiTheme="minorHAnsi"/>
            <w:noProof/>
            <w:sz w:val="22"/>
            <w:lang w:eastAsia="es-ES"/>
          </w:rPr>
          <w:tab/>
        </w:r>
        <w:r w:rsidR="005F6805" w:rsidRPr="00FA6EAE">
          <w:rPr>
            <w:rStyle w:val="Hipervnculo"/>
            <w:noProof/>
          </w:rPr>
          <w:t>GitHub</w:t>
        </w:r>
        <w:r w:rsidR="005F6805">
          <w:rPr>
            <w:noProof/>
            <w:webHidden/>
          </w:rPr>
          <w:tab/>
        </w:r>
        <w:r w:rsidR="005F6805">
          <w:rPr>
            <w:noProof/>
            <w:webHidden/>
          </w:rPr>
          <w:fldChar w:fldCharType="begin"/>
        </w:r>
        <w:r w:rsidR="005F6805">
          <w:rPr>
            <w:noProof/>
            <w:webHidden/>
          </w:rPr>
          <w:instrText xml:space="preserve"> PAGEREF _Toc442124829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3BDF35AE"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0" w:history="1">
        <w:r w:rsidR="005F6805" w:rsidRPr="00FA6EAE">
          <w:rPr>
            <w:rStyle w:val="Hipervnculo"/>
            <w:noProof/>
          </w:rPr>
          <w:t>2.2.2.</w:t>
        </w:r>
        <w:r w:rsidR="005F6805">
          <w:rPr>
            <w:rFonts w:asciiTheme="minorHAnsi" w:eastAsiaTheme="minorEastAsia" w:hAnsiTheme="minorHAnsi"/>
            <w:noProof/>
            <w:sz w:val="22"/>
            <w:lang w:eastAsia="es-ES"/>
          </w:rPr>
          <w:tab/>
        </w:r>
        <w:r w:rsidR="005F6805" w:rsidRPr="00FA6EAE">
          <w:rPr>
            <w:rStyle w:val="Hipervnculo"/>
            <w:noProof/>
          </w:rPr>
          <w:t>XP-DEV</w:t>
        </w:r>
        <w:r w:rsidR="005F6805">
          <w:rPr>
            <w:noProof/>
            <w:webHidden/>
          </w:rPr>
          <w:tab/>
        </w:r>
        <w:r w:rsidR="005F6805">
          <w:rPr>
            <w:noProof/>
            <w:webHidden/>
          </w:rPr>
          <w:fldChar w:fldCharType="begin"/>
        </w:r>
        <w:r w:rsidR="005F6805">
          <w:rPr>
            <w:noProof/>
            <w:webHidden/>
          </w:rPr>
          <w:instrText xml:space="preserve"> PAGEREF _Toc442124830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D1B353D"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1" w:history="1">
        <w:r w:rsidR="005F6805" w:rsidRPr="00FA6EAE">
          <w:rPr>
            <w:rStyle w:val="Hipervnculo"/>
            <w:noProof/>
          </w:rPr>
          <w:t>2.2.3.</w:t>
        </w:r>
        <w:r w:rsidR="005F6805">
          <w:rPr>
            <w:rFonts w:asciiTheme="minorHAnsi" w:eastAsiaTheme="minorEastAsia" w:hAnsiTheme="minorHAnsi"/>
            <w:noProof/>
            <w:sz w:val="22"/>
            <w:lang w:eastAsia="es-ES"/>
          </w:rPr>
          <w:tab/>
        </w:r>
        <w:r w:rsidR="005F6805" w:rsidRPr="00FA6EAE">
          <w:rPr>
            <w:rStyle w:val="Hipervnculo"/>
            <w:noProof/>
          </w:rPr>
          <w:t>Moodle</w:t>
        </w:r>
        <w:r w:rsidR="005F6805">
          <w:rPr>
            <w:noProof/>
            <w:webHidden/>
          </w:rPr>
          <w:tab/>
        </w:r>
        <w:r w:rsidR="005F6805">
          <w:rPr>
            <w:noProof/>
            <w:webHidden/>
          </w:rPr>
          <w:fldChar w:fldCharType="begin"/>
        </w:r>
        <w:r w:rsidR="005F6805">
          <w:rPr>
            <w:noProof/>
            <w:webHidden/>
          </w:rPr>
          <w:instrText xml:space="preserve"> PAGEREF _Toc442124831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7D66DFB"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2" w:history="1">
        <w:r w:rsidR="005F6805" w:rsidRPr="00FA6EAE">
          <w:rPr>
            <w:rStyle w:val="Hipervnculo"/>
            <w:noProof/>
          </w:rPr>
          <w:t>2.2.4.</w:t>
        </w:r>
        <w:r w:rsidR="005F6805">
          <w:rPr>
            <w:rFonts w:asciiTheme="minorHAnsi" w:eastAsiaTheme="minorEastAsia" w:hAnsiTheme="minorHAnsi"/>
            <w:noProof/>
            <w:sz w:val="22"/>
            <w:lang w:eastAsia="es-ES"/>
          </w:rPr>
          <w:tab/>
        </w:r>
        <w:r w:rsidR="005F6805" w:rsidRPr="00FA6EAE">
          <w:rPr>
            <w:rStyle w:val="Hipervnculo"/>
            <w:noProof/>
          </w:rPr>
          <w:t>WampServer</w:t>
        </w:r>
        <w:r w:rsidR="005F6805">
          <w:rPr>
            <w:noProof/>
            <w:webHidden/>
          </w:rPr>
          <w:tab/>
        </w:r>
        <w:r w:rsidR="005F6805">
          <w:rPr>
            <w:noProof/>
            <w:webHidden/>
          </w:rPr>
          <w:fldChar w:fldCharType="begin"/>
        </w:r>
        <w:r w:rsidR="005F6805">
          <w:rPr>
            <w:noProof/>
            <w:webHidden/>
          </w:rPr>
          <w:instrText xml:space="preserve"> PAGEREF _Toc442124832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84603BD"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3" w:history="1">
        <w:r w:rsidR="005F6805" w:rsidRPr="00FA6EAE">
          <w:rPr>
            <w:rStyle w:val="Hipervnculo"/>
            <w:noProof/>
          </w:rPr>
          <w:t>2.2.5.</w:t>
        </w:r>
        <w:r w:rsidR="005F6805">
          <w:rPr>
            <w:rFonts w:asciiTheme="minorHAnsi" w:eastAsiaTheme="minorEastAsia" w:hAnsiTheme="minorHAnsi"/>
            <w:noProof/>
            <w:sz w:val="22"/>
            <w:lang w:eastAsia="es-ES"/>
          </w:rPr>
          <w:tab/>
        </w:r>
        <w:r w:rsidR="005F6805" w:rsidRPr="00FA6EAE">
          <w:rPr>
            <w:rStyle w:val="Hipervnculo"/>
            <w:noProof/>
          </w:rPr>
          <w:t>CakePHP</w:t>
        </w:r>
        <w:r w:rsidR="005F6805">
          <w:rPr>
            <w:noProof/>
            <w:webHidden/>
          </w:rPr>
          <w:tab/>
        </w:r>
        <w:r w:rsidR="005F6805">
          <w:rPr>
            <w:noProof/>
            <w:webHidden/>
          </w:rPr>
          <w:fldChar w:fldCharType="begin"/>
        </w:r>
        <w:r w:rsidR="005F6805">
          <w:rPr>
            <w:noProof/>
            <w:webHidden/>
          </w:rPr>
          <w:instrText xml:space="preserve"> PAGEREF _Toc442124833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510A1D0F"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4" w:history="1">
        <w:r w:rsidR="005F6805" w:rsidRPr="00FA6EAE">
          <w:rPr>
            <w:rStyle w:val="Hipervnculo"/>
            <w:noProof/>
          </w:rPr>
          <w:t>2.2.6.</w:t>
        </w:r>
        <w:r w:rsidR="005F6805">
          <w:rPr>
            <w:rFonts w:asciiTheme="minorHAnsi" w:eastAsiaTheme="minorEastAsia" w:hAnsiTheme="minorHAnsi"/>
            <w:noProof/>
            <w:sz w:val="22"/>
            <w:lang w:eastAsia="es-ES"/>
          </w:rPr>
          <w:tab/>
        </w:r>
        <w:r w:rsidR="005F6805" w:rsidRPr="00FA6EAE">
          <w:rPr>
            <w:rStyle w:val="Hipervnculo"/>
            <w:noProof/>
          </w:rPr>
          <w:t>Maven</w:t>
        </w:r>
        <w:r w:rsidR="005F6805">
          <w:rPr>
            <w:noProof/>
            <w:webHidden/>
          </w:rPr>
          <w:tab/>
        </w:r>
        <w:r w:rsidR="005F6805">
          <w:rPr>
            <w:noProof/>
            <w:webHidden/>
          </w:rPr>
          <w:fldChar w:fldCharType="begin"/>
        </w:r>
        <w:r w:rsidR="005F6805">
          <w:rPr>
            <w:noProof/>
            <w:webHidden/>
          </w:rPr>
          <w:instrText xml:space="preserve"> PAGEREF _Toc442124834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0C09B985"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5" w:history="1">
        <w:r w:rsidR="005F6805" w:rsidRPr="00FA6EAE">
          <w:rPr>
            <w:rStyle w:val="Hipervnculo"/>
            <w:noProof/>
          </w:rPr>
          <w:t>2.2.7.</w:t>
        </w:r>
        <w:r w:rsidR="005F6805">
          <w:rPr>
            <w:rFonts w:asciiTheme="minorHAnsi" w:eastAsiaTheme="minorEastAsia" w:hAnsiTheme="minorHAnsi"/>
            <w:noProof/>
            <w:sz w:val="22"/>
            <w:lang w:eastAsia="es-ES"/>
          </w:rPr>
          <w:tab/>
        </w:r>
        <w:r w:rsidR="005F6805" w:rsidRPr="00FA6EAE">
          <w:rPr>
            <w:rStyle w:val="Hipervnculo"/>
            <w:noProof/>
          </w:rPr>
          <w:t>Eclipse for PHP Developers</w:t>
        </w:r>
        <w:r w:rsidR="005F6805">
          <w:rPr>
            <w:noProof/>
            <w:webHidden/>
          </w:rPr>
          <w:tab/>
        </w:r>
        <w:r w:rsidR="005F6805">
          <w:rPr>
            <w:noProof/>
            <w:webHidden/>
          </w:rPr>
          <w:fldChar w:fldCharType="begin"/>
        </w:r>
        <w:r w:rsidR="005F6805">
          <w:rPr>
            <w:noProof/>
            <w:webHidden/>
          </w:rPr>
          <w:instrText xml:space="preserve"> PAGEREF _Toc442124835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6C1EDA76"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6" w:history="1">
        <w:r w:rsidR="005F6805" w:rsidRPr="00FA6EAE">
          <w:rPr>
            <w:rStyle w:val="Hipervnculo"/>
            <w:noProof/>
          </w:rPr>
          <w:t>2.2.8.</w:t>
        </w:r>
        <w:r w:rsidR="005F6805">
          <w:rPr>
            <w:rFonts w:asciiTheme="minorHAnsi" w:eastAsiaTheme="minorEastAsia" w:hAnsiTheme="minorHAnsi"/>
            <w:noProof/>
            <w:sz w:val="22"/>
            <w:lang w:eastAsia="es-ES"/>
          </w:rPr>
          <w:tab/>
        </w:r>
        <w:r w:rsidR="005F6805" w:rsidRPr="00FA6EAE">
          <w:rPr>
            <w:rStyle w:val="Hipervnculo"/>
            <w:noProof/>
          </w:rPr>
          <w:t>MySQL</w:t>
        </w:r>
        <w:r w:rsidR="005F6805">
          <w:rPr>
            <w:noProof/>
            <w:webHidden/>
          </w:rPr>
          <w:tab/>
        </w:r>
        <w:r w:rsidR="005F6805">
          <w:rPr>
            <w:noProof/>
            <w:webHidden/>
          </w:rPr>
          <w:fldChar w:fldCharType="begin"/>
        </w:r>
        <w:r w:rsidR="005F6805">
          <w:rPr>
            <w:noProof/>
            <w:webHidden/>
          </w:rPr>
          <w:instrText xml:space="preserve"> PAGEREF _Toc442124836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76AFD514" w14:textId="77777777" w:rsidR="005F6805" w:rsidRDefault="0086208B">
      <w:pPr>
        <w:pStyle w:val="TDC4"/>
        <w:tabs>
          <w:tab w:val="left" w:pos="1320"/>
          <w:tab w:val="right" w:leader="dot" w:pos="6539"/>
        </w:tabs>
        <w:rPr>
          <w:rFonts w:asciiTheme="minorHAnsi" w:eastAsiaTheme="minorEastAsia" w:hAnsiTheme="minorHAnsi"/>
          <w:noProof/>
          <w:sz w:val="22"/>
          <w:lang w:eastAsia="es-ES"/>
        </w:rPr>
      </w:pPr>
      <w:hyperlink w:anchor="_Toc442124837" w:history="1">
        <w:r w:rsidR="005F6805" w:rsidRPr="00FA6EAE">
          <w:rPr>
            <w:rStyle w:val="Hipervnculo"/>
            <w:noProof/>
          </w:rPr>
          <w:t>2.2.9.</w:t>
        </w:r>
        <w:r w:rsidR="005F6805">
          <w:rPr>
            <w:rFonts w:asciiTheme="minorHAnsi" w:eastAsiaTheme="minorEastAsia" w:hAnsiTheme="minorHAnsi"/>
            <w:noProof/>
            <w:sz w:val="22"/>
            <w:lang w:eastAsia="es-ES"/>
          </w:rPr>
          <w:tab/>
        </w:r>
        <w:r w:rsidR="005F6805" w:rsidRPr="00FA6EAE">
          <w:rPr>
            <w:rStyle w:val="Hipervnculo"/>
            <w:noProof/>
          </w:rPr>
          <w:t>HeidiSQL</w:t>
        </w:r>
        <w:r w:rsidR="005F6805">
          <w:rPr>
            <w:noProof/>
            <w:webHidden/>
          </w:rPr>
          <w:tab/>
        </w:r>
        <w:r w:rsidR="005F6805">
          <w:rPr>
            <w:noProof/>
            <w:webHidden/>
          </w:rPr>
          <w:fldChar w:fldCharType="begin"/>
        </w:r>
        <w:r w:rsidR="005F6805">
          <w:rPr>
            <w:noProof/>
            <w:webHidden/>
          </w:rPr>
          <w:instrText xml:space="preserve"> PAGEREF _Toc442124837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528E55FA" w14:textId="77777777" w:rsidR="005F6805" w:rsidRDefault="0086208B">
      <w:pPr>
        <w:pStyle w:val="TDC4"/>
        <w:tabs>
          <w:tab w:val="left" w:pos="1540"/>
          <w:tab w:val="right" w:leader="dot" w:pos="6539"/>
        </w:tabs>
        <w:rPr>
          <w:rFonts w:asciiTheme="minorHAnsi" w:eastAsiaTheme="minorEastAsia" w:hAnsiTheme="minorHAnsi"/>
          <w:noProof/>
          <w:sz w:val="22"/>
          <w:lang w:eastAsia="es-ES"/>
        </w:rPr>
      </w:pPr>
      <w:hyperlink w:anchor="_Toc442124838" w:history="1">
        <w:r w:rsidR="005F6805" w:rsidRPr="00FA6EAE">
          <w:rPr>
            <w:rStyle w:val="Hipervnculo"/>
            <w:noProof/>
          </w:rPr>
          <w:t>2.2.10.</w:t>
        </w:r>
        <w:r w:rsidR="005F6805">
          <w:rPr>
            <w:rFonts w:asciiTheme="minorHAnsi" w:eastAsiaTheme="minorEastAsia" w:hAnsiTheme="minorHAnsi"/>
            <w:noProof/>
            <w:sz w:val="22"/>
            <w:lang w:eastAsia="es-ES"/>
          </w:rPr>
          <w:tab/>
        </w:r>
        <w:r w:rsidR="005F6805" w:rsidRPr="00FA6EAE">
          <w:rPr>
            <w:rStyle w:val="Hipervnculo"/>
            <w:noProof/>
          </w:rPr>
          <w:t>Astah</w:t>
        </w:r>
        <w:r w:rsidR="005F6805">
          <w:rPr>
            <w:noProof/>
            <w:webHidden/>
          </w:rPr>
          <w:tab/>
        </w:r>
        <w:r w:rsidR="005F6805">
          <w:rPr>
            <w:noProof/>
            <w:webHidden/>
          </w:rPr>
          <w:fldChar w:fldCharType="begin"/>
        </w:r>
        <w:r w:rsidR="005F6805">
          <w:rPr>
            <w:noProof/>
            <w:webHidden/>
          </w:rPr>
          <w:instrText xml:space="preserve"> PAGEREF _Toc442124838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39853F72" w14:textId="77777777" w:rsidR="005F6805" w:rsidRDefault="0086208B">
      <w:pPr>
        <w:pStyle w:val="TDC4"/>
        <w:tabs>
          <w:tab w:val="left" w:pos="1540"/>
          <w:tab w:val="right" w:leader="dot" w:pos="6539"/>
        </w:tabs>
        <w:rPr>
          <w:rFonts w:asciiTheme="minorHAnsi" w:eastAsiaTheme="minorEastAsia" w:hAnsiTheme="minorHAnsi"/>
          <w:noProof/>
          <w:sz w:val="22"/>
          <w:lang w:eastAsia="es-ES"/>
        </w:rPr>
      </w:pPr>
      <w:hyperlink w:anchor="_Toc442124839" w:history="1">
        <w:r w:rsidR="005F6805" w:rsidRPr="00FA6EAE">
          <w:rPr>
            <w:rStyle w:val="Hipervnculo"/>
            <w:noProof/>
          </w:rPr>
          <w:t>2.2.11.</w:t>
        </w:r>
        <w:r w:rsidR="005F6805">
          <w:rPr>
            <w:rFonts w:asciiTheme="minorHAnsi" w:eastAsiaTheme="minorEastAsia" w:hAnsiTheme="minorHAnsi"/>
            <w:noProof/>
            <w:sz w:val="22"/>
            <w:lang w:eastAsia="es-ES"/>
          </w:rPr>
          <w:tab/>
        </w:r>
        <w:r w:rsidR="005F6805" w:rsidRPr="00FA6EAE">
          <w:rPr>
            <w:rStyle w:val="Hipervnculo"/>
            <w:noProof/>
          </w:rPr>
          <w:t>PoEdit</w:t>
        </w:r>
        <w:r w:rsidR="005F6805">
          <w:rPr>
            <w:noProof/>
            <w:webHidden/>
          </w:rPr>
          <w:tab/>
        </w:r>
        <w:r w:rsidR="005F6805">
          <w:rPr>
            <w:noProof/>
            <w:webHidden/>
          </w:rPr>
          <w:fldChar w:fldCharType="begin"/>
        </w:r>
        <w:r w:rsidR="005F6805">
          <w:rPr>
            <w:noProof/>
            <w:webHidden/>
          </w:rPr>
          <w:instrText xml:space="preserve"> PAGEREF _Toc442124839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47DFDA45" w14:textId="77777777" w:rsidR="005F6805" w:rsidRDefault="0086208B">
      <w:pPr>
        <w:pStyle w:val="TDC4"/>
        <w:tabs>
          <w:tab w:val="left" w:pos="1540"/>
          <w:tab w:val="right" w:leader="dot" w:pos="6539"/>
        </w:tabs>
        <w:rPr>
          <w:rFonts w:asciiTheme="minorHAnsi" w:eastAsiaTheme="minorEastAsia" w:hAnsiTheme="minorHAnsi"/>
          <w:noProof/>
          <w:sz w:val="22"/>
          <w:lang w:eastAsia="es-ES"/>
        </w:rPr>
      </w:pPr>
      <w:hyperlink w:anchor="_Toc442124840" w:history="1">
        <w:r w:rsidR="005F6805" w:rsidRPr="00FA6EAE">
          <w:rPr>
            <w:rStyle w:val="Hipervnculo"/>
            <w:noProof/>
          </w:rPr>
          <w:t>2.2.12.</w:t>
        </w:r>
        <w:r w:rsidR="005F6805">
          <w:rPr>
            <w:rFonts w:asciiTheme="minorHAnsi" w:eastAsiaTheme="minorEastAsia" w:hAnsiTheme="minorHAnsi"/>
            <w:noProof/>
            <w:sz w:val="22"/>
            <w:lang w:eastAsia="es-ES"/>
          </w:rPr>
          <w:tab/>
        </w:r>
        <w:r w:rsidR="005F6805" w:rsidRPr="00FA6EAE">
          <w:rPr>
            <w:rStyle w:val="Hipervnculo"/>
            <w:noProof/>
          </w:rPr>
          <w:t>PHPUnit</w:t>
        </w:r>
        <w:r w:rsidR="005F6805">
          <w:rPr>
            <w:noProof/>
            <w:webHidden/>
          </w:rPr>
          <w:tab/>
        </w:r>
        <w:r w:rsidR="005F6805">
          <w:rPr>
            <w:noProof/>
            <w:webHidden/>
          </w:rPr>
          <w:fldChar w:fldCharType="begin"/>
        </w:r>
        <w:r w:rsidR="005F6805">
          <w:rPr>
            <w:noProof/>
            <w:webHidden/>
          </w:rPr>
          <w:instrText xml:space="preserve"> PAGEREF _Toc442124840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71C56B72" w14:textId="77777777" w:rsidR="005F6805" w:rsidRDefault="0086208B">
      <w:pPr>
        <w:pStyle w:val="TDC4"/>
        <w:tabs>
          <w:tab w:val="left" w:pos="1540"/>
          <w:tab w:val="right" w:leader="dot" w:pos="6539"/>
        </w:tabs>
        <w:rPr>
          <w:rFonts w:asciiTheme="minorHAnsi" w:eastAsiaTheme="minorEastAsia" w:hAnsiTheme="minorHAnsi"/>
          <w:noProof/>
          <w:sz w:val="22"/>
          <w:lang w:eastAsia="es-ES"/>
        </w:rPr>
      </w:pPr>
      <w:hyperlink w:anchor="_Toc442124841" w:history="1">
        <w:r w:rsidR="005F6805" w:rsidRPr="00FA6EAE">
          <w:rPr>
            <w:rStyle w:val="Hipervnculo"/>
            <w:noProof/>
          </w:rPr>
          <w:t>2.2.13.</w:t>
        </w:r>
        <w:r w:rsidR="005F6805">
          <w:rPr>
            <w:rFonts w:asciiTheme="minorHAnsi" w:eastAsiaTheme="minorEastAsia" w:hAnsiTheme="minorHAnsi"/>
            <w:noProof/>
            <w:sz w:val="22"/>
            <w:lang w:eastAsia="es-ES"/>
          </w:rPr>
          <w:tab/>
        </w:r>
        <w:r w:rsidR="005F6805" w:rsidRPr="00FA6EAE">
          <w:rPr>
            <w:rStyle w:val="Hipervnculo"/>
            <w:noProof/>
          </w:rPr>
          <w:t>FileSync</w:t>
        </w:r>
        <w:r w:rsidR="005F6805">
          <w:rPr>
            <w:noProof/>
            <w:webHidden/>
          </w:rPr>
          <w:tab/>
        </w:r>
        <w:r w:rsidR="005F6805">
          <w:rPr>
            <w:noProof/>
            <w:webHidden/>
          </w:rPr>
          <w:fldChar w:fldCharType="begin"/>
        </w:r>
        <w:r w:rsidR="005F6805">
          <w:rPr>
            <w:noProof/>
            <w:webHidden/>
          </w:rPr>
          <w:instrText xml:space="preserve"> PAGEREF _Toc442124841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3DB7E136" w14:textId="77777777" w:rsidR="005F6805" w:rsidRDefault="0086208B">
      <w:pPr>
        <w:pStyle w:val="TDC1"/>
        <w:tabs>
          <w:tab w:val="left" w:pos="480"/>
          <w:tab w:val="right" w:leader="dot" w:pos="6539"/>
        </w:tabs>
        <w:rPr>
          <w:rFonts w:asciiTheme="minorHAnsi" w:eastAsiaTheme="minorEastAsia" w:hAnsiTheme="minorHAnsi"/>
          <w:noProof/>
          <w:sz w:val="22"/>
          <w:lang w:eastAsia="es-ES"/>
        </w:rPr>
      </w:pPr>
      <w:hyperlink w:anchor="_Toc442124842" w:history="1">
        <w:r w:rsidR="005F6805" w:rsidRPr="00FA6EAE">
          <w:rPr>
            <w:rStyle w:val="Hipervnculo"/>
            <w:noProof/>
          </w:rPr>
          <w:t>V -</w:t>
        </w:r>
        <w:r w:rsidR="005F6805">
          <w:rPr>
            <w:rFonts w:asciiTheme="minorHAnsi" w:eastAsiaTheme="minorEastAsia" w:hAnsiTheme="minorHAnsi"/>
            <w:noProof/>
            <w:sz w:val="22"/>
            <w:lang w:eastAsia="es-ES"/>
          </w:rPr>
          <w:tab/>
        </w:r>
        <w:r w:rsidR="005F6805" w:rsidRPr="00FA6EAE">
          <w:rPr>
            <w:rStyle w:val="Hipervnculo"/>
            <w:noProof/>
          </w:rPr>
          <w:t>Trabajos relacionados</w:t>
        </w:r>
        <w:r w:rsidR="005F6805">
          <w:rPr>
            <w:noProof/>
            <w:webHidden/>
          </w:rPr>
          <w:tab/>
        </w:r>
        <w:r w:rsidR="005F6805">
          <w:rPr>
            <w:noProof/>
            <w:webHidden/>
          </w:rPr>
          <w:fldChar w:fldCharType="begin"/>
        </w:r>
        <w:r w:rsidR="005F6805">
          <w:rPr>
            <w:noProof/>
            <w:webHidden/>
          </w:rPr>
          <w:instrText xml:space="preserve"> PAGEREF _Toc442124842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5247A491"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4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UBUVirtual</w:t>
        </w:r>
        <w:r w:rsidR="005F6805">
          <w:rPr>
            <w:noProof/>
            <w:webHidden/>
          </w:rPr>
          <w:tab/>
        </w:r>
        <w:r w:rsidR="005F6805">
          <w:rPr>
            <w:noProof/>
            <w:webHidden/>
          </w:rPr>
          <w:fldChar w:fldCharType="begin"/>
        </w:r>
        <w:r w:rsidR="005F6805">
          <w:rPr>
            <w:noProof/>
            <w:webHidden/>
          </w:rPr>
          <w:instrText xml:space="preserve"> PAGEREF _Toc442124843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21812140"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4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_Toc442124844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71E54E2B"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45"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SonarQube</w:t>
        </w:r>
        <w:r w:rsidR="005F6805">
          <w:rPr>
            <w:noProof/>
            <w:webHidden/>
          </w:rPr>
          <w:tab/>
        </w:r>
        <w:r w:rsidR="005F6805">
          <w:rPr>
            <w:noProof/>
            <w:webHidden/>
          </w:rPr>
          <w:fldChar w:fldCharType="begin"/>
        </w:r>
        <w:r w:rsidR="005F6805">
          <w:rPr>
            <w:noProof/>
            <w:webHidden/>
          </w:rPr>
          <w:instrText xml:space="preserve"> PAGEREF _Toc442124845 \h </w:instrText>
        </w:r>
        <w:r w:rsidR="005F6805">
          <w:rPr>
            <w:noProof/>
            <w:webHidden/>
          </w:rPr>
        </w:r>
        <w:r w:rsidR="005F6805">
          <w:rPr>
            <w:noProof/>
            <w:webHidden/>
          </w:rPr>
          <w:fldChar w:fldCharType="separate"/>
        </w:r>
        <w:r w:rsidR="005F6805">
          <w:rPr>
            <w:noProof/>
            <w:webHidden/>
          </w:rPr>
          <w:t>28</w:t>
        </w:r>
        <w:r w:rsidR="005F6805">
          <w:rPr>
            <w:noProof/>
            <w:webHidden/>
          </w:rPr>
          <w:fldChar w:fldCharType="end"/>
        </w:r>
      </w:hyperlink>
    </w:p>
    <w:p w14:paraId="04F4B120"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46"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_Toc442124846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3A3BC283"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47"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Laboratorio Virtual de Programación para Moodle (VPL)</w:t>
        </w:r>
        <w:r w:rsidR="005F6805">
          <w:rPr>
            <w:noProof/>
            <w:webHidden/>
          </w:rPr>
          <w:tab/>
        </w:r>
        <w:r w:rsidR="005F6805">
          <w:rPr>
            <w:noProof/>
            <w:webHidden/>
          </w:rPr>
          <w:fldChar w:fldCharType="begin"/>
        </w:r>
        <w:r w:rsidR="005F6805">
          <w:rPr>
            <w:noProof/>
            <w:webHidden/>
          </w:rPr>
          <w:instrText xml:space="preserve"> PAGEREF _Toc442124847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21A1E3AC"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48" w:history="1">
        <w:r w:rsidR="005F6805" w:rsidRPr="00FA6EAE">
          <w:rPr>
            <w:rStyle w:val="Hipervnculo"/>
            <w:noProof/>
          </w:rPr>
          <w:t>3.1.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_Toc442124848 \h </w:instrText>
        </w:r>
        <w:r w:rsidR="005F6805">
          <w:rPr>
            <w:noProof/>
            <w:webHidden/>
          </w:rPr>
        </w:r>
        <w:r w:rsidR="005F6805">
          <w:rPr>
            <w:noProof/>
            <w:webHidden/>
          </w:rPr>
          <w:fldChar w:fldCharType="separate"/>
        </w:r>
        <w:r w:rsidR="005F6805">
          <w:rPr>
            <w:noProof/>
            <w:webHidden/>
          </w:rPr>
          <w:t>30</w:t>
        </w:r>
        <w:r w:rsidR="005F6805">
          <w:rPr>
            <w:noProof/>
            <w:webHidden/>
          </w:rPr>
          <w:fldChar w:fldCharType="end"/>
        </w:r>
      </w:hyperlink>
    </w:p>
    <w:p w14:paraId="5AA80D48"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49"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Autocorrección de Prácticas en Java para Moodle v2.0</w:t>
        </w:r>
        <w:r w:rsidR="005F6805">
          <w:rPr>
            <w:noProof/>
            <w:webHidden/>
          </w:rPr>
          <w:tab/>
        </w:r>
        <w:r w:rsidR="005F6805">
          <w:rPr>
            <w:noProof/>
            <w:webHidden/>
          </w:rPr>
          <w:fldChar w:fldCharType="begin"/>
        </w:r>
        <w:r w:rsidR="005F6805">
          <w:rPr>
            <w:noProof/>
            <w:webHidden/>
          </w:rPr>
          <w:instrText xml:space="preserve"> PAGEREF _Toc442124849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7C126E27" w14:textId="77777777" w:rsidR="005F6805" w:rsidRDefault="0086208B">
      <w:pPr>
        <w:pStyle w:val="TDC3"/>
        <w:tabs>
          <w:tab w:val="left" w:pos="1100"/>
          <w:tab w:val="right" w:leader="dot" w:pos="6539"/>
        </w:tabs>
        <w:rPr>
          <w:rFonts w:asciiTheme="minorHAnsi" w:eastAsiaTheme="minorEastAsia" w:hAnsiTheme="minorHAnsi"/>
          <w:noProof/>
          <w:sz w:val="22"/>
          <w:lang w:eastAsia="es-ES"/>
        </w:rPr>
      </w:pPr>
      <w:hyperlink w:anchor="_Toc442124850" w:history="1">
        <w:r w:rsidR="005F6805" w:rsidRPr="00FA6EAE">
          <w:rPr>
            <w:rStyle w:val="Hipervnculo"/>
            <w:noProof/>
          </w:rPr>
          <w:t>4.1.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_Toc442124850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6A18B6B1" w14:textId="77777777" w:rsidR="005F6805" w:rsidRDefault="0086208B">
      <w:pPr>
        <w:pStyle w:val="TDC1"/>
        <w:tabs>
          <w:tab w:val="left" w:pos="660"/>
          <w:tab w:val="right" w:leader="dot" w:pos="6539"/>
        </w:tabs>
        <w:rPr>
          <w:rFonts w:asciiTheme="minorHAnsi" w:eastAsiaTheme="minorEastAsia" w:hAnsiTheme="minorHAnsi"/>
          <w:noProof/>
          <w:sz w:val="22"/>
          <w:lang w:eastAsia="es-ES"/>
        </w:rPr>
      </w:pPr>
      <w:hyperlink w:anchor="_Toc442124851" w:history="1">
        <w:r w:rsidR="005F6805" w:rsidRPr="00FA6EAE">
          <w:rPr>
            <w:rStyle w:val="Hipervnculo"/>
            <w:noProof/>
          </w:rPr>
          <w:t>VI -</w:t>
        </w:r>
        <w:r w:rsidR="005F6805">
          <w:rPr>
            <w:rFonts w:asciiTheme="minorHAnsi" w:eastAsiaTheme="minorEastAsia" w:hAnsiTheme="minorHAnsi"/>
            <w:noProof/>
            <w:sz w:val="22"/>
            <w:lang w:eastAsia="es-ES"/>
          </w:rPr>
          <w:tab/>
        </w:r>
        <w:r w:rsidR="005F6805" w:rsidRPr="00FA6EAE">
          <w:rPr>
            <w:rStyle w:val="Hipervnculo"/>
            <w:noProof/>
          </w:rPr>
          <w:t>Aspectos relevantes del desarrollo</w:t>
        </w:r>
        <w:r w:rsidR="005F6805">
          <w:rPr>
            <w:noProof/>
            <w:webHidden/>
          </w:rPr>
          <w:tab/>
        </w:r>
        <w:r w:rsidR="005F6805">
          <w:rPr>
            <w:noProof/>
            <w:webHidden/>
          </w:rPr>
          <w:fldChar w:fldCharType="begin"/>
        </w:r>
        <w:r w:rsidR="005F6805">
          <w:rPr>
            <w:noProof/>
            <w:webHidden/>
          </w:rPr>
          <w:instrText xml:space="preserve"> PAGEREF _Toc442124851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51258D20"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2"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Utilizar LTI y desarrollar una aplicación web</w:t>
        </w:r>
        <w:r w:rsidR="005F6805">
          <w:rPr>
            <w:noProof/>
            <w:webHidden/>
          </w:rPr>
          <w:tab/>
        </w:r>
        <w:r w:rsidR="005F6805">
          <w:rPr>
            <w:noProof/>
            <w:webHidden/>
          </w:rPr>
          <w:fldChar w:fldCharType="begin"/>
        </w:r>
        <w:r w:rsidR="005F6805">
          <w:rPr>
            <w:noProof/>
            <w:webHidden/>
          </w:rPr>
          <w:instrText xml:space="preserve"> PAGEREF _Toc442124852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28A3E2E3"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3"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Seguridad de la aplicación</w:t>
        </w:r>
        <w:r w:rsidR="005F6805">
          <w:rPr>
            <w:noProof/>
            <w:webHidden/>
          </w:rPr>
          <w:tab/>
        </w:r>
        <w:r w:rsidR="005F6805">
          <w:rPr>
            <w:noProof/>
            <w:webHidden/>
          </w:rPr>
          <w:fldChar w:fldCharType="begin"/>
        </w:r>
        <w:r w:rsidR="005F6805">
          <w:rPr>
            <w:noProof/>
            <w:webHidden/>
          </w:rPr>
          <w:instrText xml:space="preserve"> PAGEREF _Toc442124853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3243E546"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4"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Estructura de directorios generada automáticamente en el servidor</w:t>
        </w:r>
        <w:r w:rsidR="005F6805">
          <w:rPr>
            <w:noProof/>
            <w:webHidden/>
          </w:rPr>
          <w:tab/>
        </w:r>
        <w:r w:rsidR="005F6805">
          <w:rPr>
            <w:noProof/>
            <w:webHidden/>
          </w:rPr>
          <w:fldChar w:fldCharType="begin"/>
        </w:r>
        <w:r w:rsidR="005F6805">
          <w:rPr>
            <w:noProof/>
            <w:webHidden/>
          </w:rPr>
          <w:instrText xml:space="preserve"> PAGEREF _Toc442124854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71BF7ADB"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5"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Elección de la forma de validar el consumer key</w:t>
        </w:r>
        <w:r w:rsidR="005F6805">
          <w:rPr>
            <w:noProof/>
            <w:webHidden/>
          </w:rPr>
          <w:tab/>
        </w:r>
        <w:r w:rsidR="005F6805">
          <w:rPr>
            <w:noProof/>
            <w:webHidden/>
          </w:rPr>
          <w:fldChar w:fldCharType="begin"/>
        </w:r>
        <w:r w:rsidR="005F6805">
          <w:rPr>
            <w:noProof/>
            <w:webHidden/>
          </w:rPr>
          <w:instrText xml:space="preserve"> PAGEREF _Toc442124855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59D907E3"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6" w:history="1">
        <w:r w:rsidR="005F6805" w:rsidRPr="00FA6EAE">
          <w:rPr>
            <w:rStyle w:val="Hipervnculo"/>
            <w:noProof/>
          </w:rPr>
          <w:t>5.</w:t>
        </w:r>
        <w:r w:rsidR="005F6805">
          <w:rPr>
            <w:rFonts w:asciiTheme="minorHAnsi" w:eastAsiaTheme="minorEastAsia" w:hAnsiTheme="minorHAnsi"/>
            <w:noProof/>
            <w:sz w:val="22"/>
            <w:lang w:eastAsia="es-ES"/>
          </w:rPr>
          <w:tab/>
        </w:r>
        <w:r w:rsidR="005F6805" w:rsidRPr="00FA6EAE">
          <w:rPr>
            <w:rStyle w:val="Hipervnculo"/>
            <w:noProof/>
          </w:rPr>
          <w:t>Elección del framework CakePHP</w:t>
        </w:r>
        <w:r w:rsidR="005F6805">
          <w:rPr>
            <w:noProof/>
            <w:webHidden/>
          </w:rPr>
          <w:tab/>
        </w:r>
        <w:r w:rsidR="005F6805">
          <w:rPr>
            <w:noProof/>
            <w:webHidden/>
          </w:rPr>
          <w:fldChar w:fldCharType="begin"/>
        </w:r>
        <w:r w:rsidR="005F6805">
          <w:rPr>
            <w:noProof/>
            <w:webHidden/>
          </w:rPr>
          <w:instrText xml:space="preserve"> PAGEREF _Toc442124856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61071B1"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7" w:history="1">
        <w:r w:rsidR="005F6805" w:rsidRPr="00FA6EAE">
          <w:rPr>
            <w:rStyle w:val="Hipervnculo"/>
            <w:noProof/>
          </w:rPr>
          <w:t>6.</w:t>
        </w:r>
        <w:r w:rsidR="005F6805">
          <w:rPr>
            <w:rFonts w:asciiTheme="minorHAnsi" w:eastAsiaTheme="minorEastAsia" w:hAnsiTheme="minorHAnsi"/>
            <w:noProof/>
            <w:sz w:val="22"/>
            <w:lang w:eastAsia="es-ES"/>
          </w:rPr>
          <w:tab/>
        </w:r>
        <w:r w:rsidR="005F6805" w:rsidRPr="00FA6EAE">
          <w:rPr>
            <w:rStyle w:val="Hipervnculo"/>
            <w:noProof/>
          </w:rPr>
          <w:t>Elección de Maven</w:t>
        </w:r>
        <w:r w:rsidR="005F6805">
          <w:rPr>
            <w:noProof/>
            <w:webHidden/>
          </w:rPr>
          <w:tab/>
        </w:r>
        <w:r w:rsidR="005F6805">
          <w:rPr>
            <w:noProof/>
            <w:webHidden/>
          </w:rPr>
          <w:fldChar w:fldCharType="begin"/>
        </w:r>
        <w:r w:rsidR="005F6805">
          <w:rPr>
            <w:noProof/>
            <w:webHidden/>
          </w:rPr>
          <w:instrText xml:space="preserve"> PAGEREF _Toc442124857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6FE69885"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8" w:history="1">
        <w:r w:rsidR="005F6805" w:rsidRPr="00FA6EAE">
          <w:rPr>
            <w:rStyle w:val="Hipervnculo"/>
            <w:noProof/>
          </w:rPr>
          <w:t>7.</w:t>
        </w:r>
        <w:r w:rsidR="005F6805">
          <w:rPr>
            <w:rFonts w:asciiTheme="minorHAnsi" w:eastAsiaTheme="minorEastAsia" w:hAnsiTheme="minorHAnsi"/>
            <w:noProof/>
            <w:sz w:val="22"/>
            <w:lang w:eastAsia="es-ES"/>
          </w:rPr>
          <w:tab/>
        </w:r>
        <w:r w:rsidR="005F6805" w:rsidRPr="00FA6EAE">
          <w:rPr>
            <w:rStyle w:val="Hipervnculo"/>
            <w:noProof/>
          </w:rPr>
          <w:t>Elección de Bootstrap</w:t>
        </w:r>
        <w:r w:rsidR="005F6805">
          <w:rPr>
            <w:noProof/>
            <w:webHidden/>
          </w:rPr>
          <w:tab/>
        </w:r>
        <w:r w:rsidR="005F6805">
          <w:rPr>
            <w:noProof/>
            <w:webHidden/>
          </w:rPr>
          <w:fldChar w:fldCharType="begin"/>
        </w:r>
        <w:r w:rsidR="005F6805">
          <w:rPr>
            <w:noProof/>
            <w:webHidden/>
          </w:rPr>
          <w:instrText xml:space="preserve"> PAGEREF _Toc442124858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C762504"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59" w:history="1">
        <w:r w:rsidR="005F6805" w:rsidRPr="00FA6EAE">
          <w:rPr>
            <w:rStyle w:val="Hipervnculo"/>
            <w:noProof/>
          </w:rPr>
          <w:t>8.</w:t>
        </w:r>
        <w:r w:rsidR="005F6805">
          <w:rPr>
            <w:rFonts w:asciiTheme="minorHAnsi" w:eastAsiaTheme="minorEastAsia" w:hAnsiTheme="minorHAnsi"/>
            <w:noProof/>
            <w:sz w:val="22"/>
            <w:lang w:eastAsia="es-ES"/>
          </w:rPr>
          <w:tab/>
        </w:r>
        <w:r w:rsidR="005F6805" w:rsidRPr="00FA6EAE">
          <w:rPr>
            <w:rStyle w:val="Hipervnculo"/>
            <w:noProof/>
          </w:rPr>
          <w:t>Elección de los plugins para los reportes</w:t>
        </w:r>
        <w:r w:rsidR="005F6805">
          <w:rPr>
            <w:noProof/>
            <w:webHidden/>
          </w:rPr>
          <w:tab/>
        </w:r>
        <w:r w:rsidR="005F6805">
          <w:rPr>
            <w:noProof/>
            <w:webHidden/>
          </w:rPr>
          <w:fldChar w:fldCharType="begin"/>
        </w:r>
        <w:r w:rsidR="005F6805">
          <w:rPr>
            <w:noProof/>
            <w:webHidden/>
          </w:rPr>
          <w:instrText xml:space="preserve"> PAGEREF _Toc442124859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5B7710A6"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60" w:history="1">
        <w:r w:rsidR="005F6805" w:rsidRPr="00FA6EAE">
          <w:rPr>
            <w:rStyle w:val="Hipervnculo"/>
            <w:noProof/>
          </w:rPr>
          <w:t>9.</w:t>
        </w:r>
        <w:r w:rsidR="005F6805">
          <w:rPr>
            <w:rFonts w:asciiTheme="minorHAnsi" w:eastAsiaTheme="minorEastAsia" w:hAnsiTheme="minorHAnsi"/>
            <w:noProof/>
            <w:sz w:val="22"/>
            <w:lang w:eastAsia="es-ES"/>
          </w:rPr>
          <w:tab/>
        </w:r>
        <w:r w:rsidR="005F6805" w:rsidRPr="00FA6EAE">
          <w:rPr>
            <w:rStyle w:val="Hipervnculo"/>
            <w:noProof/>
          </w:rPr>
          <w:t>Elección de la forma de añadir los plugins</w:t>
        </w:r>
        <w:r w:rsidR="005F6805">
          <w:rPr>
            <w:noProof/>
            <w:webHidden/>
          </w:rPr>
          <w:tab/>
        </w:r>
        <w:r w:rsidR="005F6805">
          <w:rPr>
            <w:noProof/>
            <w:webHidden/>
          </w:rPr>
          <w:fldChar w:fldCharType="begin"/>
        </w:r>
        <w:r w:rsidR="005F6805">
          <w:rPr>
            <w:noProof/>
            <w:webHidden/>
          </w:rPr>
          <w:instrText xml:space="preserve"> PAGEREF _Toc442124860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01C69670" w14:textId="77777777" w:rsidR="005F6805" w:rsidRDefault="0086208B">
      <w:pPr>
        <w:pStyle w:val="TDC2"/>
        <w:tabs>
          <w:tab w:val="left" w:pos="880"/>
          <w:tab w:val="right" w:leader="dot" w:pos="6539"/>
        </w:tabs>
        <w:rPr>
          <w:rFonts w:asciiTheme="minorHAnsi" w:eastAsiaTheme="minorEastAsia" w:hAnsiTheme="minorHAnsi"/>
          <w:noProof/>
          <w:sz w:val="22"/>
          <w:lang w:eastAsia="es-ES"/>
        </w:rPr>
      </w:pPr>
      <w:hyperlink w:anchor="_Toc442124861" w:history="1">
        <w:r w:rsidR="005F6805" w:rsidRPr="00FA6EAE">
          <w:rPr>
            <w:rStyle w:val="Hipervnculo"/>
            <w:noProof/>
          </w:rPr>
          <w:t>10.</w:t>
        </w:r>
        <w:r w:rsidR="005F6805">
          <w:rPr>
            <w:rFonts w:asciiTheme="minorHAnsi" w:eastAsiaTheme="minorEastAsia" w:hAnsiTheme="minorHAnsi"/>
            <w:noProof/>
            <w:sz w:val="22"/>
            <w:lang w:eastAsia="es-ES"/>
          </w:rPr>
          <w:tab/>
        </w:r>
        <w:r w:rsidR="005F6805" w:rsidRPr="00FA6EAE">
          <w:rPr>
            <w:rStyle w:val="Hipervnculo"/>
            <w:noProof/>
          </w:rPr>
          <w:t>Elección de la herramienta para los plagios</w:t>
        </w:r>
        <w:r w:rsidR="005F6805">
          <w:rPr>
            <w:noProof/>
            <w:webHidden/>
          </w:rPr>
          <w:tab/>
        </w:r>
        <w:r w:rsidR="005F6805">
          <w:rPr>
            <w:noProof/>
            <w:webHidden/>
          </w:rPr>
          <w:fldChar w:fldCharType="begin"/>
        </w:r>
        <w:r w:rsidR="005F6805">
          <w:rPr>
            <w:noProof/>
            <w:webHidden/>
          </w:rPr>
          <w:instrText xml:space="preserve"> PAGEREF _Toc442124861 \h </w:instrText>
        </w:r>
        <w:r w:rsidR="005F6805">
          <w:rPr>
            <w:noProof/>
            <w:webHidden/>
          </w:rPr>
        </w:r>
        <w:r w:rsidR="005F6805">
          <w:rPr>
            <w:noProof/>
            <w:webHidden/>
          </w:rPr>
          <w:fldChar w:fldCharType="separate"/>
        </w:r>
        <w:r w:rsidR="005F6805">
          <w:rPr>
            <w:noProof/>
            <w:webHidden/>
          </w:rPr>
          <w:t>40</w:t>
        </w:r>
        <w:r w:rsidR="005F6805">
          <w:rPr>
            <w:noProof/>
            <w:webHidden/>
          </w:rPr>
          <w:fldChar w:fldCharType="end"/>
        </w:r>
      </w:hyperlink>
    </w:p>
    <w:p w14:paraId="3A85E9E8" w14:textId="77777777" w:rsidR="005F6805" w:rsidRDefault="0086208B">
      <w:pPr>
        <w:pStyle w:val="TDC1"/>
        <w:tabs>
          <w:tab w:val="left" w:pos="660"/>
          <w:tab w:val="right" w:leader="dot" w:pos="6539"/>
        </w:tabs>
        <w:rPr>
          <w:rFonts w:asciiTheme="minorHAnsi" w:eastAsiaTheme="minorEastAsia" w:hAnsiTheme="minorHAnsi"/>
          <w:noProof/>
          <w:sz w:val="22"/>
          <w:lang w:eastAsia="es-ES"/>
        </w:rPr>
      </w:pPr>
      <w:hyperlink w:anchor="_Toc442124862" w:history="1">
        <w:r w:rsidR="005F6805" w:rsidRPr="00FA6EAE">
          <w:rPr>
            <w:rStyle w:val="Hipervnculo"/>
            <w:noProof/>
          </w:rPr>
          <w:t>VII -</w:t>
        </w:r>
        <w:r w:rsidR="005F6805">
          <w:rPr>
            <w:rFonts w:asciiTheme="minorHAnsi" w:eastAsiaTheme="minorEastAsia" w:hAnsiTheme="minorHAnsi"/>
            <w:noProof/>
            <w:sz w:val="22"/>
            <w:lang w:eastAsia="es-ES"/>
          </w:rPr>
          <w:tab/>
        </w:r>
        <w:r w:rsidR="005F6805" w:rsidRPr="00FA6EAE">
          <w:rPr>
            <w:rStyle w:val="Hipervnculo"/>
            <w:noProof/>
          </w:rPr>
          <w:t>Conclusiones y líneas de trabajo futuras</w:t>
        </w:r>
        <w:r w:rsidR="005F6805">
          <w:rPr>
            <w:noProof/>
            <w:webHidden/>
          </w:rPr>
          <w:tab/>
        </w:r>
        <w:r w:rsidR="005F6805">
          <w:rPr>
            <w:noProof/>
            <w:webHidden/>
          </w:rPr>
          <w:fldChar w:fldCharType="begin"/>
        </w:r>
        <w:r w:rsidR="005F6805">
          <w:rPr>
            <w:noProof/>
            <w:webHidden/>
          </w:rPr>
          <w:instrText xml:space="preserve"> PAGEREF _Toc442124862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E6B2AFF"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6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Conclusiones</w:t>
        </w:r>
        <w:r w:rsidR="005F6805">
          <w:rPr>
            <w:noProof/>
            <w:webHidden/>
          </w:rPr>
          <w:tab/>
        </w:r>
        <w:r w:rsidR="005F6805">
          <w:rPr>
            <w:noProof/>
            <w:webHidden/>
          </w:rPr>
          <w:fldChar w:fldCharType="begin"/>
        </w:r>
        <w:r w:rsidR="005F6805">
          <w:rPr>
            <w:noProof/>
            <w:webHidden/>
          </w:rPr>
          <w:instrText xml:space="preserve"> PAGEREF _Toc442124863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05D4E95" w14:textId="77777777" w:rsidR="005F6805" w:rsidRDefault="0086208B">
      <w:pPr>
        <w:pStyle w:val="TDC2"/>
        <w:tabs>
          <w:tab w:val="left" w:pos="660"/>
          <w:tab w:val="right" w:leader="dot" w:pos="6539"/>
        </w:tabs>
        <w:rPr>
          <w:rFonts w:asciiTheme="minorHAnsi" w:eastAsiaTheme="minorEastAsia" w:hAnsiTheme="minorHAnsi"/>
          <w:noProof/>
          <w:sz w:val="22"/>
          <w:lang w:eastAsia="es-ES"/>
        </w:rPr>
      </w:pPr>
      <w:hyperlink w:anchor="_Toc442124864"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Líneas de trabajo futuras</w:t>
        </w:r>
        <w:r w:rsidR="005F6805">
          <w:rPr>
            <w:noProof/>
            <w:webHidden/>
          </w:rPr>
          <w:tab/>
        </w:r>
        <w:r w:rsidR="005F6805">
          <w:rPr>
            <w:noProof/>
            <w:webHidden/>
          </w:rPr>
          <w:fldChar w:fldCharType="begin"/>
        </w:r>
        <w:r w:rsidR="005F6805">
          <w:rPr>
            <w:noProof/>
            <w:webHidden/>
          </w:rPr>
          <w:instrText xml:space="preserve"> PAGEREF _Toc442124864 \h </w:instrText>
        </w:r>
        <w:r w:rsidR="005F6805">
          <w:rPr>
            <w:noProof/>
            <w:webHidden/>
          </w:rPr>
        </w:r>
        <w:r w:rsidR="005F6805">
          <w:rPr>
            <w:noProof/>
            <w:webHidden/>
          </w:rPr>
          <w:fldChar w:fldCharType="separate"/>
        </w:r>
        <w:r w:rsidR="005F6805">
          <w:rPr>
            <w:noProof/>
            <w:webHidden/>
          </w:rPr>
          <w:t>42</w:t>
        </w:r>
        <w:r w:rsidR="005F6805">
          <w:rPr>
            <w:noProof/>
            <w:webHidden/>
          </w:rPr>
          <w:fldChar w:fldCharType="end"/>
        </w:r>
      </w:hyperlink>
    </w:p>
    <w:p w14:paraId="069C6AB9" w14:textId="77777777" w:rsidR="005F6805" w:rsidRDefault="0086208B">
      <w:pPr>
        <w:pStyle w:val="TDC1"/>
        <w:tabs>
          <w:tab w:val="left" w:pos="660"/>
          <w:tab w:val="right" w:leader="dot" w:pos="6539"/>
        </w:tabs>
        <w:rPr>
          <w:rFonts w:asciiTheme="minorHAnsi" w:eastAsiaTheme="minorEastAsia" w:hAnsiTheme="minorHAnsi"/>
          <w:noProof/>
          <w:sz w:val="22"/>
          <w:lang w:eastAsia="es-ES"/>
        </w:rPr>
      </w:pPr>
      <w:hyperlink w:anchor="_Toc442124865" w:history="1">
        <w:r w:rsidR="005F6805" w:rsidRPr="00FA6EAE">
          <w:rPr>
            <w:rStyle w:val="Hipervnculo"/>
            <w:noProof/>
          </w:rPr>
          <w:t>VIII -</w:t>
        </w:r>
        <w:r w:rsidR="005F6805">
          <w:rPr>
            <w:rFonts w:asciiTheme="minorHAnsi" w:eastAsiaTheme="minorEastAsia" w:hAnsiTheme="minorHAnsi"/>
            <w:noProof/>
            <w:sz w:val="22"/>
            <w:lang w:eastAsia="es-ES"/>
          </w:rPr>
          <w:tab/>
        </w:r>
        <w:r w:rsidR="005F6805" w:rsidRPr="00FA6EAE">
          <w:rPr>
            <w:rStyle w:val="Hipervnculo"/>
            <w:noProof/>
          </w:rPr>
          <w:t>Bibliografía</w:t>
        </w:r>
        <w:r w:rsidR="005F6805">
          <w:rPr>
            <w:noProof/>
            <w:webHidden/>
          </w:rPr>
          <w:tab/>
        </w:r>
        <w:r w:rsidR="005F6805">
          <w:rPr>
            <w:noProof/>
            <w:webHidden/>
          </w:rPr>
          <w:fldChar w:fldCharType="begin"/>
        </w:r>
        <w:r w:rsidR="005F6805">
          <w:rPr>
            <w:noProof/>
            <w:webHidden/>
          </w:rPr>
          <w:instrText xml:space="preserve"> PAGEREF _Toc442124865 \h </w:instrText>
        </w:r>
        <w:r w:rsidR="005F6805">
          <w:rPr>
            <w:noProof/>
            <w:webHidden/>
          </w:rPr>
        </w:r>
        <w:r w:rsidR="005F6805">
          <w:rPr>
            <w:noProof/>
            <w:webHidden/>
          </w:rPr>
          <w:fldChar w:fldCharType="separate"/>
        </w:r>
        <w:r w:rsidR="005F6805">
          <w:rPr>
            <w:noProof/>
            <w:webHidden/>
          </w:rPr>
          <w:t>43</w:t>
        </w:r>
        <w:r w:rsidR="005F6805">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7B9E755" w14:textId="77777777" w:rsidR="005F6805" w:rsidRPr="005F6805" w:rsidRDefault="00144CD1">
      <w:pPr>
        <w:pStyle w:val="Tabladeilustraciones"/>
        <w:tabs>
          <w:tab w:val="right" w:leader="dot" w:pos="6539"/>
        </w:tabs>
        <w:rPr>
          <w:rFonts w:asciiTheme="minorHAnsi" w:eastAsiaTheme="minorEastAsia" w:hAnsiTheme="minorHAnsi"/>
          <w:smallCaps w:val="0"/>
          <w:noProof/>
          <w:sz w:val="16"/>
          <w:szCs w:val="18"/>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124907" w:history="1">
        <w:r w:rsidR="005F6805" w:rsidRPr="005F6805">
          <w:rPr>
            <w:rStyle w:val="Hipervnculo"/>
            <w:noProof/>
            <w:sz w:val="16"/>
            <w:szCs w:val="18"/>
          </w:rPr>
          <w:t>Ilustración 1: Partes involucradas en un LMS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10</w:t>
        </w:r>
        <w:r w:rsidR="005F6805" w:rsidRPr="005F6805">
          <w:rPr>
            <w:noProof/>
            <w:webHidden/>
            <w:sz w:val="16"/>
            <w:szCs w:val="18"/>
          </w:rPr>
          <w:fldChar w:fldCharType="end"/>
        </w:r>
      </w:hyperlink>
    </w:p>
    <w:p w14:paraId="31EC9354"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8" w:history="1">
        <w:r w:rsidR="005F6805" w:rsidRPr="005F6805">
          <w:rPr>
            <w:rStyle w:val="Hipervnculo"/>
            <w:noProof/>
            <w:sz w:val="16"/>
            <w:szCs w:val="18"/>
          </w:rPr>
          <w:t>Ilustración 2: Interacción en Moodle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11</w:t>
        </w:r>
        <w:r w:rsidR="005F6805" w:rsidRPr="005F6805">
          <w:rPr>
            <w:noProof/>
            <w:webHidden/>
            <w:sz w:val="16"/>
            <w:szCs w:val="18"/>
          </w:rPr>
          <w:fldChar w:fldCharType="end"/>
        </w:r>
      </w:hyperlink>
    </w:p>
    <w:p w14:paraId="5BDCC346"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9" w:history="1">
        <w:r w:rsidR="005F6805" w:rsidRPr="005F6805">
          <w:rPr>
            <w:rStyle w:val="Hipervnculo"/>
            <w:noProof/>
            <w:sz w:val="16"/>
            <w:szCs w:val="18"/>
          </w:rPr>
          <w:t>Ilustración 3: Tareas del Quality Assurance (QA)</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12</w:t>
        </w:r>
        <w:r w:rsidR="005F6805" w:rsidRPr="005F6805">
          <w:rPr>
            <w:noProof/>
            <w:webHidden/>
            <w:sz w:val="16"/>
            <w:szCs w:val="18"/>
          </w:rPr>
          <w:fldChar w:fldCharType="end"/>
        </w:r>
      </w:hyperlink>
    </w:p>
    <w:p w14:paraId="3F3C3264"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0" w:history="1">
        <w:r w:rsidR="005F6805" w:rsidRPr="005F6805">
          <w:rPr>
            <w:rStyle w:val="Hipervnculo"/>
            <w:noProof/>
            <w:sz w:val="16"/>
            <w:szCs w:val="18"/>
          </w:rPr>
          <w:t>Ilustración 4: Ciclo de vida del MVC</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15</w:t>
        </w:r>
        <w:r w:rsidR="005F6805" w:rsidRPr="005F6805">
          <w:rPr>
            <w:noProof/>
            <w:webHidden/>
            <w:sz w:val="16"/>
            <w:szCs w:val="18"/>
          </w:rPr>
          <w:fldChar w:fldCharType="end"/>
        </w:r>
      </w:hyperlink>
    </w:p>
    <w:p w14:paraId="0365F7A1"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1" w:history="1">
        <w:r w:rsidR="005F6805" w:rsidRPr="005F6805">
          <w:rPr>
            <w:rStyle w:val="Hipervnculo"/>
            <w:noProof/>
            <w:sz w:val="16"/>
            <w:szCs w:val="18"/>
          </w:rPr>
          <w:t>Ilustración 5: Parámetros de la tarea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79D99208"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2" w:history="1">
        <w:r w:rsidR="005F6805" w:rsidRPr="005F6805">
          <w:rPr>
            <w:rStyle w:val="Hipervnculo"/>
            <w:noProof/>
            <w:sz w:val="16"/>
            <w:szCs w:val="18"/>
          </w:rPr>
          <w:t>Ilustración 6: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2AC4461A"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3" w:history="1">
        <w:r w:rsidR="005F6805" w:rsidRPr="005F6805">
          <w:rPr>
            <w:rStyle w:val="Hipervnculo"/>
            <w:noProof/>
            <w:sz w:val="16"/>
            <w:szCs w:val="18"/>
          </w:rPr>
          <w:t>Ilustración 7: Formulario de subida de ficheros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27</w:t>
        </w:r>
        <w:r w:rsidR="005F6805" w:rsidRPr="005F6805">
          <w:rPr>
            <w:noProof/>
            <w:webHidden/>
            <w:sz w:val="16"/>
            <w:szCs w:val="18"/>
          </w:rPr>
          <w:fldChar w:fldCharType="end"/>
        </w:r>
      </w:hyperlink>
    </w:p>
    <w:p w14:paraId="46C21D66"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4" w:history="1">
        <w:r w:rsidR="005F6805" w:rsidRPr="005F6805">
          <w:rPr>
            <w:rStyle w:val="Hipervnculo"/>
            <w:noProof/>
            <w:sz w:val="16"/>
            <w:szCs w:val="18"/>
          </w:rPr>
          <w:t>Ilustración 8: Formulario de subida de ficheros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28</w:t>
        </w:r>
        <w:r w:rsidR="005F6805" w:rsidRPr="005F6805">
          <w:rPr>
            <w:noProof/>
            <w:webHidden/>
            <w:sz w:val="16"/>
            <w:szCs w:val="18"/>
          </w:rPr>
          <w:fldChar w:fldCharType="end"/>
        </w:r>
      </w:hyperlink>
    </w:p>
    <w:p w14:paraId="1FEEB69C"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5" w:history="1">
        <w:r w:rsidR="005F6805" w:rsidRPr="005F6805">
          <w:rPr>
            <w:rStyle w:val="Hipervnculo"/>
            <w:noProof/>
            <w:sz w:val="16"/>
            <w:szCs w:val="18"/>
          </w:rPr>
          <w:t>Ilustración 9: Ejes de la calidad de código en SonarQube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29</w:t>
        </w:r>
        <w:r w:rsidR="005F6805" w:rsidRPr="005F6805">
          <w:rPr>
            <w:noProof/>
            <w:webHidden/>
            <w:sz w:val="16"/>
            <w:szCs w:val="18"/>
          </w:rPr>
          <w:fldChar w:fldCharType="end"/>
        </w:r>
      </w:hyperlink>
    </w:p>
    <w:p w14:paraId="23E04F5F"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6" w:history="1">
        <w:r w:rsidR="005F6805" w:rsidRPr="005F6805">
          <w:rPr>
            <w:rStyle w:val="Hipervnculo"/>
            <w:noProof/>
            <w:sz w:val="16"/>
            <w:szCs w:val="18"/>
          </w:rPr>
          <w:t>Ilustración 10: Parámetros de la tarea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30</w:t>
        </w:r>
        <w:r w:rsidR="005F6805" w:rsidRPr="005F6805">
          <w:rPr>
            <w:noProof/>
            <w:webHidden/>
            <w:sz w:val="16"/>
            <w:szCs w:val="18"/>
          </w:rPr>
          <w:fldChar w:fldCharType="end"/>
        </w:r>
      </w:hyperlink>
    </w:p>
    <w:p w14:paraId="6F51BB09"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7" w:history="1">
        <w:r w:rsidR="005F6805" w:rsidRPr="005F6805">
          <w:rPr>
            <w:rStyle w:val="Hipervnculo"/>
            <w:noProof/>
            <w:sz w:val="16"/>
            <w:szCs w:val="18"/>
          </w:rPr>
          <w:t>Ilustración 11: Ver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2D814C12"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8" w:history="1">
        <w:r w:rsidR="005F6805" w:rsidRPr="005F6805">
          <w:rPr>
            <w:rStyle w:val="Hipervnculo"/>
            <w:noProof/>
            <w:sz w:val="16"/>
            <w:szCs w:val="18"/>
          </w:rPr>
          <w:t>Ilustración 12: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5450157F"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9" w:history="1">
        <w:r w:rsidR="005F6805" w:rsidRPr="005F6805">
          <w:rPr>
            <w:rStyle w:val="Hipervnculo"/>
            <w:noProof/>
            <w:sz w:val="16"/>
            <w:szCs w:val="18"/>
          </w:rPr>
          <w:t>Ilustración 13: Enunciado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1F558381"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0" w:history="1">
        <w:r w:rsidR="005F6805" w:rsidRPr="005F6805">
          <w:rPr>
            <w:rStyle w:val="Hipervnculo"/>
            <w:noProof/>
            <w:sz w:val="16"/>
            <w:szCs w:val="18"/>
          </w:rPr>
          <w:t>Ilustración 14: Formulario de subida de prácticas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2EA2A197"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1" w:history="1">
        <w:r w:rsidR="005F6805" w:rsidRPr="005F6805">
          <w:rPr>
            <w:rStyle w:val="Hipervnculo"/>
            <w:noProof/>
            <w:sz w:val="16"/>
            <w:szCs w:val="18"/>
          </w:rPr>
          <w:t>Ilustración 15: Formulario de subida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301DDA66"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2" w:history="1">
        <w:r w:rsidR="005F6805" w:rsidRPr="005F6805">
          <w:rPr>
            <w:rStyle w:val="Hipervnculo"/>
            <w:noProof/>
            <w:sz w:val="16"/>
            <w:szCs w:val="18"/>
          </w:rPr>
          <w:t>Ilustración 16: Formulario subida de prácticas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04504BE8"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3" w:history="1">
        <w:r w:rsidR="005F6805" w:rsidRPr="005F6805">
          <w:rPr>
            <w:rStyle w:val="Hipervnculo"/>
            <w:noProof/>
            <w:sz w:val="16"/>
            <w:szCs w:val="18"/>
          </w:rPr>
          <w:t>Ilustración 17: Formulario subida de ficheros y resultados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177CB663"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4" w:history="1">
        <w:r w:rsidR="005F6805" w:rsidRPr="005F6805">
          <w:rPr>
            <w:rStyle w:val="Hipervnculo"/>
            <w:noProof/>
            <w:sz w:val="16"/>
            <w:szCs w:val="18"/>
          </w:rPr>
          <w:t>Ilustración 18: Estadísticas en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266DA2CC"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5" w:history="1">
        <w:r w:rsidR="005F6805" w:rsidRPr="005F6805">
          <w:rPr>
            <w:rStyle w:val="Hipervnculo"/>
            <w:noProof/>
            <w:sz w:val="16"/>
            <w:szCs w:val="18"/>
          </w:rPr>
          <w:t>Ilustración 19: Estadísticas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570B33BD" w14:textId="77777777" w:rsidR="005F6805" w:rsidRPr="005F6805" w:rsidRDefault="0086208B">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6" w:history="1">
        <w:r w:rsidR="005F6805" w:rsidRPr="005F6805">
          <w:rPr>
            <w:rStyle w:val="Hipervnculo"/>
            <w:noProof/>
            <w:sz w:val="16"/>
            <w:szCs w:val="18"/>
          </w:rPr>
          <w:t>Ilustración 20: Estructura de carpetas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37</w:t>
        </w:r>
        <w:r w:rsidR="005F6805" w:rsidRPr="005F6805">
          <w:rPr>
            <w:noProof/>
            <w:webHidden/>
            <w:sz w:val="16"/>
            <w:szCs w:val="18"/>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r w:rsidRPr="00C0164D">
        <w:rPr>
          <w:i/>
        </w:rPr>
        <w:t>responsive design</w:t>
      </w:r>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“LTI, Moodle, PHP, CakePHP, MVC, Test, Prácticas, Plugins,</w:t>
      </w:r>
      <w:r w:rsidR="009748BB">
        <w:rPr>
          <w:i/>
        </w:rPr>
        <w:t xml:space="preserve"> Moodle,</w:t>
      </w:r>
      <w:r w:rsidRPr="00751C8A">
        <w:rPr>
          <w:i/>
        </w:rPr>
        <w:t xml:space="preserve"> Consumer Key, Secret, Responsive Design”</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r w:rsidRPr="00752D38">
        <w:rPr>
          <w:b/>
          <w:sz w:val="22"/>
        </w:rPr>
        <w:lastRenderedPageBreak/>
        <w:t>Abstract</w:t>
      </w:r>
    </w:p>
    <w:p w14:paraId="73D53F35" w14:textId="44D11EA5" w:rsidR="00161B4F" w:rsidRDefault="00161B4F" w:rsidP="00A31077">
      <w:pPr>
        <w:jc w:val="both"/>
      </w:pPr>
      <w:r>
        <w:t xml:space="preserve">Today, </w:t>
      </w:r>
      <w:r w:rsidR="00A632F7">
        <w:t>new technological tools are becoming more important in the teaching-learning process.</w:t>
      </w:r>
    </w:p>
    <w:p w14:paraId="56E6C65F" w14:textId="479F57AB" w:rsidR="00161B4F" w:rsidRDefault="00161B4F" w:rsidP="00A31077">
      <w:pPr>
        <w:jc w:val="both"/>
      </w:pPr>
      <w:r>
        <w:t>Autocorrect Java Practices application has been developed with the aim of creating a web application that can be used within an educational enviorment in which teachers and stude</w:t>
      </w:r>
      <w:r w:rsidR="00A632F7">
        <w:t>nts can make profit by using it.</w:t>
      </w:r>
    </w:p>
    <w:p w14:paraId="6E550D7D" w14:textId="48B9AB99" w:rsidR="00161B4F" w:rsidRDefault="00161B4F" w:rsidP="00A31077">
      <w:pPr>
        <w:jc w:val="both"/>
      </w:pPr>
      <w:r>
        <w:t>On the one hand, students can upload their practices developed in Java language to get the results after correction pr</w:t>
      </w:r>
      <w:r w:rsidR="00A632F7">
        <w:t>ocess of the same, without having to wait for a feedback by the teacher.</w:t>
      </w:r>
    </w:p>
    <w:p w14:paraId="4FF37297" w14:textId="3C7BCA67" w:rsidR="00161B4F" w:rsidRDefault="00161B4F" w:rsidP="00A31077">
      <w:pPr>
        <w:jc w:val="both"/>
      </w:pPr>
      <w:r>
        <w:t xml:space="preserve">On the other hand, teachers can </w:t>
      </w:r>
      <w:r w:rsidR="00A632F7">
        <w:t xml:space="preserve">upload the test to be applied to practices and conduct a general monitoring of progress in solving them </w:t>
      </w:r>
      <w:r w:rsidR="004E3083">
        <w:t>by the class and check for plagiarism between practices.</w:t>
      </w:r>
    </w:p>
    <w:p w14:paraId="497FE033" w14:textId="77777777" w:rsidR="00161B4F" w:rsidRDefault="00161B4F" w:rsidP="00A31077">
      <w:pPr>
        <w:jc w:val="both"/>
      </w:pPr>
      <w:r>
        <w:t>The variety of devices with different screen sizes on the market, make Autocorrect Java Practices application has been developed with the idea of offering the máximum compatibility, it is for this reason that it has been used responsive design.</w:t>
      </w:r>
    </w:p>
    <w:p w14:paraId="4232780F" w14:textId="77777777" w:rsidR="009748BB" w:rsidRDefault="009748BB" w:rsidP="00A31077">
      <w:pPr>
        <w:jc w:val="both"/>
      </w:pPr>
    </w:p>
    <w:p w14:paraId="74119811" w14:textId="5930821D" w:rsidR="009748BB" w:rsidRDefault="009748BB" w:rsidP="009748BB">
      <w:pPr>
        <w:rPr>
          <w:b/>
          <w:sz w:val="28"/>
        </w:rPr>
      </w:pPr>
      <w:r w:rsidRPr="00752D38">
        <w:rPr>
          <w:b/>
          <w:sz w:val="22"/>
        </w:rPr>
        <w:t>Keywords</w:t>
      </w:r>
    </w:p>
    <w:p w14:paraId="6203B10B" w14:textId="1CA1B25C" w:rsidR="009748BB" w:rsidRDefault="009748BB" w:rsidP="00A31077">
      <w:pPr>
        <w:jc w:val="both"/>
        <w:rPr>
          <w:i/>
        </w:rPr>
      </w:pPr>
      <w:r w:rsidRPr="00751C8A">
        <w:rPr>
          <w:i/>
        </w:rPr>
        <w:t xml:space="preserve">“LTI, Moodle, PHP, CakePHP, MVC, Test, </w:t>
      </w:r>
      <w:r>
        <w:rPr>
          <w:i/>
        </w:rPr>
        <w:t>Practices</w:t>
      </w:r>
      <w:r w:rsidRPr="00751C8A">
        <w:rPr>
          <w:i/>
        </w:rPr>
        <w:t>, Plugins,</w:t>
      </w:r>
      <w:r>
        <w:rPr>
          <w:i/>
        </w:rPr>
        <w:t xml:space="preserve"> Moodle,</w:t>
      </w:r>
      <w:r w:rsidRPr="00751C8A">
        <w:rPr>
          <w:i/>
        </w:rPr>
        <w:t xml:space="preserve"> Consumer Key, Secret, Responsive Design”</w:t>
      </w:r>
    </w:p>
    <w:p w14:paraId="2534C260" w14:textId="77777777" w:rsidR="009748BB" w:rsidRDefault="009748BB" w:rsidP="00161B4F"/>
    <w:p w14:paraId="04243E5B" w14:textId="3A2D1DFB" w:rsidR="00F739FB" w:rsidRDefault="00161B4F" w:rsidP="00430DBD">
      <w:pPr>
        <w:pStyle w:val="Ttulo1"/>
      </w:pPr>
      <w:r>
        <w:br w:type="page"/>
      </w:r>
      <w:bookmarkStart w:id="0" w:name="_Toc442124804"/>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r w:rsidR="0088138F" w:rsidRPr="0088138F">
        <w:rPr>
          <w:i/>
        </w:rPr>
        <w:t>Learning Management Systems</w:t>
      </w:r>
      <w:r w:rsidR="0088138F">
        <w:t xml:space="preserve"> (como Moodle, Blackboard, etc)</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2124805"/>
      <w:r>
        <w:lastRenderedPageBreak/>
        <w:t>Objetivos del proyecto</w:t>
      </w:r>
      <w:bookmarkEnd w:id="1"/>
    </w:p>
    <w:p w14:paraId="01F9D4DA" w14:textId="77777777" w:rsidR="00161B4F" w:rsidRDefault="00161B4F" w:rsidP="00054581">
      <w:pPr>
        <w:pStyle w:val="Ttulo2"/>
      </w:pPr>
      <w:bookmarkStart w:id="2" w:name="_Toc442124806"/>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2124807"/>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framework </w:t>
      </w:r>
      <w:r w:rsidRPr="00CD398F">
        <w:t>Bootstrap</w:t>
      </w:r>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Para enlazar Moodle con la aplicación web se utilizará el plugin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open-source</w:t>
      </w:r>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2124808"/>
      <w:r>
        <w:lastRenderedPageBreak/>
        <w:t>Conceptos Teóricos</w:t>
      </w:r>
      <w:bookmarkEnd w:id="4"/>
    </w:p>
    <w:p w14:paraId="20B7052F" w14:textId="77777777" w:rsidR="007E121C" w:rsidRDefault="007E121C" w:rsidP="007E121C">
      <w:pPr>
        <w:pStyle w:val="Ttulo2"/>
      </w:pPr>
      <w:bookmarkStart w:id="5" w:name="_Toc442124809"/>
      <w:r>
        <w:t>Learning Management System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(WebCT, BlackBoard, entre otros) como de libre distribución (Moodle, Dokeos, Claroline,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2124907"/>
      <w:r>
        <w:t xml:space="preserve">Ilustración </w:t>
      </w:r>
      <w:r w:rsidR="0086208B">
        <w:fldChar w:fldCharType="begin"/>
      </w:r>
      <w:r w:rsidR="0086208B">
        <w:instrText xml:space="preserve"> SEQ Ilustración \* ARABIC </w:instrText>
      </w:r>
      <w:r w:rsidR="0086208B">
        <w:fldChar w:fldCharType="separate"/>
      </w:r>
      <w:r w:rsidR="00C72396">
        <w:rPr>
          <w:noProof/>
        </w:rPr>
        <w:t>1</w:t>
      </w:r>
      <w:r w:rsidR="0086208B">
        <w:rPr>
          <w:noProof/>
        </w:rPr>
        <w:fldChar w:fldCharType="end"/>
      </w:r>
      <w:r>
        <w:t>: Partes involucradas en un LMS</w:t>
      </w:r>
      <w:bookmarkEnd w:id="6"/>
    </w:p>
    <w:p w14:paraId="0A519652" w14:textId="77777777" w:rsidR="00D6659F" w:rsidRDefault="00D6659F" w:rsidP="00D6659F">
      <w:pPr>
        <w:pStyle w:val="Ttulo2"/>
      </w:pPr>
      <w:bookmarkStart w:id="7" w:name="_Toc442124810"/>
      <w:r>
        <w:lastRenderedPageBreak/>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Modular Object Dynamic Learning Environment</w:t>
      </w:r>
      <w:r w:rsidR="00220865">
        <w:t xml:space="preserve"> (Entorno de Aprendizaje Modular Orientado a Objetos),</w:t>
      </w:r>
      <w:r>
        <w:t xml:space="preserve"> es un Sistema de Gestión de Cursos de código abierto, conocido también como Sistema de Gestión de Aprendizaje (</w:t>
      </w:r>
      <w:r w:rsidRPr="00495B00">
        <w:rPr>
          <w:i/>
        </w:rPr>
        <w:t>Learning Management System</w:t>
      </w:r>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2124908"/>
      <w:r>
        <w:t xml:space="preserve">Ilustración </w:t>
      </w:r>
      <w:r w:rsidR="0086208B">
        <w:fldChar w:fldCharType="begin"/>
      </w:r>
      <w:r w:rsidR="0086208B">
        <w:instrText xml:space="preserve"> SEQ Ilustración \* ARABIC </w:instrText>
      </w:r>
      <w:r w:rsidR="0086208B">
        <w:fldChar w:fldCharType="separate"/>
      </w:r>
      <w:r w:rsidR="00C72396">
        <w:rPr>
          <w:noProof/>
        </w:rPr>
        <w:t>2</w:t>
      </w:r>
      <w:r w:rsidR="0086208B">
        <w:rPr>
          <w:noProof/>
        </w:rPr>
        <w:fldChar w:fldCharType="end"/>
      </w:r>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Lunix, Mac OS, etc).</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2124811"/>
      <w:r>
        <w:t>Software QA</w:t>
      </w:r>
      <w:bookmarkEnd w:id="9"/>
    </w:p>
    <w:p w14:paraId="4213E19D" w14:textId="62DF1FFC" w:rsidR="0086392E" w:rsidRDefault="0086392E" w:rsidP="00A31077">
      <w:pPr>
        <w:jc w:val="both"/>
      </w:pPr>
      <w:r>
        <w:t xml:space="preserve">El software QA, </w:t>
      </w:r>
      <w:r w:rsidRPr="0086392E">
        <w:rPr>
          <w:i/>
        </w:rPr>
        <w:t>Quality Assurance</w:t>
      </w:r>
      <w:r>
        <w:t>, o aseguramiento de la calidad de una aplicación o de un sistema siempre es esencial</w:t>
      </w:r>
      <w:r w:rsidR="002D4349">
        <w:t>, en especial en equipos medios-grandes de desarrollo</w:t>
      </w:r>
      <w:r>
        <w:t xml:space="preserve">. A pesar de que su traducción da razones para ello, QA no es sólo </w:t>
      </w:r>
      <w:r w:rsidRPr="0086392E">
        <w:rPr>
          <w:i/>
        </w:rPr>
        <w:t>testing</w:t>
      </w:r>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0" w:name="_Toc442124909"/>
      <w:r>
        <w:t xml:space="preserve">Ilustración </w:t>
      </w:r>
      <w:r w:rsidR="0086208B">
        <w:fldChar w:fldCharType="begin"/>
      </w:r>
      <w:r w:rsidR="0086208B">
        <w:instrText xml:space="preserve"> SEQ Ilustración \* ARABIC </w:instrText>
      </w:r>
      <w:r w:rsidR="0086208B">
        <w:fldChar w:fldCharType="separate"/>
      </w:r>
      <w:r w:rsidR="00C72396">
        <w:rPr>
          <w:noProof/>
        </w:rPr>
        <w:t>3</w:t>
      </w:r>
      <w:r w:rsidR="0086208B">
        <w:rPr>
          <w:noProof/>
        </w:rPr>
        <w:fldChar w:fldCharType="end"/>
      </w:r>
      <w:r>
        <w:t>: Tareas del Quality Assurance (QA)</w:t>
      </w:r>
      <w:bookmarkEnd w:id="10"/>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proyecto se adoptan algunas de las técnicas empleadas en el mundo profesional pero muy simplificadas y adaptadas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2124812"/>
      <w:r>
        <w:lastRenderedPageBreak/>
        <w:t>Técnicas y herramientas</w:t>
      </w:r>
      <w:bookmarkEnd w:id="11"/>
    </w:p>
    <w:p w14:paraId="39660594" w14:textId="77777777" w:rsidR="00782F60" w:rsidRDefault="00782F60" w:rsidP="00782F60">
      <w:pPr>
        <w:pStyle w:val="Ttulo2"/>
      </w:pPr>
      <w:bookmarkStart w:id="12" w:name="_Toc442124813"/>
      <w:r>
        <w:t>Técnicas de desarrollo</w:t>
      </w:r>
      <w:bookmarkEnd w:id="12"/>
    </w:p>
    <w:p w14:paraId="19F0CEB7" w14:textId="77777777" w:rsidR="00782F60" w:rsidRDefault="00782F60" w:rsidP="00A31077">
      <w:pPr>
        <w:pStyle w:val="Ttulo3"/>
        <w:jc w:val="both"/>
      </w:pPr>
      <w:bookmarkStart w:id="13" w:name="_Toc442124814"/>
      <w:r>
        <w:t>LTI</w:t>
      </w:r>
      <w:bookmarkEnd w:id="13"/>
    </w:p>
    <w:p w14:paraId="4637150D" w14:textId="77777777" w:rsidR="00782F60" w:rsidRDefault="00782F60" w:rsidP="00A31077">
      <w:pPr>
        <w:pStyle w:val="Cuerpo"/>
        <w:jc w:val="both"/>
      </w:pPr>
      <w:r w:rsidRPr="00782F60">
        <w:rPr>
          <w:i/>
        </w:rPr>
        <w:t xml:space="preserve">Learning Tools Interoperability (LTI) </w:t>
      </w:r>
      <w:r w:rsidR="00155AE5">
        <w:t xml:space="preserve">se trata de un estándar desarrollado por </w:t>
      </w:r>
      <w:r w:rsidR="00155AE5" w:rsidRPr="00155AE5">
        <w:rPr>
          <w:i/>
        </w:rPr>
        <w:t>IMS Global Learning Consortium</w:t>
      </w:r>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r w:rsidRPr="006D0D94">
        <w:rPr>
          <w:i/>
        </w:rPr>
        <w:t>consumer_key</w:t>
      </w:r>
      <w:r>
        <w:t xml:space="preserve">, </w:t>
      </w:r>
      <w:r w:rsidRPr="006D0D94">
        <w:rPr>
          <w:i/>
        </w:rPr>
        <w:t>secret</w:t>
      </w:r>
      <w:r>
        <w:t xml:space="preserve"> y </w:t>
      </w:r>
      <w:r w:rsidRPr="006D0D94">
        <w:rPr>
          <w:i/>
        </w:rPr>
        <w:t>url</w:t>
      </w:r>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ablezca una conexión con Moodle, y de esta forma pueda recoger todos los datos necesarios de Moodle (rol del usuario, id’s, nombres, etc.).</w:t>
      </w:r>
    </w:p>
    <w:p w14:paraId="198233DD" w14:textId="77777777" w:rsidR="00782F60" w:rsidRDefault="00782F60" w:rsidP="00A31077">
      <w:pPr>
        <w:pStyle w:val="Ttulo3"/>
        <w:jc w:val="both"/>
      </w:pPr>
      <w:bookmarkStart w:id="14" w:name="_Toc442124815"/>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2124910"/>
      <w:r>
        <w:t xml:space="preserve">Ilustración </w:t>
      </w:r>
      <w:r w:rsidR="0086208B">
        <w:fldChar w:fldCharType="begin"/>
      </w:r>
      <w:r w:rsidR="0086208B">
        <w:instrText xml:space="preserve"> SEQ Ilustración \* ARABIC </w:instrText>
      </w:r>
      <w:r w:rsidR="0086208B">
        <w:fldChar w:fldCharType="separate"/>
      </w:r>
      <w:r w:rsidR="00C72396">
        <w:rPr>
          <w:noProof/>
        </w:rPr>
        <w:t>4</w:t>
      </w:r>
      <w:r w:rsidR="0086208B">
        <w:rPr>
          <w:noProof/>
        </w:rPr>
        <w:fldChar w:fldCharType="end"/>
      </w:r>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6" w:name="_Toc442124816"/>
      <w:r>
        <w:lastRenderedPageBreak/>
        <w:t>Desarrollo ágil de software</w:t>
      </w:r>
      <w:bookmarkEnd w:id="16"/>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Existen varios métodos ágiles de desarrollo software, algunos son: SCRUM, Kanban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r w:rsidR="00494B18" w:rsidRPr="00494B18">
        <w:rPr>
          <w:i/>
        </w:rPr>
        <w:t>feedback</w:t>
      </w:r>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2124817"/>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r w:rsidRPr="004E59BD">
        <w:rPr>
          <w:b/>
        </w:rPr>
        <w:t>Scrum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r>
        <w:rPr>
          <w:b/>
        </w:rPr>
        <w:t>Product Owner</w:t>
      </w:r>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2124818"/>
      <w:r>
        <w:t>Herramientas de software</w:t>
      </w:r>
      <w:bookmarkEnd w:id="18"/>
    </w:p>
    <w:p w14:paraId="6408F6CE" w14:textId="77777777" w:rsidR="00646ED0" w:rsidRDefault="00646ED0" w:rsidP="00646ED0">
      <w:pPr>
        <w:pStyle w:val="Ttulo3"/>
      </w:pPr>
      <w:bookmarkStart w:id="19" w:name="_Toc442124819"/>
      <w:r>
        <w:t>Lenguajes</w:t>
      </w:r>
      <w:bookmarkEnd w:id="19"/>
    </w:p>
    <w:p w14:paraId="46F12FB3" w14:textId="77777777" w:rsidR="006977CC" w:rsidRDefault="006977CC" w:rsidP="0056499F">
      <w:pPr>
        <w:pStyle w:val="Ttulo4"/>
      </w:pPr>
      <w:bookmarkStart w:id="20" w:name="_Toc442124820"/>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r w:rsidRPr="00F834ED">
        <w:rPr>
          <w:i/>
        </w:rPr>
        <w:t>HyperText Markup Language</w:t>
      </w:r>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r w:rsidRPr="003D5420">
        <w:rPr>
          <w:i/>
        </w:rPr>
        <w:t>tags</w:t>
      </w:r>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Una gran ventaja de HTML5 es que es posible adaptarlo a las pantallas de cualquier tipo de dispositivos (portátiles, tablets, móviles, etc).</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2124821"/>
      <w:r>
        <w:t>PHP</w:t>
      </w:r>
      <w:bookmarkEnd w:id="21"/>
    </w:p>
    <w:p w14:paraId="4040E5F0" w14:textId="77777777" w:rsidR="00F07246" w:rsidRDefault="0035326E" w:rsidP="00A31077">
      <w:pPr>
        <w:jc w:val="both"/>
      </w:pPr>
      <w:r>
        <w:t xml:space="preserve">El lenguaje PHP, siglas de </w:t>
      </w:r>
      <w:r w:rsidRPr="0035326E">
        <w:rPr>
          <w:i/>
        </w:rPr>
        <w:t>HyperText Preprocessor</w:t>
      </w:r>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2124822"/>
      <w:r>
        <w:t>JavaScript</w:t>
      </w:r>
      <w:bookmarkEnd w:id="22"/>
    </w:p>
    <w:p w14:paraId="652465EC" w14:textId="77777777" w:rsidR="005A710A" w:rsidRDefault="005A710A" w:rsidP="00A31077">
      <w:pPr>
        <w:jc w:val="both"/>
      </w:pPr>
      <w:r>
        <w:t>Se trata de un lenguaje orientado a objetos, que se basa en prototipos, imperativo, débilmente tipado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2124823"/>
      <w:r>
        <w:t>AJAX</w:t>
      </w:r>
      <w:bookmarkEnd w:id="23"/>
    </w:p>
    <w:p w14:paraId="24C99F4E" w14:textId="2C07961D" w:rsidR="005A710A" w:rsidRDefault="005A710A" w:rsidP="00A31077">
      <w:pPr>
        <w:jc w:val="both"/>
      </w:pPr>
      <w:r>
        <w:t xml:space="preserve">AJAX, acrónimo de </w:t>
      </w:r>
      <w:r w:rsidRPr="005A710A">
        <w:rPr>
          <w:i/>
        </w:rPr>
        <w:t>Asynchronous JavaScript And Xml</w:t>
      </w:r>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r>
        <w:t>XMLHtpRequest: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2124824"/>
      <w:r>
        <w:lastRenderedPageBreak/>
        <w:t>JQuery</w:t>
      </w:r>
      <w:bookmarkEnd w:id="24"/>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r>
        <w:t>JQuery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2124825"/>
      <w:r>
        <w:t>JSON</w:t>
      </w:r>
      <w:bookmarkEnd w:id="25"/>
    </w:p>
    <w:p w14:paraId="62EEE431" w14:textId="2D6D7CC8" w:rsidR="00F57EB3" w:rsidRDefault="00F57EB3" w:rsidP="00A31077">
      <w:pPr>
        <w:jc w:val="both"/>
      </w:pPr>
      <w:r>
        <w:t xml:space="preserve">JSON, acrónimo de </w:t>
      </w:r>
      <w:r w:rsidRPr="00F57EB3">
        <w:rPr>
          <w:i/>
        </w:rPr>
        <w:t>JavaScript Object Notation</w:t>
      </w:r>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r w:rsidRPr="006703A6">
        <w:rPr>
          <w:i/>
        </w:rPr>
        <w:t>arrays</w:t>
      </w:r>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2124826"/>
      <w:r>
        <w:t>Bootstrap</w:t>
      </w:r>
      <w:bookmarkEnd w:id="26"/>
    </w:p>
    <w:p w14:paraId="350CB3CF" w14:textId="77777777" w:rsidR="00F71741" w:rsidRDefault="00F71741" w:rsidP="00A31077">
      <w:pPr>
        <w:jc w:val="both"/>
      </w:pPr>
      <w:r w:rsidRPr="00F71741">
        <w:rPr>
          <w:i/>
        </w:rPr>
        <w:t xml:space="preserve">Bootstrap </w:t>
      </w:r>
      <w:r>
        <w:t>es un framework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r w:rsidRPr="00F71741">
        <w:rPr>
          <w:i/>
        </w:rPr>
        <w:t>responsive design</w:t>
      </w:r>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r w:rsidRPr="00F71741">
        <w:rPr>
          <w:i/>
        </w:rPr>
        <w:t>Bootstrap</w:t>
      </w:r>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r w:rsidRPr="006703A6">
        <w:rPr>
          <w:i/>
        </w:rPr>
        <w:t>framework</w:t>
      </w:r>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2124827"/>
      <w:r>
        <w:t>XML</w:t>
      </w:r>
      <w:bookmarkEnd w:id="27"/>
    </w:p>
    <w:p w14:paraId="25373775" w14:textId="77777777" w:rsidR="00FA5FA0" w:rsidRDefault="00FA5FA0" w:rsidP="00A31077">
      <w:pPr>
        <w:jc w:val="both"/>
      </w:pPr>
      <w:r>
        <w:t xml:space="preserve">XML, que proviene de </w:t>
      </w:r>
      <w:r w:rsidRPr="00FA5FA0">
        <w:rPr>
          <w:i/>
        </w:rPr>
        <w:t>eXtensible Markup Language</w:t>
      </w:r>
      <w:r>
        <w:t xml:space="preserve"> (lenguaje de marcas extensible),  es un lenguaje basado en etiquetas y desarrolllado por </w:t>
      </w:r>
      <w:r w:rsidRPr="00FA5FA0">
        <w:rPr>
          <w:i/>
        </w:rPr>
        <w:t>Word Wid Web Consortium</w:t>
      </w:r>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r w:rsidR="004F47DA" w:rsidRPr="004F47DA">
        <w:t>Maven</w:t>
      </w:r>
      <w:r>
        <w:t xml:space="preserve"> creado.</w:t>
      </w:r>
    </w:p>
    <w:p w14:paraId="03ACDA9F" w14:textId="77777777" w:rsidR="00A662FE" w:rsidRDefault="00A662FE" w:rsidP="00A31077">
      <w:pPr>
        <w:pStyle w:val="Prrafodelista"/>
        <w:numPr>
          <w:ilvl w:val="0"/>
          <w:numId w:val="8"/>
        </w:numPr>
        <w:jc w:val="both"/>
      </w:pPr>
      <w:r>
        <w:t>Lectura de los diferentes reportes xml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2124828"/>
      <w:r>
        <w:t>Herramientas</w:t>
      </w:r>
      <w:bookmarkEnd w:id="28"/>
    </w:p>
    <w:p w14:paraId="5000D6D3" w14:textId="77777777" w:rsidR="006977CC" w:rsidRDefault="006977CC" w:rsidP="00A31077">
      <w:pPr>
        <w:pStyle w:val="Ttulo4"/>
        <w:jc w:val="both"/>
      </w:pPr>
      <w:bookmarkStart w:id="29" w:name="_Toc442124829"/>
      <w:r>
        <w:t>GitHub</w:t>
      </w:r>
      <w:bookmarkEnd w:id="29"/>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2124830"/>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2124831"/>
      <w:r>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r w:rsidRPr="00DB746F">
        <w:rPr>
          <w:i/>
        </w:rPr>
        <w:t>external tool</w:t>
      </w:r>
      <w:r>
        <w:rPr>
          <w:i/>
        </w:rPr>
        <w:t xml:space="preserve">, </w:t>
      </w:r>
      <w:r>
        <w:t xml:space="preserve">gracias a la cual introduciendo los valores </w:t>
      </w:r>
      <w:r w:rsidRPr="00802B0A">
        <w:rPr>
          <w:i/>
        </w:rPr>
        <w:t>URL</w:t>
      </w:r>
      <w:r>
        <w:t xml:space="preserve">, </w:t>
      </w:r>
      <w:r w:rsidRPr="00802B0A">
        <w:rPr>
          <w:i/>
        </w:rPr>
        <w:t>LTI_consumer</w:t>
      </w:r>
      <w:r>
        <w:t xml:space="preserve"> y </w:t>
      </w:r>
      <w:r w:rsidRPr="00802B0A">
        <w:rPr>
          <w:i/>
        </w:rPr>
        <w:t>LTI_secret</w:t>
      </w:r>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r w:rsidRPr="00802B0A">
        <w:rPr>
          <w:i/>
        </w:rPr>
        <w:t>UBUVirutal</w:t>
      </w:r>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2124832"/>
      <w:r>
        <w:t>WampServer</w:t>
      </w:r>
      <w:bookmarkEnd w:id="32"/>
    </w:p>
    <w:p w14:paraId="19F34B7B" w14:textId="77777777" w:rsidR="00802B0A" w:rsidRDefault="00802B0A" w:rsidP="00A31077">
      <w:pPr>
        <w:jc w:val="both"/>
      </w:pPr>
      <w:r w:rsidRPr="00802B0A">
        <w:rPr>
          <w:i/>
        </w:rPr>
        <w:t>WampServer</w:t>
      </w:r>
      <w:r>
        <w:rPr>
          <w:i/>
        </w:rPr>
        <w:t xml:space="preserve"> </w:t>
      </w:r>
      <w:r>
        <w:t>es un entorno de desarrollo web para el sistema operativo Windows que ofrece a los desarrolladores la posibilidad de crear aplicaciones web  de manera local. Para ello utiliza Apache, PHP y una base de datos MySQL.</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3" w:name="_Toc442124833"/>
      <w:r>
        <w:t>CakePHP</w:t>
      </w:r>
      <w:bookmarkEnd w:id="33"/>
    </w:p>
    <w:p w14:paraId="5493AEB6" w14:textId="2A702C6C" w:rsidR="004F47DA" w:rsidRDefault="004F47DA" w:rsidP="004F47DA">
      <w:r>
        <w:t xml:space="preserve">Es un </w:t>
      </w:r>
      <w:r w:rsidRPr="004F47DA">
        <w:rPr>
          <w:i/>
        </w:rPr>
        <w:t>framework</w:t>
      </w:r>
      <w:r>
        <w:rPr>
          <w:i/>
        </w:rPr>
        <w:t xml:space="preserve"> </w:t>
      </w:r>
      <w:r>
        <w:t xml:space="preserve">para el desarrollo de aplicaciones web escrito en PHP, creado sobre los conceptos de </w:t>
      </w:r>
      <w:r w:rsidRPr="004F47DA">
        <w:rPr>
          <w:i/>
        </w:rPr>
        <w:t>Ruby on Rails</w:t>
      </w:r>
      <w:r>
        <w:t xml:space="preserve">. </w:t>
      </w:r>
    </w:p>
    <w:p w14:paraId="2DD6F48A" w14:textId="43C2A41F" w:rsidR="004F47DA" w:rsidRDefault="004F47DA" w:rsidP="004F47DA">
      <w:r>
        <w:t>CakePHP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lastRenderedPageBreak/>
        <w:t xml:space="preserve">Ayudas para AJAX, JavaScript, HTML, </w:t>
      </w:r>
      <w:r w:rsidRPr="004F47DA">
        <w:rPr>
          <w:i/>
        </w:rPr>
        <w:t>forms</w:t>
      </w:r>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4" w:name="_Toc442124834"/>
      <w:r>
        <w:t>Maven</w:t>
      </w:r>
      <w:bookmarkEnd w:id="34"/>
    </w:p>
    <w:p w14:paraId="0CAA5F5C" w14:textId="390ECE77" w:rsidR="005F1C12" w:rsidRDefault="005F1C12" w:rsidP="005F1C12">
      <w:r>
        <w:t xml:space="preserve">Es una herramienta de software para la gestión y construcción de proyectos Java. Es similar en funcionalidad </w:t>
      </w:r>
      <w:r w:rsidRPr="005F1C12">
        <w:rPr>
          <w:i/>
        </w:rPr>
        <w:t>a Apache Ant</w:t>
      </w:r>
      <w:r>
        <w:t>, pero tiene un modelo de configuración más simple, basado en un formato XML. Utiliza un fichero POM (Project Object Model)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Las partes del ciclo de vida principal del proyecto Maven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.class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Ejecuta los test automáticos de JUnit.</w:t>
      </w:r>
    </w:p>
    <w:p w14:paraId="347A4C3A" w14:textId="3957C9C0" w:rsidR="005F1C12" w:rsidRPr="005F1C12" w:rsidRDefault="005F1C12" w:rsidP="005F1C12">
      <w:pPr>
        <w:pStyle w:val="Prrafodelista"/>
        <w:numPr>
          <w:ilvl w:val="0"/>
          <w:numId w:val="34"/>
        </w:numPr>
        <w:rPr>
          <w:i/>
        </w:rPr>
      </w:pPr>
      <w:r w:rsidRPr="005F1C12">
        <w:rPr>
          <w:i/>
        </w:rPr>
        <w:t>Package</w:t>
      </w:r>
      <w:r>
        <w:rPr>
          <w:i/>
        </w:rPr>
        <w:t xml:space="preserve">: </w:t>
      </w:r>
      <w:r>
        <w:t>Genera el fichero .jar con los .class compilados.</w:t>
      </w:r>
    </w:p>
    <w:p w14:paraId="10142C41" w14:textId="65248CDF" w:rsidR="005F1C12" w:rsidRPr="005F1C12" w:rsidRDefault="005F1C12" w:rsidP="005F1C12">
      <w:pPr>
        <w:pStyle w:val="Prrafodelista"/>
        <w:numPr>
          <w:ilvl w:val="0"/>
          <w:numId w:val="34"/>
        </w:numPr>
        <w:rPr>
          <w:i/>
        </w:rPr>
      </w:pPr>
      <w:r w:rsidRPr="005F1C12">
        <w:rPr>
          <w:i/>
        </w:rPr>
        <w:t>Install</w:t>
      </w:r>
      <w:r>
        <w:rPr>
          <w:i/>
        </w:rPr>
        <w:t xml:space="preserve">: </w:t>
      </w:r>
      <w:r>
        <w:t>Copia el fichero .jar a un directorio de nuestro ordenador.</w:t>
      </w:r>
    </w:p>
    <w:p w14:paraId="10CBC603" w14:textId="3688EA2C" w:rsidR="005F1C12" w:rsidRPr="005F1C12" w:rsidRDefault="005F1C12" w:rsidP="005F1C12">
      <w:pPr>
        <w:pStyle w:val="Prrafodelista"/>
        <w:numPr>
          <w:ilvl w:val="0"/>
          <w:numId w:val="34"/>
        </w:numPr>
        <w:rPr>
          <w:i/>
        </w:rPr>
      </w:pPr>
      <w:r w:rsidRPr="005F1C12">
        <w:rPr>
          <w:i/>
        </w:rPr>
        <w:t>Deploy</w:t>
      </w:r>
      <w:r>
        <w:rPr>
          <w:i/>
        </w:rPr>
        <w:t xml:space="preserve">: </w:t>
      </w:r>
      <w:r>
        <w:t>Copia el fichero .jar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Maven en el que van a almacenarse los test subidos por el profesor y las prácticas de los alumnos. Además dentro del fichero de configuración </w:t>
      </w:r>
      <w:r w:rsidR="00A969C2" w:rsidRPr="00A969C2">
        <w:rPr>
          <w:i/>
        </w:rPr>
        <w:t>pom.xml</w:t>
      </w:r>
      <w:r w:rsidR="00A969C2">
        <w:t xml:space="preserve"> se incluyen todos los </w:t>
      </w:r>
      <w:r w:rsidR="00A969C2" w:rsidRPr="00A969C2">
        <w:rPr>
          <w:i/>
        </w:rPr>
        <w:t>plugins</w:t>
      </w:r>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5" w:name="_Toc442124835"/>
      <w:r>
        <w:t>Eclipse for PHP Developers</w:t>
      </w:r>
      <w:bookmarkEnd w:id="35"/>
    </w:p>
    <w:p w14:paraId="2ECFE381" w14:textId="77777777" w:rsidR="00161B4F" w:rsidRDefault="00161B4F" w:rsidP="00A31077">
      <w:pPr>
        <w:jc w:val="both"/>
      </w:pPr>
      <w:r w:rsidRPr="00AB292D">
        <w:rPr>
          <w:i/>
        </w:rPr>
        <w:t>Eclipse for PHP Developers</w:t>
      </w:r>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30"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6" w:name="_Toc442124836"/>
      <w:r>
        <w:lastRenderedPageBreak/>
        <w:t>MySQL</w:t>
      </w:r>
      <w:bookmarkEnd w:id="36"/>
    </w:p>
    <w:p w14:paraId="00150D1C" w14:textId="55CE97B3" w:rsidR="00715DBE" w:rsidRDefault="00715DBE" w:rsidP="00A31077">
      <w:pPr>
        <w:jc w:val="both"/>
      </w:pPr>
      <w:r>
        <w:t>Es un sistema de gestión de bases de datos relacional</w:t>
      </w:r>
      <w:r w:rsidR="00827A74">
        <w:t>es</w:t>
      </w:r>
      <w:r>
        <w:t xml:space="preserve">, multihilo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r w:rsidRPr="00715DBE">
        <w:rPr>
          <w:i/>
        </w:rPr>
        <w:t>MySQL</w:t>
      </w:r>
      <w:r>
        <w:rPr>
          <w:i/>
        </w:rPr>
        <w:t xml:space="preserve"> </w:t>
      </w:r>
      <w:r>
        <w:t xml:space="preserve">ha sido empleado para gestionar la base de datos principalmente por el hecho de que ya </w:t>
      </w:r>
      <w:r w:rsidR="002D4349">
        <w:t>se encuentra</w:t>
      </w:r>
      <w:r>
        <w:t xml:space="preserve"> integrado con </w:t>
      </w:r>
      <w:r w:rsidRPr="00715DBE">
        <w:rPr>
          <w:i/>
        </w:rPr>
        <w:t>WampServer</w:t>
      </w:r>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7" w:name="_Toc442124837"/>
      <w:r w:rsidRPr="00A969C2">
        <w:t>HeidiSQL</w:t>
      </w:r>
      <w:bookmarkEnd w:id="37"/>
    </w:p>
    <w:p w14:paraId="3824AA27" w14:textId="77777777" w:rsidR="00715DBE" w:rsidRDefault="00715DBE" w:rsidP="00A31077">
      <w:pPr>
        <w:jc w:val="both"/>
      </w:pPr>
      <w:r>
        <w:t>Es una herramienta diseñada para la gestión de las bases de datos MySQL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r w:rsidRPr="00715DBE">
        <w:rPr>
          <w:i/>
        </w:rPr>
        <w:t>opensource</w:t>
      </w:r>
      <w:r>
        <w:t xml:space="preserve"> </w:t>
      </w:r>
      <w:r w:rsidR="00BC4FB6">
        <w:t xml:space="preserve">y presenta una interfaz gráfica intuitiva y sencilla. Algunas de las funciones que ofrece </w:t>
      </w:r>
      <w:r w:rsidR="00BC4FB6" w:rsidRPr="00BC4FB6">
        <w:rPr>
          <w:i/>
        </w:rPr>
        <w:t>HeidiSQL</w:t>
      </w:r>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bookmarkStart w:id="38" w:name="_Toc442124838"/>
    </w:p>
    <w:p w14:paraId="7E5F08F5" w14:textId="3393D386" w:rsidR="00F834ED" w:rsidRDefault="00F834ED" w:rsidP="005F6805">
      <w:pPr>
        <w:pStyle w:val="Ttulo4"/>
      </w:pPr>
      <w:r>
        <w:t>Astah</w:t>
      </w:r>
      <w:bookmarkEnd w:id="38"/>
    </w:p>
    <w:p w14:paraId="1EE78F06" w14:textId="77777777" w:rsidR="00BC4FB6" w:rsidRDefault="00BC4FB6" w:rsidP="00A31077">
      <w:pPr>
        <w:jc w:val="both"/>
        <w:rPr>
          <w:i/>
        </w:rPr>
      </w:pPr>
      <w:r>
        <w:t xml:space="preserve">Herramienta gratuita utilizada para el modelado de diagramas UML. Fue creada por la compañía japonesa </w:t>
      </w:r>
      <w:r w:rsidRPr="00BC4FB6">
        <w:rPr>
          <w:i/>
        </w:rPr>
        <w:t>Change Vision</w:t>
      </w:r>
      <w:r>
        <w:rPr>
          <w:i/>
        </w:rPr>
        <w:t>.</w:t>
      </w:r>
    </w:p>
    <w:p w14:paraId="3466A1F0" w14:textId="7D8FCA5E" w:rsidR="00BC4FB6" w:rsidRDefault="00BC4FB6" w:rsidP="00A31077">
      <w:pPr>
        <w:jc w:val="both"/>
      </w:pPr>
      <w:r>
        <w:t xml:space="preserve">Presenta diferentes versiones pero en nuestro caso se utilizado la versión gratuita </w:t>
      </w:r>
      <w:r w:rsidRPr="00BC4FB6">
        <w:rPr>
          <w:i/>
        </w:rPr>
        <w:t>Astah Community</w:t>
      </w:r>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lastRenderedPageBreak/>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39" w:name="_Toc442124839"/>
      <w:r>
        <w:t>PoEdit</w:t>
      </w:r>
      <w:bookmarkEnd w:id="39"/>
    </w:p>
    <w:p w14:paraId="2D3F03E0" w14:textId="77777777" w:rsidR="00161B4F" w:rsidRDefault="00161B4F" w:rsidP="00A31077">
      <w:pPr>
        <w:jc w:val="both"/>
      </w:pPr>
      <w:r>
        <w:t>Ha sido utilizado para realizar la internacionalización de la aplicación, permitiendo generar los archivos .po con la traducción realizada.</w:t>
      </w:r>
    </w:p>
    <w:p w14:paraId="65847A32" w14:textId="288FB880" w:rsidR="00161B4F" w:rsidRDefault="00161B4F" w:rsidP="00A31077">
      <w:pPr>
        <w:jc w:val="both"/>
      </w:pPr>
      <w:r>
        <w:t xml:space="preserve">La edición de estos ficheros resulta sencilla utilizado </w:t>
      </w:r>
      <w:r w:rsidRPr="00AB292D">
        <w:rPr>
          <w:i/>
        </w:rPr>
        <w:t>PoEdit</w:t>
      </w:r>
      <w:r>
        <w:t>. Simplemente h</w:t>
      </w:r>
      <w:r w:rsidR="006703A6">
        <w:t xml:space="preserve">ay que abrir el fichero .po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r w:rsidRPr="00AB292D">
        <w:rPr>
          <w:i/>
        </w:rPr>
        <w:t>Gettext</w:t>
      </w:r>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0" w:name="_Toc442124840"/>
      <w:r w:rsidRPr="00430DBD">
        <w:t>PHPUnit</w:t>
      </w:r>
      <w:bookmarkEnd w:id="40"/>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r w:rsidRPr="00AB292D">
        <w:rPr>
          <w:i/>
        </w:rPr>
        <w:t>assertions</w:t>
      </w:r>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r w:rsidRPr="002D4349">
        <w:rPr>
          <w:b/>
        </w:rPr>
        <w:t>CakePHP</w:t>
      </w:r>
      <w:r>
        <w:t>.</w:t>
      </w:r>
    </w:p>
    <w:p w14:paraId="3DFBEED7" w14:textId="77777777" w:rsidR="00161B4F" w:rsidRDefault="00161B4F" w:rsidP="00A31077">
      <w:pPr>
        <w:pStyle w:val="Prrafodelista"/>
        <w:numPr>
          <w:ilvl w:val="0"/>
          <w:numId w:val="29"/>
        </w:numPr>
        <w:jc w:val="both"/>
      </w:pPr>
      <w:r>
        <w:t>En la web de CakePHP hay un apartado dedicado a PHPUnit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1" w:name="_Toc442124841"/>
      <w:r>
        <w:t>FileSync</w:t>
      </w:r>
      <w:bookmarkEnd w:id="41"/>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Ha sido utilizada para mantener actualizado el código fuente que se encuentra alojado en el subdirectorio Git</w:t>
      </w:r>
      <w:r w:rsidR="006703A6">
        <w:t xml:space="preserve">Hub del directorio Documentos. </w:t>
      </w:r>
      <w:r>
        <w:t xml:space="preserve">Dado que la aplicación se encontraba </w:t>
      </w:r>
      <w:r>
        <w:lastRenderedPageBreak/>
        <w:t>alojada dentro del directorio “</w:t>
      </w:r>
      <w:r w:rsidRPr="00EC1CBF">
        <w:t>C:\wamp\www</w:t>
      </w:r>
      <w:r>
        <w:t xml:space="preserve">”, se ha utilizado </w:t>
      </w:r>
      <w:r w:rsidRPr="00EC1CBF">
        <w:rPr>
          <w:i/>
        </w:rPr>
        <w:t>FileSync</w:t>
      </w:r>
      <w:r>
        <w:t xml:space="preserve"> </w:t>
      </w:r>
      <w:r w:rsidR="000763FC">
        <w:t>para mantener el código actualizado de la aplicación alojada en “Documentos\GitHub”.</w:t>
      </w:r>
    </w:p>
    <w:p w14:paraId="461DD1C0" w14:textId="451362EF" w:rsidR="00970C57" w:rsidRDefault="000763FC" w:rsidP="006703A6">
      <w:pPr>
        <w:jc w:val="both"/>
        <w:rPr>
          <w:rStyle w:val="Hipervnculo"/>
        </w:rPr>
      </w:pPr>
      <w:r>
        <w:t xml:space="preserve">Página web de la herramienta: </w:t>
      </w:r>
      <w:hyperlink r:id="rId36" w:history="1">
        <w:r w:rsidRPr="00431ABC">
          <w:rPr>
            <w:rStyle w:val="Hipervnculo"/>
          </w:rPr>
          <w:t>http://www.freefilesync.org/</w:t>
        </w:r>
      </w:hyperlink>
    </w:p>
    <w:p w14:paraId="5DE8C32E" w14:textId="77777777" w:rsidR="00375EF8" w:rsidRDefault="00375EF8" w:rsidP="00A31077">
      <w:pPr>
        <w:pStyle w:val="Ttulo1"/>
        <w:jc w:val="both"/>
      </w:pPr>
      <w:bookmarkStart w:id="42" w:name="_Toc442124842"/>
      <w:r>
        <w:t>Trabajos relacionados</w:t>
      </w:r>
      <w:bookmarkEnd w:id="42"/>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3" w:name="_Toc442124843"/>
      <w:r>
        <w:t>UBUVirtual</w:t>
      </w:r>
      <w:bookmarkEnd w:id="43"/>
    </w:p>
    <w:p w14:paraId="3E075808" w14:textId="77777777" w:rsidR="00161B4F" w:rsidRDefault="00161B4F" w:rsidP="00A31077">
      <w:pPr>
        <w:jc w:val="both"/>
      </w:pPr>
      <w:r>
        <w:t>UBUVirtual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4" w:name="_Toc442124844"/>
      <w:r w:rsidRPr="00A13D57">
        <w:t>Similitudes con nuestra aplicación web</w:t>
      </w:r>
      <w:bookmarkEnd w:id="44"/>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A continuación se mostrará cómo hace la representación de estos parámetros UBUVirtual y cómo lo hace nuestra aplicación:</w:t>
      </w:r>
      <w:r>
        <w:t xml:space="preserve"> </w:t>
      </w:r>
    </w:p>
    <w:p w14:paraId="64FFA27D" w14:textId="39F1FB15" w:rsidR="00827A74" w:rsidRPr="00266D3E" w:rsidRDefault="00A00931" w:rsidP="00266D3E">
      <w:pPr>
        <w:pStyle w:val="Prrafodelista"/>
        <w:ind w:left="774"/>
        <w:jc w:val="both"/>
        <w:rPr>
          <w:u w:val="single"/>
        </w:rPr>
      </w:pPr>
      <w:r w:rsidRPr="00266D3E">
        <w:rPr>
          <w:b/>
          <w:i/>
          <w:u w:val="single"/>
        </w:rPr>
        <w:t>UBUVirtual</w:t>
      </w:r>
    </w:p>
    <w:p w14:paraId="39B65108" w14:textId="77777777" w:rsidR="00CD026B" w:rsidRDefault="00A00931" w:rsidP="00CD026B">
      <w:pPr>
        <w:keepNext/>
        <w:jc w:val="center"/>
      </w:pPr>
      <w:r>
        <w:rPr>
          <w:noProof/>
          <w:lang w:eastAsia="es-ES"/>
        </w:rPr>
        <w:lastRenderedPageBreak/>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5" w:name="_Toc442124911"/>
      <w:r>
        <w:t xml:space="preserve">Ilustración </w:t>
      </w:r>
      <w:r w:rsidR="0086208B">
        <w:fldChar w:fldCharType="begin"/>
      </w:r>
      <w:r w:rsidR="0086208B">
        <w:instrText xml:space="preserve"> SEQ Ilustración \* ARABIC </w:instrText>
      </w:r>
      <w:r w:rsidR="0086208B">
        <w:fldChar w:fldCharType="separate"/>
      </w:r>
      <w:r w:rsidR="00C72396">
        <w:rPr>
          <w:noProof/>
        </w:rPr>
        <w:t>5</w:t>
      </w:r>
      <w:r w:rsidR="0086208B">
        <w:rPr>
          <w:noProof/>
        </w:rPr>
        <w:fldChar w:fldCharType="end"/>
      </w:r>
      <w:r>
        <w:t>: Parámetros de la tarea en UBUVirtual</w:t>
      </w:r>
      <w:bookmarkEnd w:id="45"/>
    </w:p>
    <w:p w14:paraId="63A67D36" w14:textId="590964A5" w:rsidR="00A00931" w:rsidRPr="00266D3E" w:rsidRDefault="000F5E3F" w:rsidP="00266D3E">
      <w:pPr>
        <w:pStyle w:val="Prrafodelista"/>
        <w:ind w:left="774"/>
        <w:rPr>
          <w:b/>
          <w:i/>
          <w:u w:val="single"/>
        </w:rPr>
      </w:pPr>
      <w:r w:rsidRPr="00266D3E">
        <w:rPr>
          <w:b/>
          <w:i/>
          <w:u w:val="single"/>
        </w:rPr>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6" w:name="_Toc442124912"/>
      <w:r>
        <w:t xml:space="preserve">Ilustración </w:t>
      </w:r>
      <w:r w:rsidR="0086208B">
        <w:fldChar w:fldCharType="begin"/>
      </w:r>
      <w:r w:rsidR="0086208B">
        <w:instrText xml:space="preserve"> SEQ Ilustración \* ARABIC </w:instrText>
      </w:r>
      <w:r w:rsidR="0086208B">
        <w:fldChar w:fldCharType="separate"/>
      </w:r>
      <w:r w:rsidR="00C72396">
        <w:rPr>
          <w:noProof/>
        </w:rPr>
        <w:t>6</w:t>
      </w:r>
      <w:r w:rsidR="0086208B">
        <w:rPr>
          <w:noProof/>
        </w:rPr>
        <w:fldChar w:fldCharType="end"/>
      </w:r>
      <w:r>
        <w:t>: Parámetros de</w:t>
      </w:r>
      <w:r w:rsidR="00CE2DAB">
        <w:t xml:space="preserve"> la tarea en nuestra aplicación</w:t>
      </w:r>
      <w:bookmarkEnd w:id="46"/>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r w:rsidRPr="00266D3E">
        <w:rPr>
          <w:b/>
          <w:i/>
          <w:u w:val="single"/>
        </w:rPr>
        <w:t>UBUVirtual</w:t>
      </w:r>
    </w:p>
    <w:p w14:paraId="33E94AC3" w14:textId="77777777" w:rsidR="00CD026B" w:rsidRDefault="00161B4F" w:rsidP="00CD026B">
      <w:pPr>
        <w:keepNext/>
        <w:jc w:val="center"/>
      </w:pPr>
      <w:r>
        <w:rPr>
          <w:noProof/>
          <w:lang w:eastAsia="es-ES"/>
        </w:rPr>
        <w:lastRenderedPageBreak/>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7" w:name="_Toc442124913"/>
      <w:r>
        <w:t xml:space="preserve">Ilustración </w:t>
      </w:r>
      <w:r w:rsidR="0086208B">
        <w:fldChar w:fldCharType="begin"/>
      </w:r>
      <w:r w:rsidR="0086208B">
        <w:instrText xml:space="preserve"> SEQ Ilustración \* ARABIC </w:instrText>
      </w:r>
      <w:r w:rsidR="0086208B">
        <w:fldChar w:fldCharType="separate"/>
      </w:r>
      <w:r w:rsidR="00C72396">
        <w:rPr>
          <w:noProof/>
        </w:rPr>
        <w:t>7</w:t>
      </w:r>
      <w:r w:rsidR="0086208B">
        <w:rPr>
          <w:noProof/>
        </w:rPr>
        <w:fldChar w:fldCharType="end"/>
      </w:r>
      <w:r>
        <w:t>: Formulario de subida de ficheros en UBUVirtual</w:t>
      </w:r>
      <w:bookmarkEnd w:id="47"/>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8" w:name="_Toc442124914"/>
      <w:r>
        <w:t xml:space="preserve">Ilustración </w:t>
      </w:r>
      <w:r w:rsidR="0086208B">
        <w:fldChar w:fldCharType="begin"/>
      </w:r>
      <w:r w:rsidR="0086208B">
        <w:instrText xml:space="preserve"> SEQ Ilustración \* ARABIC </w:instrText>
      </w:r>
      <w:r w:rsidR="0086208B">
        <w:fldChar w:fldCharType="separate"/>
      </w:r>
      <w:r w:rsidR="00C72396">
        <w:rPr>
          <w:noProof/>
        </w:rPr>
        <w:t>8</w:t>
      </w:r>
      <w:r w:rsidR="0086208B">
        <w:rPr>
          <w:noProof/>
        </w:rPr>
        <w:fldChar w:fldCharType="end"/>
      </w:r>
      <w:r>
        <w:t>: Formulario de subida de ficheros en nuestra aplicación</w:t>
      </w:r>
      <w:bookmarkEnd w:id="48"/>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9" w:name="_Toc442124845"/>
      <w:r w:rsidRPr="00430DBD">
        <w:t>SonarQube</w:t>
      </w:r>
      <w:bookmarkEnd w:id="49"/>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Es software libre y usa diversas herramientas de análisis estático de código fuente como Checkstyle, PMD o FindBugs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r w:rsidRPr="0097457D">
        <w:rPr>
          <w:i/>
        </w:rPr>
        <w:t>plugins</w:t>
      </w:r>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Informa sobre código duplicado, pruebas unitarias, cobertura de código, complejidad ciclomática,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0" w:name="_Toc442124915"/>
      <w:r>
        <w:t xml:space="preserve">Ilustración </w:t>
      </w:r>
      <w:r w:rsidR="0086208B">
        <w:fldChar w:fldCharType="begin"/>
      </w:r>
      <w:r w:rsidR="0086208B">
        <w:instrText xml:space="preserve"> SEQ Ilustración \* ARABIC </w:instrText>
      </w:r>
      <w:r w:rsidR="0086208B">
        <w:fldChar w:fldCharType="separate"/>
      </w:r>
      <w:r w:rsidR="00C72396">
        <w:rPr>
          <w:noProof/>
        </w:rPr>
        <w:t>9</w:t>
      </w:r>
      <w:r w:rsidR="0086208B">
        <w:rPr>
          <w:noProof/>
        </w:rPr>
        <w:fldChar w:fldCharType="end"/>
      </w:r>
      <w:r>
        <w:t>: Ejes de la calidad de código en SonarQube</w:t>
      </w:r>
      <w:bookmarkEnd w:id="50"/>
    </w:p>
    <w:p w14:paraId="206A5D4D" w14:textId="77777777" w:rsidR="00161B4F" w:rsidRDefault="00161B4F" w:rsidP="00A31077">
      <w:pPr>
        <w:pStyle w:val="Ttulo3"/>
        <w:jc w:val="both"/>
      </w:pPr>
      <w:bookmarkStart w:id="51" w:name="_Toc442124846"/>
      <w:r>
        <w:t>Similitudes con nuestra aplicación web</w:t>
      </w:r>
      <w:bookmarkEnd w:id="51"/>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r w:rsidRPr="00266D3E">
        <w:rPr>
          <w:i/>
        </w:rPr>
        <w:t>plugins</w:t>
      </w:r>
      <w:r w:rsidR="00266D3E">
        <w:t xml:space="preserve"> PMD y FindBugs</w:t>
      </w:r>
      <w:r>
        <w:t xml:space="preserve"> para analizar el código e informar de las posibles violaciones de código encontradas. En nuestra aplicación estos </w:t>
      </w:r>
      <w:r w:rsidRPr="00266D3E">
        <w:rPr>
          <w:i/>
        </w:rPr>
        <w:t>plugins</w:t>
      </w:r>
      <w:r w:rsidR="00266D3E">
        <w:t xml:space="preserve"> están integrados dentro del </w:t>
      </w:r>
      <w:r w:rsidR="00266D3E" w:rsidRPr="00266D3E">
        <w:rPr>
          <w:i/>
        </w:rPr>
        <w:t>pom.xml</w:t>
      </w:r>
      <w:r>
        <w:t xml:space="preserve"> del arquetipo Maven, y la visualización de los reportes generados por estos </w:t>
      </w:r>
      <w:r w:rsidRPr="00266D3E">
        <w:rPr>
          <w:i/>
        </w:rPr>
        <w:t>plugins</w:t>
      </w:r>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Ambos dan información acerca de métricas como puede ser la complejidad ciclomática. En nuestra apli</w:t>
      </w:r>
      <w:r w:rsidR="00266D3E">
        <w:t>cación se utilizan los plugins JavaNCSS</w:t>
      </w:r>
      <w:r>
        <w:t xml:space="preserve">, ofrece métricas a nivel de clases (número de métodos, </w:t>
      </w:r>
      <w:r w:rsidR="00266D3E">
        <w:t>número de comentarios…) y JDepend</w:t>
      </w:r>
      <w:r>
        <w:t>, que ofrece métricas a nivel de paquete (</w:t>
      </w:r>
      <w:r w:rsidRPr="00266D3E">
        <w:rPr>
          <w:i/>
        </w:rPr>
        <w:t>abstractness</w:t>
      </w:r>
      <w:r>
        <w:t xml:space="preserve">, </w:t>
      </w:r>
      <w:r w:rsidRPr="00266D3E">
        <w:rPr>
          <w:i/>
        </w:rPr>
        <w:t>inestability</w:t>
      </w:r>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SonarQube como nuestra aplicación web permiten comprobar y visualizar la posible existencia de código duplicado. En nuestra aplicación web esta comprobación de plagios se realiza mediante el </w:t>
      </w:r>
      <w:r w:rsidRPr="00266D3E">
        <w:rPr>
          <w:i/>
        </w:rPr>
        <w:t>plugin</w:t>
      </w:r>
      <w:r w:rsidR="00266D3E">
        <w:t xml:space="preserve"> JPlag</w:t>
      </w:r>
      <w:r>
        <w:t>, y permitiendo al profesor elegir entre qué alumnos quiere realizar dicha comprobación.</w:t>
      </w:r>
    </w:p>
    <w:p w14:paraId="23F887E7" w14:textId="77777777" w:rsidR="00161B4F" w:rsidRDefault="00161B4F" w:rsidP="00430DBD">
      <w:pPr>
        <w:pStyle w:val="Ttulo2"/>
      </w:pPr>
      <w:bookmarkStart w:id="52" w:name="_Toc442124847"/>
      <w:r w:rsidRPr="00430DBD">
        <w:t>Laboratorio</w:t>
      </w:r>
      <w:r>
        <w:t xml:space="preserve"> Virtual de Programación para Moodle (VPL)</w:t>
      </w:r>
      <w:bookmarkEnd w:id="52"/>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El alumno puede recuperar en formato zip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3" w:name="_Toc442124848"/>
      <w:r w:rsidRPr="00A470B6">
        <w:t>Similitudes con nuestra aplicación web</w:t>
      </w:r>
      <w:bookmarkEnd w:id="53"/>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4" w:name="_Toc442124916"/>
      <w:r>
        <w:t xml:space="preserve">Ilustración </w:t>
      </w:r>
      <w:r w:rsidR="0086208B">
        <w:fldChar w:fldCharType="begin"/>
      </w:r>
      <w:r w:rsidR="0086208B">
        <w:instrText xml:space="preserve"> SEQ Ilustración \* ARABIC </w:instrText>
      </w:r>
      <w:r w:rsidR="0086208B">
        <w:fldChar w:fldCharType="separate"/>
      </w:r>
      <w:r w:rsidR="00C72396">
        <w:rPr>
          <w:noProof/>
        </w:rPr>
        <w:t>10</w:t>
      </w:r>
      <w:r w:rsidR="0086208B">
        <w:rPr>
          <w:noProof/>
        </w:rPr>
        <w:fldChar w:fldCharType="end"/>
      </w:r>
      <w:r>
        <w:t>: Parámetros de la tarea en VPL</w:t>
      </w:r>
      <w:bookmarkEnd w:id="54"/>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5" w:name="_Toc442124917"/>
      <w:r>
        <w:t xml:space="preserve">Ilustración </w:t>
      </w:r>
      <w:r w:rsidR="0086208B">
        <w:fldChar w:fldCharType="begin"/>
      </w:r>
      <w:r w:rsidR="0086208B">
        <w:instrText xml:space="preserve"> SEQ Ilustración \* ARABIC </w:instrText>
      </w:r>
      <w:r w:rsidR="0086208B">
        <w:fldChar w:fldCharType="separate"/>
      </w:r>
      <w:r w:rsidR="00C72396">
        <w:rPr>
          <w:noProof/>
        </w:rPr>
        <w:t>11</w:t>
      </w:r>
      <w:r w:rsidR="0086208B">
        <w:rPr>
          <w:noProof/>
        </w:rPr>
        <w:fldChar w:fldCharType="end"/>
      </w:r>
      <w:r>
        <w:t>: Ver parámetros de la tarea en nuestra aplicación</w:t>
      </w:r>
      <w:bookmarkEnd w:id="55"/>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6" w:name="_Toc442124918"/>
      <w:r>
        <w:t xml:space="preserve">Ilustración </w:t>
      </w:r>
      <w:r w:rsidR="0086208B">
        <w:fldChar w:fldCharType="begin"/>
      </w:r>
      <w:r w:rsidR="0086208B">
        <w:instrText xml:space="preserve"> SEQ Ilustración \* ARABIC </w:instrText>
      </w:r>
      <w:r w:rsidR="0086208B">
        <w:fldChar w:fldCharType="separate"/>
      </w:r>
      <w:r w:rsidR="00C72396">
        <w:rPr>
          <w:noProof/>
        </w:rPr>
        <w:t>12</w:t>
      </w:r>
      <w:r w:rsidR="0086208B">
        <w:rPr>
          <w:noProof/>
        </w:rPr>
        <w:fldChar w:fldCharType="end"/>
      </w:r>
      <w:r>
        <w:t>: Parámetros de la tarea en nuestra aplicación</w:t>
      </w:r>
      <w:bookmarkEnd w:id="56"/>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7" w:name="_Toc442124919"/>
      <w:r>
        <w:t xml:space="preserve">Ilustración </w:t>
      </w:r>
      <w:r w:rsidR="0086208B">
        <w:fldChar w:fldCharType="begin"/>
      </w:r>
      <w:r w:rsidR="0086208B">
        <w:instrText xml:space="preserve"> SEQ Ilustración \* ARABIC </w:instrText>
      </w:r>
      <w:r w:rsidR="0086208B">
        <w:fldChar w:fldCharType="separate"/>
      </w:r>
      <w:r w:rsidR="00C72396">
        <w:rPr>
          <w:noProof/>
        </w:rPr>
        <w:t>13</w:t>
      </w:r>
      <w:r w:rsidR="0086208B">
        <w:rPr>
          <w:noProof/>
        </w:rPr>
        <w:fldChar w:fldCharType="end"/>
      </w:r>
      <w:r>
        <w:t>: Enunciado de prácticas en nuestra aplicación</w:t>
      </w:r>
      <w:bookmarkEnd w:id="57"/>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8" w:name="_Toc442124920"/>
      <w:r>
        <w:t xml:space="preserve">Ilustración </w:t>
      </w:r>
      <w:r w:rsidR="0086208B">
        <w:fldChar w:fldCharType="begin"/>
      </w:r>
      <w:r w:rsidR="0086208B">
        <w:instrText xml:space="preserve"> SEQ Ilustración \* ARABIC </w:instrText>
      </w:r>
      <w:r w:rsidR="0086208B">
        <w:fldChar w:fldCharType="separate"/>
      </w:r>
      <w:r w:rsidR="00C72396">
        <w:rPr>
          <w:noProof/>
        </w:rPr>
        <w:t>14</w:t>
      </w:r>
      <w:r w:rsidR="0086208B">
        <w:rPr>
          <w:noProof/>
        </w:rPr>
        <w:fldChar w:fldCharType="end"/>
      </w:r>
      <w:r>
        <w:t>: Formulario de subida de prácticas en VPL</w:t>
      </w:r>
      <w:bookmarkEnd w:id="58"/>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59" w:name="_Toc442124921"/>
      <w:r>
        <w:t xml:space="preserve">Ilustración </w:t>
      </w:r>
      <w:r w:rsidR="0086208B">
        <w:fldChar w:fldCharType="begin"/>
      </w:r>
      <w:r w:rsidR="0086208B">
        <w:instrText xml:space="preserve"> SEQ Ilustración \* ARABIC </w:instrText>
      </w:r>
      <w:r w:rsidR="0086208B">
        <w:fldChar w:fldCharType="separate"/>
      </w:r>
      <w:r w:rsidR="00C72396">
        <w:rPr>
          <w:noProof/>
        </w:rPr>
        <w:t>15</w:t>
      </w:r>
      <w:r w:rsidR="0086208B">
        <w:rPr>
          <w:noProof/>
        </w:rPr>
        <w:fldChar w:fldCharType="end"/>
      </w:r>
      <w:r>
        <w:t>: Formulario de subida de prácticas en nuestra aplicación</w:t>
      </w:r>
      <w:bookmarkEnd w:id="59"/>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0" w:name="_Toc442124849"/>
      <w:r>
        <w:lastRenderedPageBreak/>
        <w:t>Autocorrección de Prácticas en Java para Moodle v2.0</w:t>
      </w:r>
      <w:bookmarkEnd w:id="60"/>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1" w:name="_Toc442124850"/>
      <w:r>
        <w:t>Similitudes con nuestra aplicación web</w:t>
      </w:r>
      <w:bookmarkEnd w:id="61"/>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7BEF457">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9949" cy="2629608"/>
                    </a:xfrm>
                    <a:prstGeom prst="rect">
                      <a:avLst/>
                    </a:prstGeom>
                    <a:noFill/>
                    <a:ln>
                      <a:noFill/>
                    </a:ln>
                  </pic:spPr>
                </pic:pic>
              </a:graphicData>
            </a:graphic>
          </wp:inline>
        </w:drawing>
      </w:r>
    </w:p>
    <w:p w14:paraId="1EEBB0D4" w14:textId="5E302C48" w:rsidR="007C61DC" w:rsidRDefault="00266D3E" w:rsidP="00266D3E">
      <w:pPr>
        <w:pStyle w:val="Descripcin"/>
        <w:ind w:left="708" w:firstLine="708"/>
        <w:jc w:val="center"/>
      </w:pPr>
      <w:bookmarkStart w:id="62" w:name="_Toc442124922"/>
      <w:r>
        <w:t xml:space="preserve">Ilustración </w:t>
      </w:r>
      <w:r w:rsidR="0086208B">
        <w:fldChar w:fldCharType="begin"/>
      </w:r>
      <w:r w:rsidR="0086208B">
        <w:instrText xml:space="preserve"> SEQ Ilustración \* ARABIC </w:instrText>
      </w:r>
      <w:r w:rsidR="0086208B">
        <w:fldChar w:fldCharType="separate"/>
      </w:r>
      <w:r w:rsidR="00C72396">
        <w:rPr>
          <w:noProof/>
        </w:rPr>
        <w:t>16</w:t>
      </w:r>
      <w:r w:rsidR="0086208B">
        <w:rPr>
          <w:noProof/>
        </w:rPr>
        <w:fldChar w:fldCharType="end"/>
      </w:r>
      <w:r>
        <w:t>: Formulario subida de prácticas APJ para Moodle 2.0</w:t>
      </w:r>
      <w:bookmarkEnd w:id="62"/>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3" w:name="_Toc442124923"/>
      <w:r>
        <w:t xml:space="preserve">Ilustración </w:t>
      </w:r>
      <w:r w:rsidR="0086208B">
        <w:fldChar w:fldCharType="begin"/>
      </w:r>
      <w:r w:rsidR="0086208B">
        <w:instrText xml:space="preserve"> SEQ Ilustración \* ARABIC </w:instrText>
      </w:r>
      <w:r w:rsidR="0086208B">
        <w:fldChar w:fldCharType="separate"/>
      </w:r>
      <w:r w:rsidR="00C72396">
        <w:rPr>
          <w:noProof/>
        </w:rPr>
        <w:t>17</w:t>
      </w:r>
      <w:r w:rsidR="0086208B">
        <w:rPr>
          <w:noProof/>
        </w:rPr>
        <w:fldChar w:fldCharType="end"/>
      </w:r>
      <w:r>
        <w:t>: Formulario subida de ficheros y resultados en nuestra aplicación</w:t>
      </w:r>
      <w:bookmarkEnd w:id="63"/>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4" w:name="_Toc442124924"/>
      <w:r>
        <w:t xml:space="preserve">Ilustración </w:t>
      </w:r>
      <w:r w:rsidR="0086208B">
        <w:fldChar w:fldCharType="begin"/>
      </w:r>
      <w:r w:rsidR="0086208B">
        <w:instrText xml:space="preserve"> SEQ Ilustración \* ARABIC </w:instrText>
      </w:r>
      <w:r w:rsidR="0086208B">
        <w:fldChar w:fldCharType="separate"/>
      </w:r>
      <w:r>
        <w:rPr>
          <w:noProof/>
        </w:rPr>
        <w:t>18</w:t>
      </w:r>
      <w:r w:rsidR="0086208B">
        <w:rPr>
          <w:noProof/>
        </w:rPr>
        <w:fldChar w:fldCharType="end"/>
      </w:r>
      <w:r>
        <w:t>: Estadísticas en APJ para Moodle 2.0</w:t>
      </w:r>
      <w:bookmarkEnd w:id="64"/>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5" w:name="_Toc442124925"/>
      <w:r>
        <w:t xml:space="preserve">Ilustración </w:t>
      </w:r>
      <w:r w:rsidR="0086208B">
        <w:fldChar w:fldCharType="begin"/>
      </w:r>
      <w:r w:rsidR="0086208B">
        <w:instrText xml:space="preserve"> SEQ Ilustración \* ARABIC </w:instrText>
      </w:r>
      <w:r w:rsidR="0086208B">
        <w:fldChar w:fldCharType="separate"/>
      </w:r>
      <w:r>
        <w:rPr>
          <w:noProof/>
        </w:rPr>
        <w:t>19</w:t>
      </w:r>
      <w:r w:rsidR="0086208B">
        <w:rPr>
          <w:noProof/>
        </w:rPr>
        <w:fldChar w:fldCharType="end"/>
      </w:r>
      <w:r>
        <w:t>: Estadísticas en nuestra aplicación</w:t>
      </w:r>
      <w:bookmarkEnd w:id="65"/>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6" w:name="_Toc442124851"/>
      <w:r>
        <w:lastRenderedPageBreak/>
        <w:t>Aspectos relevantes del desarrollo</w:t>
      </w:r>
      <w:bookmarkEnd w:id="66"/>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7" w:name="_Toc442124852"/>
      <w:r w:rsidRPr="00430DBD">
        <w:t>Utilizar</w:t>
      </w:r>
      <w:r>
        <w:t xml:space="preserve"> LTI y desarrollar una aplicación web</w:t>
      </w:r>
      <w:bookmarkEnd w:id="67"/>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Cuando Moodle establece la conexión con nuestra aplicación, esta obtendrá y guardará los parámetros que le proporciona Moodle (nombre de usuario, id’s…).</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8" w:name="_Toc442124853"/>
      <w:r>
        <w:t>S</w:t>
      </w:r>
      <w:r w:rsidR="00161B4F">
        <w:t>eguridad de la aplicación</w:t>
      </w:r>
      <w:bookmarkEnd w:id="68"/>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consumer_key, secret)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9" w:name="_Toc442124854"/>
      <w:r>
        <w:lastRenderedPageBreak/>
        <w:t>Estructura de</w:t>
      </w:r>
      <w:r w:rsidR="0097457D">
        <w:t xml:space="preserve"> directorios generada automáticamente en el servidor</w:t>
      </w:r>
      <w:bookmarkEnd w:id="69"/>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r w:rsidRPr="00EE1B38">
                              <w:rPr>
                                <w:b/>
                                <w:i/>
                              </w:rPr>
                              <w:t>id_curso</w:t>
                            </w:r>
                            <w:r w:rsidRPr="00EE1B38">
                              <w:rPr>
                                <w:b/>
                              </w:rPr>
                              <w:t xml:space="preserve"> &gt; </w:t>
                            </w:r>
                            <w:r w:rsidRPr="00EE1B38">
                              <w:rPr>
                                <w:b/>
                                <w:i/>
                              </w:rPr>
                              <w:t>id_tarea</w:t>
                            </w:r>
                            <w:r w:rsidRPr="00EE1B38">
                              <w:rPr>
                                <w:b/>
                              </w:rPr>
                              <w:t xml:space="preserve"> &gt; </w:t>
                            </w:r>
                            <w:r w:rsidRPr="00EE1B38">
                              <w:rPr>
                                <w:b/>
                                <w:i/>
                              </w:rPr>
                              <w:t>Profesor</w:t>
                            </w:r>
                            <w:r w:rsidRPr="00EE1B38">
                              <w:rPr>
                                <w:b/>
                              </w:rPr>
                              <w:t xml:space="preserve"> &gt; </w:t>
                            </w:r>
                            <w:r w:rsidRPr="00EE1B38">
                              <w:rPr>
                                <w:b/>
                                <w:i/>
                              </w:rPr>
                              <w:t>id_profesor</w:t>
                            </w:r>
                            <w:r w:rsidRPr="00EE1B38">
                              <w:rPr>
                                <w:b/>
                              </w:rPr>
                              <w:t xml:space="preserve"> &gt; </w:t>
                            </w:r>
                            <w:r w:rsidRPr="00EE1B38">
                              <w:rPr>
                                <w:b/>
                                <w:i/>
                              </w:rPr>
                              <w:t>arquetipo_maven</w:t>
                            </w:r>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r w:rsidRPr="00EE1B38">
                              <w:rPr>
                                <w:b/>
                                <w:i/>
                              </w:rPr>
                              <w:t>id_alumno</w:t>
                            </w:r>
                            <w:r w:rsidRPr="00EE1B38">
                              <w:rPr>
                                <w:b/>
                              </w:rPr>
                              <w:t xml:space="preserve"> &gt; </w:t>
                            </w:r>
                            <w:r w:rsidRPr="00EE1B38">
                              <w:rPr>
                                <w:b/>
                                <w:i/>
                              </w:rPr>
                              <w:t>número_intento_realizado</w:t>
                            </w:r>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0" w:name="_Toc442124926"/>
      <w:r>
        <w:t xml:space="preserve">Ilustración </w:t>
      </w:r>
      <w:r w:rsidR="0086208B">
        <w:fldChar w:fldCharType="begin"/>
      </w:r>
      <w:r w:rsidR="0086208B">
        <w:instrText xml:space="preserve"> SEQ Ilustración \* ARABIC </w:instrText>
      </w:r>
      <w:r w:rsidR="0086208B">
        <w:fldChar w:fldCharType="separate"/>
      </w:r>
      <w:r w:rsidR="00C72396">
        <w:rPr>
          <w:noProof/>
        </w:rPr>
        <w:t>20</w:t>
      </w:r>
      <w:r w:rsidR="0086208B">
        <w:rPr>
          <w:noProof/>
        </w:rPr>
        <w:fldChar w:fldCharType="end"/>
      </w:r>
      <w:r>
        <w:t>: Estructura de carpetas</w:t>
      </w:r>
      <w:bookmarkEnd w:id="70"/>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r w:rsidR="005005F4" w:rsidRPr="0092013F">
        <w:rPr>
          <w:i/>
        </w:rPr>
        <w:t>maven</w:t>
      </w:r>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“id_alumno” correspondiente</w:t>
      </w:r>
      <w:r>
        <w:t xml:space="preserve"> y también</w:t>
      </w:r>
      <w:r w:rsidR="00161B4F">
        <w:t xml:space="preserve"> </w:t>
      </w:r>
      <w:r>
        <w:t>se crea</w:t>
      </w:r>
      <w:r w:rsidR="00161B4F">
        <w:t xml:space="preserve"> su carpeta “número_intento_realizado”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zip de la práctica subida como los reportes generados (</w:t>
      </w:r>
      <w:r w:rsidR="0092013F">
        <w:t xml:space="preserve">en </w:t>
      </w:r>
      <w:r w:rsidR="00161B4F">
        <w:t xml:space="preserve">formatos xml y html) por los diferentes </w:t>
      </w:r>
      <w:r w:rsidR="00161B4F" w:rsidRPr="0092013F">
        <w:rPr>
          <w:i/>
        </w:rPr>
        <w:t>plugins</w:t>
      </w:r>
      <w:r w:rsidR="00161B4F">
        <w:t xml:space="preserve">.  </w:t>
      </w:r>
    </w:p>
    <w:p w14:paraId="02786297" w14:textId="77777777" w:rsidR="0068108A" w:rsidRDefault="00306D77" w:rsidP="00A31077">
      <w:pPr>
        <w:pStyle w:val="Ttulo2"/>
        <w:jc w:val="both"/>
      </w:pPr>
      <w:bookmarkStart w:id="71" w:name="_Toc442124855"/>
      <w:r>
        <w:t>Elecció</w:t>
      </w:r>
      <w:r w:rsidR="0068108A">
        <w:t xml:space="preserve">n </w:t>
      </w:r>
      <w:r>
        <w:t>de</w:t>
      </w:r>
      <w:r w:rsidR="0068108A">
        <w:t xml:space="preserve"> la forma de </w:t>
      </w:r>
      <w:r>
        <w:t>validar</w:t>
      </w:r>
      <w:r w:rsidR="0068108A">
        <w:t xml:space="preserve"> el consumer key</w:t>
      </w:r>
      <w:bookmarkEnd w:id="71"/>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r w:rsidRPr="0092013F">
        <w:rPr>
          <w:i/>
        </w:rPr>
        <w:t>consumer_key</w:t>
      </w:r>
      <w:r>
        <w:t xml:space="preserve"> y </w:t>
      </w:r>
      <w:r w:rsidRPr="0092013F">
        <w:rPr>
          <w:i/>
        </w:rPr>
        <w:t>secret</w:t>
      </w:r>
      <w:r>
        <w:t xml:space="preserve">, que se </w:t>
      </w:r>
      <w:r w:rsidR="0097457D">
        <w:t>establecen</w:t>
      </w:r>
      <w:r>
        <w:t xml:space="preserve"> en la tarea creada en Moodle, con los valores </w:t>
      </w:r>
      <w:r w:rsidRPr="0092013F">
        <w:rPr>
          <w:i/>
        </w:rPr>
        <w:t>consumer_key</w:t>
      </w:r>
      <w:r>
        <w:t xml:space="preserve"> y </w:t>
      </w:r>
      <w:r w:rsidRPr="0092013F">
        <w:rPr>
          <w:i/>
        </w:rPr>
        <w:t>secret</w:t>
      </w:r>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r w:rsidR="0068108A" w:rsidRPr="0092013F">
        <w:rPr>
          <w:i/>
        </w:rPr>
        <w:t>consumer_key</w:t>
      </w:r>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72" w:name="_Toc442124856"/>
      <w:r>
        <w:t>Elección del f</w:t>
      </w:r>
      <w:r w:rsidR="004E1A67">
        <w:t>ramework CakePHP</w:t>
      </w:r>
      <w:bookmarkEnd w:id="72"/>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r w:rsidRPr="00C72396">
        <w:rPr>
          <w:i/>
        </w:rPr>
        <w:t>framework</w:t>
      </w:r>
      <w:r>
        <w:t xml:space="preserve"> de CakePHP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r w:rsidRPr="00C72396">
        <w:rPr>
          <w:i/>
        </w:rPr>
        <w:t>framework</w:t>
      </w:r>
      <w:r>
        <w:t xml:space="preserve"> CakePHP siempre fueron un problema en los inicios del desarrollo del trabajo fin de grado, pero con el tiempo se consiguió adquirir el conocimiento necesario para poder desarrollar la aplicación con CakePHP.</w:t>
      </w:r>
    </w:p>
    <w:p w14:paraId="24B851ED" w14:textId="77777777" w:rsidR="00421238" w:rsidRDefault="00421238" w:rsidP="00A31077">
      <w:pPr>
        <w:pStyle w:val="Ttulo2"/>
        <w:jc w:val="both"/>
      </w:pPr>
      <w:bookmarkStart w:id="73" w:name="_Toc442124857"/>
      <w:r>
        <w:t>Elección de Maven</w:t>
      </w:r>
      <w:bookmarkEnd w:id="73"/>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Ant y Maven. </w:t>
      </w:r>
    </w:p>
    <w:p w14:paraId="7CED9AB5" w14:textId="2318621E" w:rsidR="006843FA" w:rsidRDefault="006843FA" w:rsidP="00A31077">
      <w:pPr>
        <w:jc w:val="both"/>
      </w:pPr>
      <w:r>
        <w:t xml:space="preserve">La decisión de elegir Maven frente a Ant fue principalmente porque </w:t>
      </w:r>
      <w:r w:rsidR="004904E4">
        <w:t xml:space="preserve">se tenían </w:t>
      </w:r>
      <w:r>
        <w:t>más conocimiento sobre Maven,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ayudó a tomar tal decisión fue que Maven es más actual que Ant.</w:t>
      </w:r>
    </w:p>
    <w:p w14:paraId="5317C757" w14:textId="77777777" w:rsidR="006843FA" w:rsidRDefault="00421238" w:rsidP="00A31077">
      <w:pPr>
        <w:pStyle w:val="Ttulo2"/>
        <w:jc w:val="both"/>
      </w:pPr>
      <w:bookmarkStart w:id="74" w:name="_Toc442124858"/>
      <w:r>
        <w:t xml:space="preserve">Elección de </w:t>
      </w:r>
      <w:r w:rsidRPr="004C3EC5">
        <w:t>Bootstrap</w:t>
      </w:r>
      <w:bookmarkEnd w:id="74"/>
    </w:p>
    <w:p w14:paraId="5F205073" w14:textId="77777777" w:rsidR="00161B4F" w:rsidRDefault="00161B4F" w:rsidP="00A31077">
      <w:pPr>
        <w:jc w:val="both"/>
      </w:pPr>
      <w:r>
        <w:t xml:space="preserve">Desarrollar la interfaz gráfica de una aplicación sin usar ninguna librería o </w:t>
      </w:r>
      <w:r w:rsidRPr="00C72396">
        <w:rPr>
          <w:i/>
        </w:rPr>
        <w:t>framework</w:t>
      </w:r>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r w:rsidR="00161B4F" w:rsidRPr="00892134">
        <w:rPr>
          <w:i/>
        </w:rPr>
        <w:t>framework</w:t>
      </w:r>
      <w:r w:rsidR="00161B4F">
        <w:t xml:space="preserve"> de Bootstrap, el cual ha sido utilizado en todo momento para desarrollar la interfaz de la aplicación. </w:t>
      </w:r>
    </w:p>
    <w:p w14:paraId="75BB2D7B" w14:textId="2200C775" w:rsidR="00161B4F" w:rsidRDefault="00161B4F" w:rsidP="00A31077">
      <w:pPr>
        <w:jc w:val="both"/>
      </w:pPr>
      <w:r>
        <w:lastRenderedPageBreak/>
        <w:t>Gracias a Bootstrap,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5" w:name="_Toc442124859"/>
      <w:r>
        <w:t>Elección de los plugins para los reportes</w:t>
      </w:r>
      <w:bookmarkEnd w:id="75"/>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r w:rsidR="00EF7934" w:rsidRPr="00892134">
        <w:rPr>
          <w:i/>
        </w:rPr>
        <w:t>plugins</w:t>
      </w:r>
      <w:r w:rsidR="00EF7934">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76" w:name="_Toc442124860"/>
      <w:r w:rsidRPr="004C3EC5">
        <w:t>Elección</w:t>
      </w:r>
      <w:r>
        <w:t xml:space="preserve"> de la forma de añadir los plugins</w:t>
      </w:r>
      <w:bookmarkEnd w:id="76"/>
    </w:p>
    <w:p w14:paraId="07A14628" w14:textId="77777777" w:rsidR="007E1839" w:rsidRDefault="007E1839" w:rsidP="00A31077">
      <w:pPr>
        <w:jc w:val="both"/>
      </w:pPr>
      <w:r>
        <w:t>Dado que los plugins hay que añadirles dentro del fichero “pom.xml” del arquetipo Maven, había que elegir la forma con la que se iba a realizar este proceso.</w:t>
      </w:r>
    </w:p>
    <w:p w14:paraId="510D1179" w14:textId="36CE7519" w:rsidR="007E1839" w:rsidRDefault="007E1839" w:rsidP="00A31077">
      <w:pPr>
        <w:jc w:val="both"/>
      </w:pPr>
      <w:r>
        <w:t>Por ello la decisión tomada fue la de crear un método “</w:t>
      </w:r>
      <w:r w:rsidR="004C3EC5">
        <w:t>editarPomArquetipoMaven()” dentro del</w:t>
      </w:r>
      <w:r>
        <w:t xml:space="preserve"> controlador “FicherosXmlController”, de forma que cuando el profesor suba su test por primera vez y se cree el arquetipo Maven,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php.</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plugins.</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 xml:space="preserve">“FicherosXmlController” se </w:t>
      </w:r>
      <w:r w:rsidR="004C3EC5">
        <w:t>van a tener</w:t>
      </w:r>
      <w:r>
        <w:t xml:space="preserve"> diferentes métodos “guardar</w:t>
      </w:r>
      <w:r w:rsidR="004C3EC5">
        <w:t>...</w:t>
      </w:r>
      <w:r>
        <w:t>()” encargados de leer los reportes xml generados por los plugins para guardar sus datos en la correspondiente tabla de la base de datos.</w:t>
      </w:r>
    </w:p>
    <w:p w14:paraId="043929D5" w14:textId="111BA4FE" w:rsidR="007E1839" w:rsidRDefault="007E1839" w:rsidP="00A31077">
      <w:pPr>
        <w:jc w:val="both"/>
      </w:pPr>
      <w:r>
        <w:t>Por lo tanto si en un futuro se quisiera añadir un nuevo plugin, en primer lugar sería necesario editar el método “editarPomArquetipoMaven</w:t>
      </w:r>
      <w:r w:rsidR="004C3EC5">
        <w:t>()</w:t>
      </w:r>
      <w:r>
        <w:t>” para añadir el nuevo plugin y después sería necesaria la creación de un nuevo método “guardar</w:t>
      </w:r>
      <w:r w:rsidR="004C3EC5">
        <w:t>...</w:t>
      </w:r>
      <w:r>
        <w:t>()” encargado de leer los datos del fichero xml generado para guardarles en la base de datos.</w:t>
      </w:r>
    </w:p>
    <w:p w14:paraId="25A53DB0" w14:textId="77777777" w:rsidR="004C3EC5" w:rsidRDefault="007E1839" w:rsidP="00A31077">
      <w:pPr>
        <w:jc w:val="both"/>
      </w:pPr>
      <w:r>
        <w:t>Por último también sería necesario añadir un botón para el nuevo plugin en el formulario de subida de prácticas del alumno y en la tabla de estadísticas del profesor.</w:t>
      </w:r>
    </w:p>
    <w:p w14:paraId="618A1497" w14:textId="4F3C5331" w:rsidR="00BA5899" w:rsidRPr="00BA5899" w:rsidRDefault="00BA5899" w:rsidP="00430DBD">
      <w:pPr>
        <w:pStyle w:val="Ttulo2"/>
      </w:pPr>
      <w:bookmarkStart w:id="77" w:name="_Toc442124861"/>
      <w:r>
        <w:lastRenderedPageBreak/>
        <w:t xml:space="preserve">Elección de </w:t>
      </w:r>
      <w:r w:rsidRPr="00430DBD">
        <w:t>la</w:t>
      </w:r>
      <w:r>
        <w:t xml:space="preserve"> herramienta para los plagios</w:t>
      </w:r>
      <w:bookmarkEnd w:id="77"/>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r w:rsidRPr="00C72396">
        <w:rPr>
          <w:i/>
        </w:rPr>
        <w:t>plugin</w:t>
      </w:r>
      <w:r>
        <w:t xml:space="preserve"> CPD de Maven.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8" w:name="_Toc442124862"/>
      <w:r>
        <w:lastRenderedPageBreak/>
        <w:t>Conclusiones y líneas de trabajo futuras</w:t>
      </w:r>
      <w:bookmarkEnd w:id="78"/>
    </w:p>
    <w:p w14:paraId="33ECB071" w14:textId="77777777" w:rsidR="007E1839" w:rsidRDefault="007E1839" w:rsidP="00430DBD">
      <w:pPr>
        <w:pStyle w:val="Ttulo2"/>
      </w:pPr>
      <w:bookmarkStart w:id="79" w:name="_Toc442124863"/>
      <w:r w:rsidRPr="00430DBD">
        <w:t>Conclusiones</w:t>
      </w:r>
      <w:bookmarkEnd w:id="79"/>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r w:rsidRPr="00892134">
        <w:rPr>
          <w:i/>
        </w:rPr>
        <w:t>frameworks</w:t>
      </w:r>
      <w:r>
        <w:t xml:space="preserve"> de CakePHP y Bootstrap,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r w:rsidRPr="00C72396">
        <w:rPr>
          <w:i/>
        </w:rPr>
        <w:t>framework</w:t>
      </w:r>
      <w:r>
        <w:t xml:space="preserve"> CakePHP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0" w:name="_Toc442124864"/>
      <w:r>
        <w:lastRenderedPageBreak/>
        <w:t>Líneas de trabajo futuras</w:t>
      </w:r>
      <w:bookmarkEnd w:id="80"/>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zip y también todos los reportes. Y al alumno darle la opción de poder descargarse todos los reportes </w:t>
      </w:r>
      <w:r w:rsidR="00892134">
        <w:t>relacionados con sus propias entregas en un único zip.</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bookmarkStart w:id="81" w:name="_GoBack"/>
      <w:bookmarkEnd w:id="81"/>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2" w:name="_Toc442124865"/>
      <w:r w:rsidRPr="00430DBD">
        <w:lastRenderedPageBreak/>
        <w:t>Bibliografía</w:t>
      </w:r>
      <w:bookmarkEnd w:id="82"/>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1"/>
          <w:headerReference w:type="default" r:id="rId52"/>
          <w:footerReference w:type="even" r:id="rId53"/>
          <w:footerReference w:type="default" r:id="rId54"/>
          <w:headerReference w:type="first" r:id="rId55"/>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7"/>
      <w:footerReference w:type="default" r:id="rId58"/>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7EED4" w14:textId="77777777" w:rsidR="0086208B" w:rsidRDefault="0086208B" w:rsidP="00B3333E">
      <w:r>
        <w:separator/>
      </w:r>
    </w:p>
  </w:endnote>
  <w:endnote w:type="continuationSeparator" w:id="0">
    <w:p w14:paraId="2DF3F28E" w14:textId="77777777" w:rsidR="0086208B" w:rsidRDefault="0086208B"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31E88" w14:textId="77777777" w:rsidR="0086208B" w:rsidRDefault="0086208B" w:rsidP="00B3333E">
      <w:r>
        <w:separator/>
      </w:r>
    </w:p>
  </w:footnote>
  <w:footnote w:type="continuationSeparator" w:id="0">
    <w:p w14:paraId="4B4EC531" w14:textId="77777777" w:rsidR="0086208B" w:rsidRDefault="0086208B"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r w:rsidRPr="00C36510">
            <w:rPr>
              <w:rStyle w:val="UBugr"/>
              <w:sz w:val="32"/>
            </w:rPr>
            <w:t>Gºen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12669B" w:rsidRPr="00A61068" w:rsidRDefault="0012669B"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12669B" w:rsidRPr="00A61068" w:rsidRDefault="0012669B" w:rsidP="001F557F">
          <w:pPr>
            <w:pStyle w:val="TableContents"/>
            <w:ind w:left="1377"/>
            <w:rPr>
              <w:sz w:val="16"/>
            </w:rPr>
          </w:pPr>
          <w:r w:rsidRPr="00A61068">
            <w:rPr>
              <w:rStyle w:val="UBuCentro"/>
              <w:sz w:val="28"/>
            </w:rPr>
            <w:t>Escuela Politécnica Superior</w:t>
          </w:r>
        </w:p>
        <w:p w14:paraId="20FE27A5" w14:textId="538ACD45" w:rsidR="0012669B" w:rsidRDefault="0012669B" w:rsidP="001F557F">
          <w:pPr>
            <w:pStyle w:val="TableContents"/>
            <w:ind w:left="1377"/>
            <w:rPr>
              <w:sz w:val="36"/>
              <w:szCs w:val="36"/>
            </w:rPr>
          </w:pPr>
          <w:r w:rsidRPr="00A61068">
            <w:rPr>
              <w:rStyle w:val="UBugr"/>
              <w:sz w:val="24"/>
            </w:rPr>
            <w:t>Gºen Ingeniería en Informática</w:t>
          </w:r>
        </w:p>
      </w:tc>
      <w:tc>
        <w:tcPr>
          <w:tcW w:w="1848"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48A1">
      <w:rPr>
        <w:i/>
      </w:rPr>
      <w:t>Autocorreción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F6024A" w:rsidRPr="00F6024A">
                                <w:rPr>
                                  <w:noProof/>
                                  <w:sz w:val="14"/>
                                </w:rPr>
                                <w:t>44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F6024A" w:rsidRPr="00F6024A">
                          <w:rPr>
                            <w:noProof/>
                            <w:sz w:val="14"/>
                          </w:rPr>
                          <w:t>44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r>
                                <w:rPr>
                                  <w:sz w:val="16"/>
                                </w:rPr>
                                <w:t>f</w:t>
                              </w:r>
                              <w:r w:rsidRPr="002B316F">
                                <w:rPr>
                                  <w:sz w:val="16"/>
                                </w:rPr>
                                <w:t>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Trabajo final del GºIng.Informatica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F6024A">
          <w:rPr>
            <w:noProof/>
            <w:sz w:val="14"/>
          </w:rPr>
          <w:t>43</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013B"/>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396"/>
    <w:rsid w:val="00C72630"/>
    <w:rsid w:val="00C800FC"/>
    <w:rsid w:val="00C81428"/>
    <w:rsid w:val="00C835AB"/>
    <w:rsid w:val="00CA0C1A"/>
    <w:rsid w:val="00CA6195"/>
    <w:rsid w:val="00CA678A"/>
    <w:rsid w:val="00CB2DED"/>
    <w:rsid w:val="00CB588A"/>
    <w:rsid w:val="00CB7E3D"/>
    <w:rsid w:val="00CC4F43"/>
    <w:rsid w:val="00CC76B9"/>
    <w:rsid w:val="00CD026B"/>
    <w:rsid w:val="00CD398F"/>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eader" Target="header7.xm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2A3E9-5CD8-4D2E-82D3-20460E82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299</TotalTime>
  <Pages>50</Pages>
  <Words>17330</Words>
  <Characters>95317</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27</cp:revision>
  <cp:lastPrinted>2016-01-30T17:27:00Z</cp:lastPrinted>
  <dcterms:created xsi:type="dcterms:W3CDTF">2016-01-27T16:38:00Z</dcterms:created>
  <dcterms:modified xsi:type="dcterms:W3CDTF">2016-02-02T13:40:00Z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